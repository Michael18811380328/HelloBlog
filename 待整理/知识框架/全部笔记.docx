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microsoft.com/office/2011/relationships/webextensiontaskpanes" Target="word/webextensions/taskpanes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CCFFCC"/>
  <w:body>
    <w:bookmarkStart w:id="0" w:name="OLE_LINK63" w:displacedByCustomXml="next"/>
    <w:bookmarkStart w:id="1" w:name="OLE_LINK62" w:displacedByCustomXml="next"/>
    <w:bookmarkStart w:id="2" w:name="OLE_LINK61" w:displacedByCustomXml="next"/>
    <w:bookmarkStart w:id="3" w:name="OLE_LINK60" w:displacedByCustomXml="next"/>
    <w:sdt>
      <w:sdtPr>
        <w:rPr>
          <w:rFonts w:ascii="Consolas" w:eastAsia="华文楷体" w:hAnsi="Consolas" w:cstheme="minorBidi"/>
          <w:color w:val="auto"/>
          <w:kern w:val="2"/>
          <w:sz w:val="28"/>
          <w:szCs w:val="21"/>
          <w:lang w:val="zh-CN"/>
        </w:rPr>
        <w:id w:val="-21094927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6712F" w:rsidRDefault="00A6712F">
          <w:pPr>
            <w:pStyle w:val="TOC"/>
          </w:pPr>
          <w:r>
            <w:rPr>
              <w:lang w:val="zh-CN"/>
            </w:rPr>
            <w:t>目录</w:t>
          </w:r>
        </w:p>
        <w:p w:rsidR="002C2A50" w:rsidRDefault="00A6712F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42907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HTML+CSS=13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天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_Toc517429075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07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JS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基础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5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天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_Toc517429076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07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JS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加强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8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天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_Toc517429077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07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DOM5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天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_Toc517429078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07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5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JS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特效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5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天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_Toc517429079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08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6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JQ3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天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_Toc517429080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08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7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创业班第二十二天（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HTML5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）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_Toc517429081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08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8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创业班第二十三天（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CSS3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）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_Toc517429082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08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9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创业班第二十四天（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CSS3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）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_Toc517429083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08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10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创业班第二十五天（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CSS3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）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_Toc517429084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08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11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创业班第二十六天（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CSS3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）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_Toc517429085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08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11.1 WEB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字体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_Toc517429086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08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12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创业班第二十七天（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HTML5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）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_Toc517429087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08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12.1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多媒体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_Toc517429088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08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12.2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拖拽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_Toc517429089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9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09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12.3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全屏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_Toc517429090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9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09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12.4 web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储存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_Toc517429091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9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09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12.5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地理定位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_Toc517429092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10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09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12.6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网络状态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_Toc517429093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09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12.7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应用程序缓存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_Toc517429094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09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13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创业班第二十八天（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AJAX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）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_Toc517429095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09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14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创业班第二十九天（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AJAX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）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_Toc517429096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09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14.1 PHP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基础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_Toc517429097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09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14.2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文件上传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_Toc517429098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13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09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15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创业班第三十天（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AJAX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）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_Toc517429099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13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0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15.1 ajax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发送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post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请求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_Toc517429100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13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0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15.2 XML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_Toc517429101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0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15.3 json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_Toc517429102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0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15.4 ajax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五步封装函数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_Toc517429103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0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16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创业班第三十一天（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AJAX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）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_Toc517429104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0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17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创业班第三十二天（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AJAX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）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_Toc517429105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0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17.1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知识点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_Toc517429106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0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17.2 jQuery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操作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AJAX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_Toc517429107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0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17.3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瀑布流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_Toc517429108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0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17.4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同源以及跨域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_Toc517429109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1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18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创业班第三十三天（移动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web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）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_Toc517429110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1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18.1 viewport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属性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_Toc517429111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1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18.2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移动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web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样式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_Toc517429112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19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1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19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创业班第三十四天（移动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web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）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_Toc517429113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19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1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19.1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知识点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_Toc517429114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19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1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19.2 LESS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_Toc517429115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19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1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20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创业班第三十五天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移动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web)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_Toc517429116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1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20.1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知识点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_Toc517429117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1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20.2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过渡结束事件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_Toc517429118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1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20.3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触摸事件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_Toc517429119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2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20.4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精灵图通用代码用法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_Toc517429120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2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20.5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定时器函数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_Toc517429121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2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20.6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排他思想函数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_Toc517429122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23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2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21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创业班第三十六天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移动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web)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_Toc517429123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2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21.1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知识点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_Toc517429124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2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21.2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响应式布局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_Toc517429125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2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21.3 Bootstrap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框架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_Toc517429126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25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2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22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创业班第三十七天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移动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web)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_Toc517429127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25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2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22.1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知识点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_Toc517429128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25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2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22.2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栅格系统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_Toc517429129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3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22.3 :nth-child()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选择器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_Toc517429130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3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23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创业班第三十八天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移动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web)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_Toc517429131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3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23.1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知识点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_Toc517429132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3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23.2 zepto.js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_Toc517429133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3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24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JS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高级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7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天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_Toc517429134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3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25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创业班第四十六天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(canvas)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_Toc517429135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3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25.1 canvas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_Toc517429136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3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25.2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虚线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_Toc517429137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29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3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25.3 forEach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_Toc517429138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29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3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25.4 map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_Toc517429139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30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4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26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创业班第四十七天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(canvas)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_Toc517429140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30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3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51742914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26.1.1</w:t>
            </w:r>
            <w:r w:rsidR="002C2A5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API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_Toc517429141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30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4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26.2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画弧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_Toc517429142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4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26.3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文字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API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_Toc517429143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3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51742914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26.3.1</w:t>
            </w:r>
            <w:r w:rsidR="002C2A5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描边文字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_Toc517429144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3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51742914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26.3.2</w:t>
            </w:r>
            <w:r w:rsidR="002C2A5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填充文字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_Toc517429145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4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27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创业班第四十八天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(canvas)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_Toc517429146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4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27.1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绘制图像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.drawImage()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_Toc517429147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4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27.2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状态的保存与回滚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_Toc517429148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4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27.3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平移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/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旋转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/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缩放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_Toc517429149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5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28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创业班第四十九天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(canvas)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_Toc517429150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5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28.1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复习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_Toc517429151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5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28.2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复习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_Toc517429152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33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5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29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创业班第五十天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框架封装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_Toc517429153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33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5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29.1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学习课程介绍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_Toc517429154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33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5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29.2 jQuery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_Toc517429155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5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29.3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传入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jQuery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不同参数的不同返回结果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_Toc517429156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5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29.4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对传入的参数进行处理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_Toc517429157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5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29.5 toString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伪数组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_Toc517429158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5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30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创业班第五十一天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框架封装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_Toc517429159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6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30.1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把入口函数融合到框架中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_Toc517429160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6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30.2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传入函数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_Toc517429161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6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30.3 jQuery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主要方法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_Toc517429162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6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31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创业班第五十二天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框架封装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_Toc517429163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39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6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31.1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实例方法和静态方法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_Toc517429164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39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6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31.2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函数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_Toc517429165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40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6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31.3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常量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_Toc517429166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40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6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31.4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类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_Toc517429167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6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31.5 object.prototype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_Toc517429168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3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51742916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31.5.1</w:t>
            </w:r>
            <w:r w:rsidR="002C2A5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Object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_Toc517429169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3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51742917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31.5.2</w:t>
            </w:r>
            <w:r w:rsidR="002C2A5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所有函数默认的原型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_Toc517429170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3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51742917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31.5.3</w:t>
            </w:r>
            <w:r w:rsidR="002C2A5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Math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_Toc517429171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3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51742917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31.5.4</w:t>
            </w:r>
            <w:r w:rsidR="002C2A5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prototype: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显式原型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_Toc517429172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3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51742917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31.5.5</w:t>
            </w:r>
            <w:r w:rsidR="002C2A5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__proto__: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隐式原型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_Toc517429173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7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31.6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原型链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_Toc517429174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7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31.7 DOM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操作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_Toc517429175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7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32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创业班第五十三天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框架封装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)9.06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_Toc517429176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7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32.1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知识点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_Toc517429177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7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32.2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链式编程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_Toc517429178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7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32.3 append(),appendTo(),prepend(),prependTo()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_Toc517429179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8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32.4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属性和样式操作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_Toc517429180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8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33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创业班第五十四天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框架封装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_Toc517429181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8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33.1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事件模块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_Toc517429182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8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34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创业班第五十六天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(git)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_Toc517429183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8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34.1 shell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_Toc517429184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8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34.2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命令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_Toc517429185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8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34.3 VI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编辑器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_Toc517429186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8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34.4 SSH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_Toc517429187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8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34.5 GIT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分布式版本控制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_Toc517429188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8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35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创业班第五十七天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(git)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_Toc517429189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49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9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35.1 git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分支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_Toc517429190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49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9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35.2 GIT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远程仓库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_Toc517429191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50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9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35.3 github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_Toc517429192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50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9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35.4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步骤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_Toc517429193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50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9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36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创业班第五十八天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(angularJS)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_Toc517429194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9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36.1 MVC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开发模式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_Toc517429195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9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36.2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模块化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_Toc517429196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51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9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36.3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指令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: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_Toc517429197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19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36.4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数据绑定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_Toc517429198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53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19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37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创业班第五十九天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(AngularJS)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_Toc517429199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53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0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37.1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作用域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_Toc517429200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53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0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37.2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过滤器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_Toc517429201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53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0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37.3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自定义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_Toc517429202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20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38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创业班第六十天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(angularJS)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_Toc517429203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55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0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38.1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复习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_Toc517429204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55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0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38.2 jsonp: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一种跨域的解决方案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_Toc517429205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55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0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38.3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自定义服务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_Toc517429206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0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38.4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模块加载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_Toc517429207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0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38.5 config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配置服务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配置块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_Toc517429208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0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38.6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运行块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_Toc517429209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1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38.7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雅虎十三条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_Toc517429210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1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38.8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路由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_Toc517429211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3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51742921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38.8.1</w:t>
            </w:r>
            <w:r w:rsidR="002C2A5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单页面应用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_Toc517429212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59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1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38.9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其他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_Toc517429213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60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1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38.10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作业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_Toc517429214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60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21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39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创业班第六十一天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(Gulp)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_Toc517429215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60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21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40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创业班第六十二天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补课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_Toc517429216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1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40.1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单页面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_Toc517429217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1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40.2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移动端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_Toc517429218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1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40.3 css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预处理器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_Toc517429219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63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2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40.4 git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_Toc517429220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63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22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41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创业班第六十三天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(nodeJS)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_Toc517429221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2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41.1 JS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文件过多问题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_Toc517429222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2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41.2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如何进行模块化开发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_Toc517429223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2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41.3 SeaJS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_Toc517429224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65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22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42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创业班第六十四天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(NodeJS)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_Toc517429225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65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2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42.1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总结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_Toc517429226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22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43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创业班第六十五天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(NodeJS)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_Toc517429227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2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43.1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知识点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_Toc517429228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2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43.2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包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_Toc517429229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23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44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创业班第六十六天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(NodeJS)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_Toc517429230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69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3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44.1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复习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_Toc517429231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69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3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44.2 I/O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_Toc517429232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70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23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45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创业班第六十七天（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NodeJS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）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_Toc517429233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3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45.1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复习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_Toc517429234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72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3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45.2 debug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_Toc517429235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74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23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46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创业班第六十八天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(NodeJS)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_Toc517429236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75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3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46.1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网络编程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_Toc517429237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75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3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46.2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跨域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_Toc517429238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3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46.3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开发分工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_Toc517429239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40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46.4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协议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_Toc517429240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76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241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47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创业班第六十九天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(angular)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_Toc517429241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42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47.1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复习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_Toc517429242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43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47.2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网站优化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-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  <w:sz w:val="36"/>
              </w:rPr>
              <w:sym w:font="Wingdings" w:char="F0E0"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思想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_Toc517429243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77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44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47.3 http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模块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_Toc517429244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245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48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创业班第七十天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(NodeJS)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_Toc517429245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46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48.1</w:t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 xml:space="preserve"> 复习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_Toc517429246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3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517429247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48.1.1</w:t>
            </w:r>
            <w:r w:rsidR="002C2A5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第一天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SeaJS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_Toc517429247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78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3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517429248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48.1.2</w:t>
            </w:r>
            <w:r w:rsidR="002C2A5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ascii="微软雅黑" w:eastAsia="微软雅黑" w:hAnsi="微软雅黑" w:hint="eastAsia"/>
                <w:noProof/>
              </w:rPr>
              <w:t>第二天</w:t>
            </w:r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nodejs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_Toc517429248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80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517429249" w:history="1">
            <w:r w:rsidR="002C2A50" w:rsidRPr="00720576">
              <w:rPr>
                <w:rStyle w:val="ac"/>
                <w:rFonts w:ascii="微软雅黑" w:eastAsia="微软雅黑" w:hAnsi="微软雅黑"/>
                <w:noProof/>
              </w:rPr>
              <w:t>48.2 express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_Toc517429249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80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2C2A50" w:rsidRDefault="00C94992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517429250" w:history="1">
            <w:r w:rsidR="002C2A50" w:rsidRPr="00720576">
              <w:rPr>
                <w:rStyle w:val="ac"/>
                <w:noProof/>
              </w:rPr>
              <w:t>49</w:t>
            </w:r>
            <w:r w:rsidR="002C2A5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C2A50" w:rsidRPr="00720576">
              <w:rPr>
                <w:rStyle w:val="ac"/>
                <w:rFonts w:hint="eastAsia"/>
                <w:noProof/>
              </w:rPr>
              <w:t>易错点：</w:t>
            </w:r>
            <w:r w:rsidR="002C2A50">
              <w:rPr>
                <w:noProof/>
                <w:webHidden/>
              </w:rPr>
              <w:tab/>
            </w:r>
            <w:r w:rsidR="002C2A50">
              <w:rPr>
                <w:noProof/>
                <w:webHidden/>
              </w:rPr>
              <w:fldChar w:fldCharType="begin"/>
            </w:r>
            <w:r w:rsidR="002C2A50">
              <w:rPr>
                <w:noProof/>
                <w:webHidden/>
              </w:rPr>
              <w:instrText xml:space="preserve"> PAGEREF _Toc517429250 \h </w:instrText>
            </w:r>
            <w:r w:rsidR="002C2A50">
              <w:rPr>
                <w:noProof/>
                <w:webHidden/>
              </w:rPr>
            </w:r>
            <w:r w:rsidR="002C2A50">
              <w:rPr>
                <w:noProof/>
                <w:webHidden/>
              </w:rPr>
              <w:fldChar w:fldCharType="separate"/>
            </w:r>
            <w:r w:rsidR="002C2A50">
              <w:rPr>
                <w:noProof/>
                <w:webHidden/>
              </w:rPr>
              <w:t>80</w:t>
            </w:r>
            <w:r w:rsidR="002C2A50">
              <w:rPr>
                <w:noProof/>
                <w:webHidden/>
              </w:rPr>
              <w:fldChar w:fldCharType="end"/>
            </w:r>
          </w:hyperlink>
        </w:p>
        <w:p w:rsidR="00001BB6" w:rsidRPr="00001BB6" w:rsidRDefault="00A6712F" w:rsidP="00001BB6">
          <w:r>
            <w:rPr>
              <w:b/>
              <w:bCs/>
              <w:lang w:val="zh-CN"/>
            </w:rPr>
            <w:fldChar w:fldCharType="end"/>
          </w:r>
        </w:p>
      </w:sdtContent>
    </w:sdt>
    <w:p w:rsidR="00743E1A" w:rsidRPr="00B02A46" w:rsidRDefault="002370AD" w:rsidP="00B02A46">
      <w:pPr>
        <w:pStyle w:val="1"/>
        <w:numPr>
          <w:ilvl w:val="0"/>
          <w:numId w:val="367"/>
        </w:numPr>
        <w:spacing w:after="240" w:line="600" w:lineRule="auto"/>
        <w:ind w:left="0" w:firstLine="0"/>
        <w:rPr>
          <w:rFonts w:ascii="微软雅黑" w:eastAsia="微软雅黑" w:hAnsi="微软雅黑"/>
          <w:sz w:val="48"/>
        </w:rPr>
      </w:pPr>
      <w:bookmarkStart w:id="4" w:name="_Toc517429075"/>
      <w:r>
        <w:rPr>
          <w:rFonts w:ascii="微软雅黑" w:eastAsia="微软雅黑" w:hAnsi="微软雅黑" w:hint="eastAsia"/>
          <w:sz w:val="48"/>
        </w:rPr>
        <w:t>HTML+CSS=</w:t>
      </w:r>
      <w:r w:rsidR="00743E1A">
        <w:rPr>
          <w:rFonts w:ascii="微软雅黑" w:eastAsia="微软雅黑" w:hAnsi="微软雅黑" w:hint="eastAsia"/>
          <w:sz w:val="48"/>
        </w:rPr>
        <w:t>13天</w:t>
      </w:r>
      <w:bookmarkEnd w:id="4"/>
    </w:p>
    <w:p w:rsidR="0026162A" w:rsidRPr="00AD3879" w:rsidRDefault="00F44154" w:rsidP="0026162A">
      <w:pPr>
        <w:pStyle w:val="1"/>
        <w:rPr>
          <w:rFonts w:ascii="微软雅黑" w:eastAsia="微软雅黑" w:hAnsi="微软雅黑"/>
        </w:rPr>
      </w:pPr>
      <w:bookmarkStart w:id="5" w:name="_Toc517429076"/>
      <w:r>
        <w:rPr>
          <w:rFonts w:ascii="微软雅黑" w:eastAsia="微软雅黑" w:hAnsi="微软雅黑" w:hint="eastAsia"/>
        </w:rPr>
        <w:t>JS基础5天</w:t>
      </w:r>
      <w:bookmarkEnd w:id="5"/>
    </w:p>
    <w:p w:rsidR="00CB0F69" w:rsidRPr="005A4DC1" w:rsidRDefault="00CB0F69" w:rsidP="00CB0F69">
      <w:pPr>
        <w:pStyle w:val="1"/>
        <w:rPr>
          <w:rFonts w:ascii="微软雅黑" w:eastAsia="微软雅黑" w:hAnsi="微软雅黑"/>
        </w:rPr>
      </w:pPr>
      <w:bookmarkStart w:id="6" w:name="_Toc517429077"/>
      <w:bookmarkEnd w:id="1"/>
      <w:bookmarkEnd w:id="0"/>
      <w:r>
        <w:rPr>
          <w:rFonts w:ascii="微软雅黑" w:eastAsia="微软雅黑" w:hAnsi="微软雅黑" w:hint="eastAsia"/>
        </w:rPr>
        <w:t>JS加强8天</w:t>
      </w:r>
      <w:bookmarkEnd w:id="6"/>
    </w:p>
    <w:p w:rsidR="00886E34" w:rsidRPr="00F32094" w:rsidRDefault="004156F5" w:rsidP="00F32094">
      <w:pPr>
        <w:pStyle w:val="1"/>
        <w:rPr>
          <w:rFonts w:ascii="微软雅黑" w:eastAsia="微软雅黑" w:hAnsi="微软雅黑"/>
        </w:rPr>
      </w:pPr>
      <w:bookmarkStart w:id="7" w:name="_Toc517429078"/>
      <w:r>
        <w:rPr>
          <w:rFonts w:ascii="微软雅黑" w:eastAsia="微软雅黑" w:hAnsi="微软雅黑" w:hint="eastAsia"/>
        </w:rPr>
        <w:t>DOM</w:t>
      </w:r>
      <w:r w:rsidR="002F08F9">
        <w:rPr>
          <w:rFonts w:ascii="微软雅黑" w:eastAsia="微软雅黑" w:hAnsi="微软雅黑" w:hint="eastAsia"/>
        </w:rPr>
        <w:t>5</w:t>
      </w:r>
      <w:r w:rsidR="002E5020" w:rsidRPr="00020112">
        <w:rPr>
          <w:rFonts w:ascii="微软雅黑" w:eastAsia="微软雅黑" w:hAnsi="微软雅黑"/>
        </w:rPr>
        <w:t>天</w:t>
      </w:r>
      <w:bookmarkEnd w:id="7"/>
    </w:p>
    <w:p w:rsidR="009D4D11" w:rsidRPr="00020112" w:rsidRDefault="000B5CAD" w:rsidP="00274636">
      <w:pPr>
        <w:pStyle w:val="1"/>
        <w:rPr>
          <w:rFonts w:ascii="微软雅黑" w:eastAsia="微软雅黑" w:hAnsi="微软雅黑"/>
        </w:rPr>
      </w:pPr>
      <w:bookmarkStart w:id="8" w:name="_Toc517429079"/>
      <w:r>
        <w:rPr>
          <w:rFonts w:ascii="微软雅黑" w:eastAsia="微软雅黑" w:hAnsi="微软雅黑" w:hint="eastAsia"/>
        </w:rPr>
        <w:t>JS特效5天</w:t>
      </w:r>
      <w:bookmarkEnd w:id="8"/>
    </w:p>
    <w:p w:rsidR="008D5633" w:rsidRPr="00C86025" w:rsidRDefault="00EB1635" w:rsidP="00C86025">
      <w:pPr>
        <w:pStyle w:val="1"/>
        <w:rPr>
          <w:rFonts w:ascii="微软雅黑" w:eastAsia="微软雅黑" w:hAnsi="微软雅黑"/>
        </w:rPr>
      </w:pPr>
      <w:bookmarkStart w:id="9" w:name="_Toc517429080"/>
      <w:r>
        <w:rPr>
          <w:rFonts w:ascii="微软雅黑" w:eastAsia="微软雅黑" w:hAnsi="微软雅黑" w:hint="eastAsia"/>
        </w:rPr>
        <w:t>JQ3天</w:t>
      </w:r>
      <w:bookmarkEnd w:id="9"/>
    </w:p>
    <w:p w:rsidR="00B0081D" w:rsidRPr="00020112" w:rsidRDefault="00643D33" w:rsidP="00274636">
      <w:pPr>
        <w:pStyle w:val="1"/>
        <w:rPr>
          <w:rFonts w:ascii="微软雅黑" w:eastAsia="微软雅黑" w:hAnsi="微软雅黑"/>
        </w:rPr>
      </w:pPr>
      <w:bookmarkStart w:id="10" w:name="_Toc517429081"/>
      <w:r>
        <w:rPr>
          <w:rFonts w:ascii="微软雅黑" w:eastAsia="微软雅黑" w:hAnsi="微软雅黑"/>
        </w:rPr>
        <w:t>创业</w:t>
      </w:r>
      <w:r w:rsidR="00B0081D" w:rsidRPr="00020112">
        <w:rPr>
          <w:rFonts w:ascii="微软雅黑" w:eastAsia="微软雅黑" w:hAnsi="微软雅黑"/>
        </w:rPr>
        <w:t>班第二十二天（HTML5）</w:t>
      </w:r>
      <w:bookmarkEnd w:id="10"/>
    </w:p>
    <w:p w:rsidR="009E5A2C" w:rsidRPr="00531F95" w:rsidRDefault="00643D33" w:rsidP="00502D76">
      <w:pPr>
        <w:pStyle w:val="1"/>
        <w:rPr>
          <w:rFonts w:ascii="微软雅黑" w:eastAsia="微软雅黑" w:hAnsi="微软雅黑"/>
        </w:rPr>
      </w:pPr>
      <w:bookmarkStart w:id="11" w:name="_Toc517429082"/>
      <w:r>
        <w:rPr>
          <w:rFonts w:ascii="微软雅黑" w:eastAsia="微软雅黑" w:hAnsi="微软雅黑"/>
        </w:rPr>
        <w:t>创业</w:t>
      </w:r>
      <w:r w:rsidR="000C463A" w:rsidRPr="00020112">
        <w:rPr>
          <w:rFonts w:ascii="微软雅黑" w:eastAsia="微软雅黑" w:hAnsi="微软雅黑"/>
        </w:rPr>
        <w:t>班第二十三天（CSS3）</w:t>
      </w:r>
      <w:bookmarkEnd w:id="11"/>
    </w:p>
    <w:p w:rsidR="001B64D1" w:rsidRPr="00E87F31" w:rsidRDefault="00643D33" w:rsidP="00E87F31">
      <w:pPr>
        <w:pStyle w:val="1"/>
        <w:rPr>
          <w:rFonts w:ascii="微软雅黑" w:eastAsia="微软雅黑" w:hAnsi="微软雅黑"/>
        </w:rPr>
      </w:pPr>
      <w:bookmarkStart w:id="12" w:name="_Toc517429083"/>
      <w:r>
        <w:rPr>
          <w:rFonts w:ascii="微软雅黑" w:eastAsia="微软雅黑" w:hAnsi="微软雅黑" w:hint="eastAsia"/>
        </w:rPr>
        <w:t>创业</w:t>
      </w:r>
      <w:r w:rsidR="00812FEF" w:rsidRPr="00020112">
        <w:rPr>
          <w:rFonts w:ascii="微软雅黑" w:eastAsia="微软雅黑" w:hAnsi="微软雅黑" w:hint="eastAsia"/>
        </w:rPr>
        <w:t>班第二十四天（</w:t>
      </w:r>
      <w:r w:rsidR="00812FEF" w:rsidRPr="00020112">
        <w:rPr>
          <w:rFonts w:ascii="微软雅黑" w:eastAsia="微软雅黑" w:hAnsi="微软雅黑"/>
        </w:rPr>
        <w:t>CSS3</w:t>
      </w:r>
      <w:r w:rsidR="00812FEF" w:rsidRPr="00020112">
        <w:rPr>
          <w:rFonts w:ascii="微软雅黑" w:eastAsia="微软雅黑" w:hAnsi="微软雅黑" w:hint="eastAsia"/>
        </w:rPr>
        <w:t>）</w:t>
      </w:r>
      <w:bookmarkEnd w:id="12"/>
    </w:p>
    <w:p w:rsidR="00BC0FF3" w:rsidRPr="003025CA" w:rsidRDefault="00643D33" w:rsidP="003025CA">
      <w:pPr>
        <w:pStyle w:val="1"/>
        <w:rPr>
          <w:rFonts w:ascii="微软雅黑" w:eastAsia="微软雅黑" w:hAnsi="微软雅黑"/>
        </w:rPr>
      </w:pPr>
      <w:bookmarkStart w:id="13" w:name="_Toc517429084"/>
      <w:r>
        <w:rPr>
          <w:rFonts w:ascii="微软雅黑" w:eastAsia="微软雅黑" w:hAnsi="微软雅黑"/>
        </w:rPr>
        <w:t>创业</w:t>
      </w:r>
      <w:r w:rsidR="008A6939" w:rsidRPr="00020112">
        <w:rPr>
          <w:rFonts w:ascii="微软雅黑" w:eastAsia="微软雅黑" w:hAnsi="微软雅黑"/>
        </w:rPr>
        <w:t>班第二十五天（</w:t>
      </w:r>
      <w:r w:rsidR="008A6939" w:rsidRPr="00020112">
        <w:rPr>
          <w:rFonts w:ascii="微软雅黑" w:eastAsia="微软雅黑" w:hAnsi="微软雅黑" w:hint="eastAsia"/>
        </w:rPr>
        <w:t>CSS3</w:t>
      </w:r>
      <w:r w:rsidR="008A6939" w:rsidRPr="00020112">
        <w:rPr>
          <w:rFonts w:ascii="微软雅黑" w:eastAsia="微软雅黑" w:hAnsi="微软雅黑"/>
        </w:rPr>
        <w:t>）</w:t>
      </w:r>
      <w:bookmarkEnd w:id="13"/>
    </w:p>
    <w:p w:rsidR="00487C11" w:rsidRPr="00020112" w:rsidRDefault="00643D33" w:rsidP="00274636">
      <w:pPr>
        <w:pStyle w:val="1"/>
        <w:rPr>
          <w:rFonts w:ascii="微软雅黑" w:eastAsia="微软雅黑" w:hAnsi="微软雅黑"/>
        </w:rPr>
      </w:pPr>
      <w:bookmarkStart w:id="14" w:name="_Toc517429085"/>
      <w:r>
        <w:rPr>
          <w:rFonts w:ascii="微软雅黑" w:eastAsia="微软雅黑" w:hAnsi="微软雅黑"/>
        </w:rPr>
        <w:t>创业</w:t>
      </w:r>
      <w:r w:rsidR="00487C11" w:rsidRPr="00020112">
        <w:rPr>
          <w:rFonts w:ascii="微软雅黑" w:eastAsia="微软雅黑" w:hAnsi="微软雅黑"/>
        </w:rPr>
        <w:t>班第二十六天（</w:t>
      </w:r>
      <w:r w:rsidR="00487C11" w:rsidRPr="00020112">
        <w:rPr>
          <w:rFonts w:ascii="微软雅黑" w:eastAsia="微软雅黑" w:hAnsi="微软雅黑" w:hint="eastAsia"/>
        </w:rPr>
        <w:t>CSS3</w:t>
      </w:r>
      <w:r w:rsidR="00487C11" w:rsidRPr="00020112">
        <w:rPr>
          <w:rFonts w:ascii="微软雅黑" w:eastAsia="微软雅黑" w:hAnsi="微软雅黑"/>
        </w:rPr>
        <w:t>）</w:t>
      </w:r>
      <w:bookmarkEnd w:id="14"/>
    </w:p>
    <w:p w:rsidR="006C1EBE" w:rsidRPr="00020112" w:rsidRDefault="00643D33" w:rsidP="00274636">
      <w:pPr>
        <w:pStyle w:val="1"/>
        <w:rPr>
          <w:rFonts w:ascii="微软雅黑" w:eastAsia="微软雅黑" w:hAnsi="微软雅黑"/>
        </w:rPr>
      </w:pPr>
      <w:bookmarkStart w:id="15" w:name="_Toc517429087"/>
      <w:r>
        <w:rPr>
          <w:rFonts w:ascii="微软雅黑" w:eastAsia="微软雅黑" w:hAnsi="微软雅黑" w:hint="eastAsia"/>
        </w:rPr>
        <w:t>创业</w:t>
      </w:r>
      <w:r w:rsidR="006C1EBE" w:rsidRPr="00020112">
        <w:rPr>
          <w:rFonts w:ascii="微软雅黑" w:eastAsia="微软雅黑" w:hAnsi="微软雅黑" w:hint="eastAsia"/>
        </w:rPr>
        <w:t>班第二十七天（HTML5）</w:t>
      </w:r>
      <w:bookmarkEnd w:id="15"/>
    </w:p>
    <w:p w:rsidR="00394631" w:rsidRPr="00020112" w:rsidRDefault="00394631" w:rsidP="006C1EBE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16" w:name="_Toc517429091"/>
      <w:r w:rsidRPr="00020112">
        <w:rPr>
          <w:rFonts w:ascii="微软雅黑" w:eastAsia="微软雅黑" w:hAnsi="微软雅黑"/>
          <w:sz w:val="36"/>
        </w:rPr>
        <w:t>web储存</w:t>
      </w:r>
      <w:bookmarkEnd w:id="16"/>
    </w:p>
    <w:p w:rsidR="00CA5C35" w:rsidRPr="00020112" w:rsidRDefault="00CA5C35" w:rsidP="004F409C">
      <w:pPr>
        <w:pStyle w:val="af"/>
        <w:numPr>
          <w:ilvl w:val="0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document.cookie:传统储存方式，4k大小</w:t>
      </w:r>
    </w:p>
    <w:p w:rsidR="00CA5C35" w:rsidRPr="00020112" w:rsidRDefault="00CA5C35" w:rsidP="004F409C">
      <w:pPr>
        <w:pStyle w:val="af"/>
        <w:numPr>
          <w:ilvl w:val="1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解析复杂</w:t>
      </w:r>
    </w:p>
    <w:p w:rsidR="00CA5C35" w:rsidRPr="00020112" w:rsidRDefault="00CA5C35" w:rsidP="004F409C">
      <w:pPr>
        <w:pStyle w:val="af"/>
        <w:numPr>
          <w:ilvl w:val="1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存储数据量小</w:t>
      </w:r>
    </w:p>
    <w:p w:rsidR="00CA5C35" w:rsidRPr="00020112" w:rsidRDefault="00CA5C35" w:rsidP="004F409C">
      <w:pPr>
        <w:pStyle w:val="af"/>
        <w:numPr>
          <w:ilvl w:val="0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Storage存储</w:t>
      </w:r>
    </w:p>
    <w:p w:rsidR="00CA5C35" w:rsidRPr="00020112" w:rsidRDefault="00CA5C35" w:rsidP="004F409C">
      <w:pPr>
        <w:pStyle w:val="af"/>
        <w:numPr>
          <w:ilvl w:val="1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window.sessionStorage（会话存储，容量</w:t>
      </w:r>
      <w:r w:rsidRPr="00020112">
        <w:rPr>
          <w:rFonts w:ascii="微软雅黑" w:eastAsia="微软雅黑" w:hAnsi="微软雅黑" w:hint="eastAsia"/>
          <w:sz w:val="22"/>
        </w:rPr>
        <w:t>5M</w:t>
      </w:r>
      <w:r w:rsidRPr="00020112">
        <w:rPr>
          <w:rFonts w:ascii="微软雅黑" w:eastAsia="微软雅黑" w:hAnsi="微软雅黑"/>
          <w:sz w:val="22"/>
        </w:rPr>
        <w:t>）</w:t>
      </w:r>
    </w:p>
    <w:p w:rsidR="00CA5C35" w:rsidRPr="00020112" w:rsidRDefault="00CA5C35" w:rsidP="004F409C">
      <w:pPr>
        <w:pStyle w:val="af"/>
        <w:numPr>
          <w:ilvl w:val="3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生命周期为关闭浏览器窗口</w:t>
      </w:r>
    </w:p>
    <w:p w:rsidR="00CA5C35" w:rsidRPr="00020112" w:rsidRDefault="00CA5C35" w:rsidP="004F409C">
      <w:pPr>
        <w:pStyle w:val="af"/>
        <w:numPr>
          <w:ilvl w:val="3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在同一个窗口下数据可以共享</w:t>
      </w:r>
    </w:p>
    <w:p w:rsidR="00CA5C35" w:rsidRPr="00020112" w:rsidRDefault="00CA5C35" w:rsidP="004F409C">
      <w:pPr>
        <w:pStyle w:val="af"/>
        <w:numPr>
          <w:ilvl w:val="1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window.localStorage（本地存储，容量</w:t>
      </w:r>
      <w:r w:rsidRPr="00020112">
        <w:rPr>
          <w:rFonts w:ascii="微软雅黑" w:eastAsia="微软雅黑" w:hAnsi="微软雅黑" w:hint="eastAsia"/>
          <w:sz w:val="22"/>
        </w:rPr>
        <w:t>20M</w:t>
      </w:r>
      <w:r w:rsidRPr="00020112">
        <w:rPr>
          <w:rFonts w:ascii="微软雅黑" w:eastAsia="微软雅黑" w:hAnsi="微软雅黑"/>
          <w:sz w:val="22"/>
        </w:rPr>
        <w:t>）</w:t>
      </w:r>
    </w:p>
    <w:p w:rsidR="00CA5C35" w:rsidRPr="00020112" w:rsidRDefault="00CA5C35" w:rsidP="004F409C">
      <w:pPr>
        <w:pStyle w:val="af"/>
        <w:numPr>
          <w:ilvl w:val="3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永久生效，除非手动删除</w:t>
      </w:r>
      <w:r w:rsidR="00E203AA" w:rsidRPr="00020112">
        <w:rPr>
          <w:rFonts w:ascii="微软雅黑" w:eastAsia="微软雅黑" w:hAnsi="微软雅黑" w:hint="eastAsia"/>
          <w:sz w:val="22"/>
        </w:rPr>
        <w:t>,清理垃圾，存储在硬盘上</w:t>
      </w:r>
    </w:p>
    <w:p w:rsidR="00CA5C35" w:rsidRPr="00020112" w:rsidRDefault="00CA5C35" w:rsidP="004F409C">
      <w:pPr>
        <w:pStyle w:val="af"/>
        <w:numPr>
          <w:ilvl w:val="3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可以多窗口共享</w:t>
      </w:r>
    </w:p>
    <w:p w:rsidR="00CA5C35" w:rsidRPr="00020112" w:rsidRDefault="00CA5C35" w:rsidP="004F409C">
      <w:pPr>
        <w:pStyle w:val="af"/>
        <w:numPr>
          <w:ilvl w:val="1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设置、读取方便</w:t>
      </w:r>
    </w:p>
    <w:p w:rsidR="00CA5C35" w:rsidRPr="00020112" w:rsidRDefault="00CA5C35" w:rsidP="004F409C">
      <w:pPr>
        <w:pStyle w:val="af"/>
        <w:numPr>
          <w:ilvl w:val="1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只能存储字符串，可以将对象json.stringify（），编码后储存</w:t>
      </w:r>
    </w:p>
    <w:p w:rsidR="00CA5C35" w:rsidRPr="00020112" w:rsidRDefault="00CA5C35" w:rsidP="004F409C">
      <w:pPr>
        <w:pStyle w:val="af"/>
        <w:numPr>
          <w:ilvl w:val="1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可能存储在浏览器内存和硬盘上</w:t>
      </w:r>
    </w:p>
    <w:p w:rsidR="00835CF5" w:rsidRPr="00020112" w:rsidRDefault="00CA5C35" w:rsidP="004F409C">
      <w:pPr>
        <w:pStyle w:val="af"/>
        <w:numPr>
          <w:ilvl w:val="0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方法</w:t>
      </w:r>
      <w:r w:rsidR="00835CF5" w:rsidRPr="00020112">
        <w:rPr>
          <w:rFonts w:ascii="微软雅黑" w:eastAsia="微软雅黑" w:hAnsi="微软雅黑"/>
          <w:sz w:val="22"/>
        </w:rPr>
        <w:t>：</w:t>
      </w:r>
    </w:p>
    <w:p w:rsidR="00CA5C35" w:rsidRPr="00020112" w:rsidRDefault="00835CF5" w:rsidP="004F409C">
      <w:pPr>
        <w:pStyle w:val="af"/>
        <w:numPr>
          <w:ilvl w:val="1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window.sessionStorage关闭窗口数据销毁</w:t>
      </w:r>
    </w:p>
    <w:p w:rsidR="00CA5C35" w:rsidRPr="00020112" w:rsidRDefault="00835CF5" w:rsidP="004F409C">
      <w:pPr>
        <w:pStyle w:val="af"/>
        <w:numPr>
          <w:ilvl w:val="3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window.sessionStorage.</w:t>
      </w:r>
      <w:r w:rsidR="00CA5C35" w:rsidRPr="00020112">
        <w:rPr>
          <w:rFonts w:ascii="微软雅黑" w:eastAsia="微软雅黑" w:hAnsi="微软雅黑"/>
          <w:sz w:val="22"/>
        </w:rPr>
        <w:t>setItem（key，walue）设置储存内容</w:t>
      </w:r>
    </w:p>
    <w:p w:rsidR="00835CF5" w:rsidRPr="00020112" w:rsidRDefault="00835CF5" w:rsidP="004F409C">
      <w:pPr>
        <w:pStyle w:val="af"/>
        <w:numPr>
          <w:ilvl w:val="5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再次给同一个key赋值，会覆盖之前的数据。</w:t>
      </w:r>
    </w:p>
    <w:p w:rsidR="00835CF5" w:rsidRPr="00020112" w:rsidRDefault="00835CF5" w:rsidP="004F409C">
      <w:pPr>
        <w:pStyle w:val="af"/>
        <w:numPr>
          <w:ilvl w:val="3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window.sessionStorage.getItem（key）获取存储数据</w:t>
      </w:r>
    </w:p>
    <w:p w:rsidR="00CA5C35" w:rsidRPr="00020112" w:rsidRDefault="00835CF5" w:rsidP="004F409C">
      <w:pPr>
        <w:pStyle w:val="af"/>
        <w:numPr>
          <w:ilvl w:val="3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window.sessionStorage.removeItem（key）删除key</w:t>
      </w:r>
    </w:p>
    <w:p w:rsidR="00835CF5" w:rsidRPr="00020112" w:rsidRDefault="00835CF5" w:rsidP="004F409C">
      <w:pPr>
        <w:pStyle w:val="af"/>
        <w:numPr>
          <w:ilvl w:val="3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window.sessionStorage.</w:t>
      </w:r>
      <w:r w:rsidR="00C86549" w:rsidRPr="00020112">
        <w:rPr>
          <w:rFonts w:ascii="微软雅黑" w:eastAsia="微软雅黑" w:hAnsi="微软雅黑"/>
          <w:sz w:val="22"/>
        </w:rPr>
        <w:t>clear（）清除所有数据</w:t>
      </w:r>
    </w:p>
    <w:p w:rsidR="00835CF5" w:rsidRPr="00020112" w:rsidRDefault="00835CF5" w:rsidP="004F409C">
      <w:pPr>
        <w:pStyle w:val="af"/>
        <w:numPr>
          <w:ilvl w:val="1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window.loaclStorage数据存储在硬盘上，永久存储</w:t>
      </w:r>
    </w:p>
    <w:p w:rsidR="00C86549" w:rsidRPr="00020112" w:rsidRDefault="00C86549" w:rsidP="004F409C">
      <w:pPr>
        <w:pStyle w:val="af"/>
        <w:numPr>
          <w:ilvl w:val="3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window.localStorage.setItem（key，walue）设置储存内容</w:t>
      </w:r>
    </w:p>
    <w:p w:rsidR="00C86549" w:rsidRPr="00020112" w:rsidRDefault="00C86549" w:rsidP="004F409C">
      <w:pPr>
        <w:pStyle w:val="af"/>
        <w:numPr>
          <w:ilvl w:val="5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再次给同一个key赋值，会覆盖之前的数据。</w:t>
      </w:r>
    </w:p>
    <w:p w:rsidR="00C86549" w:rsidRPr="00020112" w:rsidRDefault="00C86549" w:rsidP="004F409C">
      <w:pPr>
        <w:pStyle w:val="af"/>
        <w:numPr>
          <w:ilvl w:val="3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 localStorage.getItem（key）获取存储数据</w:t>
      </w:r>
    </w:p>
    <w:p w:rsidR="00C86549" w:rsidRPr="00020112" w:rsidRDefault="00C86549" w:rsidP="004F409C">
      <w:pPr>
        <w:pStyle w:val="af"/>
        <w:numPr>
          <w:ilvl w:val="3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 localStorage.removeItem（key）删除key</w:t>
      </w:r>
    </w:p>
    <w:p w:rsidR="00835CF5" w:rsidRPr="00020112" w:rsidRDefault="00C86549" w:rsidP="004F409C">
      <w:pPr>
        <w:pStyle w:val="af"/>
        <w:numPr>
          <w:ilvl w:val="3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 localStorage.clear（）清除所有数据</w:t>
      </w:r>
    </w:p>
    <w:p w:rsidR="00180DB3" w:rsidRPr="00020112" w:rsidRDefault="002D66A8" w:rsidP="004F409C">
      <w:pPr>
        <w:pStyle w:val="af"/>
        <w:numPr>
          <w:ilvl w:val="0"/>
          <w:numId w:val="2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打开页自动获取数据：window.onload = function（）｛获取数据｝</w:t>
      </w:r>
    </w:p>
    <w:p w:rsidR="00394631" w:rsidRPr="00020112" w:rsidRDefault="00394631" w:rsidP="006C1EBE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17" w:name="_Toc517429092"/>
      <w:r w:rsidRPr="00020112">
        <w:rPr>
          <w:rFonts w:ascii="微软雅黑" w:eastAsia="微软雅黑" w:hAnsi="微软雅黑"/>
          <w:sz w:val="36"/>
        </w:rPr>
        <w:t>地理定位</w:t>
      </w:r>
      <w:bookmarkEnd w:id="17"/>
    </w:p>
    <w:p w:rsidR="00BD1617" w:rsidRPr="00020112" w:rsidRDefault="00BD1617" w:rsidP="004F409C">
      <w:pPr>
        <w:pStyle w:val="af"/>
        <w:numPr>
          <w:ilvl w:val="0"/>
          <w:numId w:val="21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获取用户地理信息</w:t>
      </w:r>
    </w:p>
    <w:p w:rsidR="00BD1617" w:rsidRPr="00020112" w:rsidRDefault="00BD1617" w:rsidP="004F409C">
      <w:pPr>
        <w:pStyle w:val="af"/>
        <w:numPr>
          <w:ilvl w:val="0"/>
          <w:numId w:val="21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可以</w:t>
      </w:r>
      <w:r w:rsidRPr="00020112">
        <w:rPr>
          <w:rFonts w:ascii="微软雅黑" w:eastAsia="微软雅黑" w:hAnsi="微软雅黑" w:hint="eastAsia"/>
          <w:sz w:val="22"/>
        </w:rPr>
        <w:t>开发基于用户位置的互联网应用</w:t>
      </w:r>
    </w:p>
    <w:p w:rsidR="00BD1617" w:rsidRPr="00020112" w:rsidRDefault="00BD1617" w:rsidP="004F409C">
      <w:pPr>
        <w:pStyle w:val="af"/>
        <w:numPr>
          <w:ilvl w:val="0"/>
          <w:numId w:val="21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基于位置服务</w:t>
      </w:r>
      <w:r w:rsidRPr="00020112">
        <w:rPr>
          <w:rFonts w:ascii="微软雅黑" w:eastAsia="微软雅黑" w:hAnsi="微软雅黑"/>
          <w:b/>
          <w:color w:val="FF0000"/>
          <w:sz w:val="22"/>
        </w:rPr>
        <w:t>L</w:t>
      </w:r>
      <w:r w:rsidRPr="00020112">
        <w:rPr>
          <w:rFonts w:ascii="微软雅黑" w:eastAsia="微软雅黑" w:hAnsi="微软雅黑"/>
          <w:sz w:val="22"/>
        </w:rPr>
        <w:t xml:space="preserve">ocation </w:t>
      </w:r>
      <w:r w:rsidRPr="00020112">
        <w:rPr>
          <w:rFonts w:ascii="微软雅黑" w:eastAsia="微软雅黑" w:hAnsi="微软雅黑"/>
          <w:b/>
          <w:color w:val="FF0000"/>
          <w:sz w:val="22"/>
        </w:rPr>
        <w:t>B</w:t>
      </w:r>
      <w:r w:rsidRPr="00020112">
        <w:rPr>
          <w:rFonts w:ascii="微软雅黑" w:eastAsia="微软雅黑" w:hAnsi="微软雅黑"/>
          <w:sz w:val="22"/>
        </w:rPr>
        <w:t xml:space="preserve">ase </w:t>
      </w:r>
      <w:r w:rsidRPr="00020112">
        <w:rPr>
          <w:rFonts w:ascii="微软雅黑" w:eastAsia="微软雅黑" w:hAnsi="微软雅黑"/>
          <w:b/>
          <w:color w:val="FF0000"/>
          <w:sz w:val="22"/>
        </w:rPr>
        <w:t>S</w:t>
      </w:r>
      <w:r w:rsidRPr="00020112">
        <w:rPr>
          <w:rFonts w:ascii="微软雅黑" w:eastAsia="微软雅黑" w:hAnsi="微软雅黑"/>
          <w:sz w:val="22"/>
        </w:rPr>
        <w:t>ervice</w:t>
      </w:r>
    </w:p>
    <w:p w:rsidR="00BD1617" w:rsidRPr="00020112" w:rsidRDefault="00BD1617" w:rsidP="004F409C">
      <w:pPr>
        <w:pStyle w:val="af"/>
        <w:numPr>
          <w:ilvl w:val="0"/>
          <w:numId w:val="21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定位方式</w:t>
      </w:r>
    </w:p>
    <w:p w:rsidR="00BD1617" w:rsidRPr="00020112" w:rsidRDefault="00BD1617" w:rsidP="004F409C">
      <w:pPr>
        <w:pStyle w:val="af"/>
        <w:numPr>
          <w:ilvl w:val="1"/>
          <w:numId w:val="21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IP可以一般精确到城市，运算代价大</w:t>
      </w:r>
    </w:p>
    <w:p w:rsidR="00BD1617" w:rsidRPr="00020112" w:rsidRDefault="00BD1617" w:rsidP="004F409C">
      <w:pPr>
        <w:pStyle w:val="af"/>
        <w:numPr>
          <w:ilvl w:val="1"/>
          <w:numId w:val="21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GPS 非常精确</w:t>
      </w:r>
    </w:p>
    <w:p w:rsidR="00BD1617" w:rsidRPr="00020112" w:rsidRDefault="00BD1617" w:rsidP="004F409C">
      <w:pPr>
        <w:pStyle w:val="af"/>
        <w:numPr>
          <w:ilvl w:val="1"/>
          <w:numId w:val="21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BeiDoui（BDS）</w:t>
      </w:r>
    </w:p>
    <w:p w:rsidR="00BD1617" w:rsidRPr="00020112" w:rsidRDefault="00BD1617" w:rsidP="004F409C">
      <w:pPr>
        <w:pStyle w:val="af"/>
        <w:numPr>
          <w:ilvl w:val="1"/>
          <w:numId w:val="21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wifi信号：室内</w:t>
      </w:r>
    </w:p>
    <w:p w:rsidR="00BD1617" w:rsidRPr="00020112" w:rsidRDefault="00BD1617" w:rsidP="004F409C">
      <w:pPr>
        <w:pStyle w:val="af"/>
        <w:numPr>
          <w:ilvl w:val="1"/>
          <w:numId w:val="21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手机信号</w:t>
      </w:r>
    </w:p>
    <w:p w:rsidR="00BD1617" w:rsidRPr="00020112" w:rsidRDefault="00BD1617" w:rsidP="004F409C">
      <w:pPr>
        <w:pStyle w:val="af"/>
        <w:numPr>
          <w:ilvl w:val="1"/>
          <w:numId w:val="21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用户自定义数据（用户自己输入自己位置）</w:t>
      </w:r>
    </w:p>
    <w:p w:rsidR="00BD1617" w:rsidRPr="00020112" w:rsidRDefault="00BD1617" w:rsidP="004F409C">
      <w:pPr>
        <w:pStyle w:val="af"/>
        <w:numPr>
          <w:ilvl w:val="0"/>
          <w:numId w:val="21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浏览器会自动以最优化方式获取用户地理信息</w:t>
      </w:r>
    </w:p>
    <w:p w:rsidR="00C91449" w:rsidRPr="00020112" w:rsidRDefault="00C91449" w:rsidP="004F409C">
      <w:pPr>
        <w:pStyle w:val="af"/>
        <w:numPr>
          <w:ilvl w:val="0"/>
          <w:numId w:val="21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navigator.geolocation.getCurrentPosition(successCallback,errorCallback)</w:t>
      </w:r>
    </w:p>
    <w:p w:rsidR="0052333A" w:rsidRPr="00020112" w:rsidRDefault="0052333A" w:rsidP="004F409C">
      <w:pPr>
        <w:pStyle w:val="af"/>
        <w:widowControl/>
        <w:numPr>
          <w:ilvl w:val="0"/>
          <w:numId w:val="210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 xml:space="preserve">wd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position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coords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latitude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 xml:space="preserve">;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纬度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 xml:space="preserve">js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position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coords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longitude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经度</w:t>
      </w:r>
    </w:p>
    <w:p w:rsidR="00394631" w:rsidRPr="00020112" w:rsidRDefault="00394631" w:rsidP="006C1EBE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18" w:name="_Toc517429093"/>
      <w:r w:rsidRPr="00020112">
        <w:rPr>
          <w:rFonts w:ascii="微软雅黑" w:eastAsia="微软雅黑" w:hAnsi="微软雅黑"/>
          <w:sz w:val="36"/>
        </w:rPr>
        <w:t>网络状态</w:t>
      </w:r>
      <w:bookmarkEnd w:id="18"/>
    </w:p>
    <w:p w:rsidR="008B27BF" w:rsidRPr="00020112" w:rsidRDefault="008B27BF" w:rsidP="004F409C">
      <w:pPr>
        <w:pStyle w:val="af"/>
        <w:numPr>
          <w:ilvl w:val="0"/>
          <w:numId w:val="20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window.addEventListener</w:t>
      </w:r>
      <w:r w:rsidRPr="00020112">
        <w:rPr>
          <w:rFonts w:ascii="微软雅黑" w:eastAsia="微软雅黑" w:hAnsi="微软雅黑"/>
          <w:sz w:val="22"/>
        </w:rPr>
        <w:t>（‘</w:t>
      </w:r>
      <w:r w:rsidRPr="00020112">
        <w:rPr>
          <w:rFonts w:ascii="微软雅黑" w:eastAsia="微软雅黑" w:hAnsi="微软雅黑" w:hint="eastAsia"/>
          <w:sz w:val="22"/>
        </w:rPr>
        <w:t>online</w:t>
      </w:r>
      <w:r w:rsidRPr="00020112">
        <w:rPr>
          <w:rFonts w:ascii="微软雅黑" w:eastAsia="微软雅黑" w:hAnsi="微软雅黑"/>
          <w:sz w:val="22"/>
        </w:rPr>
        <w:t>’，function（）｛｝）用户网络链接时被调用（on和其他事件的on不同，这里代表打开）</w:t>
      </w:r>
    </w:p>
    <w:p w:rsidR="008B27BF" w:rsidRPr="00020112" w:rsidRDefault="008B27BF" w:rsidP="004F409C">
      <w:pPr>
        <w:pStyle w:val="af"/>
        <w:numPr>
          <w:ilvl w:val="0"/>
          <w:numId w:val="20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window.addEventListener（‘offline’，function（）｛｝）用户网络断开的时候调用</w:t>
      </w:r>
    </w:p>
    <w:p w:rsidR="008B27BF" w:rsidRPr="00020112" w:rsidRDefault="008B27BF" w:rsidP="004F409C">
      <w:pPr>
        <w:pStyle w:val="af"/>
        <w:numPr>
          <w:ilvl w:val="1"/>
          <w:numId w:val="20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拔掉网线或者禁用以太网</w:t>
      </w:r>
    </w:p>
    <w:p w:rsidR="008B27BF" w:rsidRPr="00020112" w:rsidRDefault="008B27BF" w:rsidP="004F409C">
      <w:pPr>
        <w:pStyle w:val="af"/>
        <w:numPr>
          <w:ilvl w:val="0"/>
          <w:numId w:val="20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window.addEventListener（‘事件（不带on）’）</w:t>
      </w:r>
    </w:p>
    <w:p w:rsidR="00394631" w:rsidRPr="00020112" w:rsidRDefault="00394631" w:rsidP="006C1EBE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19" w:name="_Toc517429094"/>
      <w:r w:rsidRPr="00020112">
        <w:rPr>
          <w:rFonts w:ascii="微软雅黑" w:eastAsia="微软雅黑" w:hAnsi="微软雅黑"/>
          <w:sz w:val="36"/>
        </w:rPr>
        <w:t>应用程序缓存</w:t>
      </w:r>
      <w:bookmarkEnd w:id="19"/>
    </w:p>
    <w:p w:rsidR="00931520" w:rsidRPr="00020112" w:rsidRDefault="00931520" w:rsidP="004F409C">
      <w:pPr>
        <w:pStyle w:val="af"/>
        <w:numPr>
          <w:ilvl w:val="0"/>
          <w:numId w:val="20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离线应用</w:t>
      </w:r>
    </w:p>
    <w:p w:rsidR="00931520" w:rsidRPr="00020112" w:rsidRDefault="00931520" w:rsidP="004F409C">
      <w:pPr>
        <w:pStyle w:val="af"/>
        <w:numPr>
          <w:ilvl w:val="0"/>
          <w:numId w:val="20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只需创建</w:t>
      </w:r>
      <w:r w:rsidR="007977AC" w:rsidRPr="00020112">
        <w:rPr>
          <w:rFonts w:ascii="微软雅黑" w:eastAsia="微软雅黑" w:hAnsi="微软雅黑" w:hint="eastAsia"/>
          <w:sz w:val="22"/>
        </w:rPr>
        <w:t>（后缀.</w:t>
      </w:r>
      <w:r w:rsidR="007977AC" w:rsidRPr="00020112">
        <w:rPr>
          <w:rFonts w:ascii="微软雅黑" w:eastAsia="微软雅黑" w:hAnsi="微软雅黑"/>
          <w:sz w:val="22"/>
        </w:rPr>
        <w:t>appcache</w:t>
      </w:r>
      <w:r w:rsidR="007977AC" w:rsidRPr="00020112">
        <w:rPr>
          <w:rFonts w:ascii="微软雅黑" w:eastAsia="微软雅黑" w:hAnsi="微软雅黑" w:hint="eastAsia"/>
          <w:sz w:val="22"/>
        </w:rPr>
        <w:t>）</w:t>
      </w:r>
      <w:r w:rsidRPr="00020112">
        <w:rPr>
          <w:rFonts w:ascii="微软雅黑" w:eastAsia="微软雅黑" w:hAnsi="微软雅黑"/>
          <w:sz w:val="22"/>
        </w:rPr>
        <w:t>一个</w:t>
      </w:r>
      <w:r w:rsidR="007977AC" w:rsidRPr="00020112">
        <w:rPr>
          <w:rFonts w:ascii="微软雅黑" w:eastAsia="微软雅黑" w:hAnsi="微软雅黑"/>
          <w:sz w:val="22"/>
        </w:rPr>
        <w:t>CACHE MANIFEST</w:t>
      </w:r>
      <w:r w:rsidRPr="00020112">
        <w:rPr>
          <w:rFonts w:ascii="微软雅黑" w:eastAsia="微软雅黑" w:hAnsi="微软雅黑"/>
          <w:sz w:val="22"/>
        </w:rPr>
        <w:t>文件</w:t>
      </w:r>
    </w:p>
    <w:p w:rsidR="00972696" w:rsidRPr="00020112" w:rsidRDefault="00972696" w:rsidP="004F409C">
      <w:pPr>
        <w:pStyle w:val="af"/>
        <w:widowControl/>
        <w:numPr>
          <w:ilvl w:val="1"/>
          <w:numId w:val="209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CACHE MANIFEST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>#</w:t>
      </w:r>
      <w:r w:rsidRPr="00020112">
        <w:rPr>
          <w:rFonts w:ascii="微软雅黑" w:eastAsia="微软雅黑" w:hAnsi="微软雅黑" w:cs="宋体" w:hint="eastAsia"/>
          <w:color w:val="F8F8F2"/>
          <w:kern w:val="0"/>
          <w:sz w:val="21"/>
          <w:szCs w:val="24"/>
        </w:rPr>
        <w:t>注释开头用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#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>CACHE: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>#</w:t>
      </w:r>
      <w:r w:rsidRPr="00020112">
        <w:rPr>
          <w:rFonts w:ascii="微软雅黑" w:eastAsia="微软雅黑" w:hAnsi="微软雅黑" w:cs="宋体" w:hint="eastAsia"/>
          <w:color w:val="F8F8F2"/>
          <w:kern w:val="0"/>
          <w:sz w:val="21"/>
          <w:szCs w:val="24"/>
        </w:rPr>
        <w:t>要缓存的文件</w:t>
      </w:r>
      <w:r w:rsidRPr="00020112">
        <w:rPr>
          <w:rFonts w:ascii="微软雅黑" w:eastAsia="微软雅黑" w:hAnsi="微软雅黑" w:cs="宋体" w:hint="eastAsia"/>
          <w:color w:val="F8F8F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 w:hint="eastAsia"/>
          <w:color w:val="F8F8F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NETWORK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>#</w:t>
      </w:r>
      <w:r w:rsidRPr="00020112">
        <w:rPr>
          <w:rFonts w:ascii="微软雅黑" w:eastAsia="微软雅黑" w:hAnsi="微软雅黑" w:cs="宋体" w:hint="eastAsia"/>
          <w:color w:val="F8F8F2"/>
          <w:kern w:val="0"/>
          <w:sz w:val="21"/>
          <w:szCs w:val="24"/>
        </w:rPr>
        <w:t>指定必须联网才能缓存的文件</w:t>
      </w:r>
      <w:r w:rsidRPr="00020112">
        <w:rPr>
          <w:rFonts w:ascii="微软雅黑" w:eastAsia="微软雅黑" w:hAnsi="微软雅黑" w:cs="宋体" w:hint="eastAsia"/>
          <w:color w:val="F8F8F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 w:hint="eastAsia"/>
          <w:color w:val="F8F8F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FALLBACK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>#</w:t>
      </w:r>
      <w:r w:rsidRPr="00020112">
        <w:rPr>
          <w:rFonts w:ascii="微软雅黑" w:eastAsia="微软雅黑" w:hAnsi="微软雅黑" w:cs="宋体" w:hint="eastAsia"/>
          <w:color w:val="F8F8F2"/>
          <w:kern w:val="0"/>
          <w:sz w:val="21"/>
          <w:szCs w:val="24"/>
        </w:rPr>
        <w:t>当前页面无法访问时，返回的一个页面</w:t>
      </w:r>
    </w:p>
    <w:p w:rsidR="007977AC" w:rsidRPr="00020112" w:rsidRDefault="00972696" w:rsidP="004F409C">
      <w:pPr>
        <w:pStyle w:val="af"/>
        <w:numPr>
          <w:ilvl w:val="0"/>
          <w:numId w:val="20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调用</w:t>
      </w:r>
    </w:p>
    <w:p w:rsidR="00972696" w:rsidRPr="00020112" w:rsidRDefault="00972696" w:rsidP="004F409C">
      <w:pPr>
        <w:pStyle w:val="af"/>
        <w:widowControl/>
        <w:numPr>
          <w:ilvl w:val="1"/>
          <w:numId w:val="209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F7F7F1"/>
          <w:kern w:val="0"/>
          <w:sz w:val="21"/>
          <w:szCs w:val="24"/>
        </w:rPr>
        <w:t>&lt;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html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manifest=</w:t>
      </w:r>
      <w:r w:rsidRPr="00020112">
        <w:rPr>
          <w:rFonts w:ascii="微软雅黑" w:eastAsia="微软雅黑" w:hAnsi="微软雅黑" w:cs="宋体"/>
          <w:color w:val="FFE792"/>
          <w:kern w:val="0"/>
          <w:sz w:val="21"/>
          <w:szCs w:val="24"/>
        </w:rPr>
        <w:t>"hc.appcache"</w:t>
      </w:r>
      <w:r w:rsidRPr="00020112">
        <w:rPr>
          <w:rFonts w:ascii="微软雅黑" w:eastAsia="微软雅黑" w:hAnsi="微软雅黑" w:cs="宋体"/>
          <w:color w:val="F7F7F1"/>
          <w:kern w:val="0"/>
          <w:sz w:val="21"/>
          <w:szCs w:val="24"/>
        </w:rPr>
        <w:t>&gt;</w:t>
      </w:r>
    </w:p>
    <w:p w:rsidR="00784427" w:rsidRPr="006C19A6" w:rsidRDefault="00784427" w:rsidP="006C19A6">
      <w:pPr>
        <w:pStyle w:val="af"/>
        <w:numPr>
          <w:ilvl w:val="0"/>
          <w:numId w:val="20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优势</w:t>
      </w:r>
    </w:p>
    <w:p w:rsidR="002A1EA6" w:rsidRPr="00735511" w:rsidRDefault="00643D33" w:rsidP="00274636">
      <w:pPr>
        <w:pStyle w:val="1"/>
        <w:rPr>
          <w:rFonts w:ascii="微软雅黑" w:eastAsia="微软雅黑" w:hAnsi="微软雅黑"/>
        </w:rPr>
      </w:pPr>
      <w:bookmarkStart w:id="20" w:name="_Toc517429095"/>
      <w:r w:rsidRPr="00735511">
        <w:rPr>
          <w:rFonts w:ascii="微软雅黑" w:eastAsia="微软雅黑" w:hAnsi="微软雅黑"/>
        </w:rPr>
        <w:t>创业</w:t>
      </w:r>
      <w:r w:rsidR="002A1EA6" w:rsidRPr="00735511">
        <w:rPr>
          <w:rFonts w:ascii="微软雅黑" w:eastAsia="微软雅黑" w:hAnsi="微软雅黑"/>
        </w:rPr>
        <w:t>班第二十八天（</w:t>
      </w:r>
      <w:r w:rsidR="002A1EA6" w:rsidRPr="00735511">
        <w:rPr>
          <w:rFonts w:ascii="微软雅黑" w:eastAsia="微软雅黑" w:hAnsi="微软雅黑" w:hint="eastAsia"/>
        </w:rPr>
        <w:t>AJAX</w:t>
      </w:r>
      <w:r w:rsidR="002A1EA6" w:rsidRPr="00735511">
        <w:rPr>
          <w:rFonts w:ascii="微软雅黑" w:eastAsia="微软雅黑" w:hAnsi="微软雅黑"/>
        </w:rPr>
        <w:t>）</w:t>
      </w:r>
      <w:bookmarkEnd w:id="20"/>
    </w:p>
    <w:p w:rsidR="002A1EA6" w:rsidRDefault="00643D33" w:rsidP="00274636">
      <w:pPr>
        <w:pStyle w:val="1"/>
        <w:rPr>
          <w:rFonts w:ascii="微软雅黑" w:eastAsia="微软雅黑" w:hAnsi="微软雅黑"/>
        </w:rPr>
      </w:pPr>
      <w:bookmarkStart w:id="21" w:name="_Toc517429096"/>
      <w:r>
        <w:rPr>
          <w:rFonts w:ascii="微软雅黑" w:eastAsia="微软雅黑" w:hAnsi="微软雅黑" w:hint="eastAsia"/>
        </w:rPr>
        <w:t>创业</w:t>
      </w:r>
      <w:r w:rsidR="009F41BC" w:rsidRPr="00020112">
        <w:rPr>
          <w:rFonts w:ascii="微软雅黑" w:eastAsia="微软雅黑" w:hAnsi="微软雅黑" w:hint="eastAsia"/>
        </w:rPr>
        <w:t>班第二十九天</w:t>
      </w:r>
      <w:r w:rsidR="004E093B" w:rsidRPr="00020112">
        <w:rPr>
          <w:rFonts w:ascii="微软雅黑" w:eastAsia="微软雅黑" w:hAnsi="微软雅黑" w:hint="eastAsia"/>
        </w:rPr>
        <w:t>（AJAX）</w:t>
      </w:r>
      <w:bookmarkEnd w:id="21"/>
    </w:p>
    <w:p w:rsidR="002E0B55" w:rsidRPr="00020112" w:rsidRDefault="002E0B55" w:rsidP="002E0B55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22" w:name="_Toc517429097"/>
      <w:r w:rsidRPr="00020112">
        <w:rPr>
          <w:rFonts w:ascii="微软雅黑" w:eastAsia="微软雅黑" w:hAnsi="微软雅黑" w:hint="eastAsia"/>
          <w:sz w:val="36"/>
        </w:rPr>
        <w:t>PHP基础</w:t>
      </w:r>
      <w:bookmarkEnd w:id="22"/>
    </w:p>
    <w:p w:rsidR="002E0B55" w:rsidRPr="00020112" w:rsidRDefault="002E0B55" w:rsidP="002E0B55">
      <w:pPr>
        <w:pStyle w:val="af"/>
        <w:numPr>
          <w:ilvl w:val="0"/>
          <w:numId w:val="21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php中单双引号不同</w:t>
      </w:r>
    </w:p>
    <w:p w:rsidR="002E0B55" w:rsidRPr="00020112" w:rsidRDefault="002E0B55" w:rsidP="002E0B55">
      <w:pPr>
        <w:pStyle w:val="af"/>
        <w:numPr>
          <w:ilvl w:val="1"/>
          <w:numId w:val="21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双引号会将变量的值放进去</w:t>
      </w:r>
    </w:p>
    <w:p w:rsidR="002E0B55" w:rsidRPr="00020112" w:rsidRDefault="002E0B55" w:rsidP="002E0B55">
      <w:pPr>
        <w:pStyle w:val="af"/>
        <w:numPr>
          <w:ilvl w:val="1"/>
          <w:numId w:val="21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单引号就把变量名当作字符串输出</w:t>
      </w:r>
    </w:p>
    <w:p w:rsidR="002E0B55" w:rsidRPr="00020112" w:rsidRDefault="002E0B55" w:rsidP="002E0B55">
      <w:pPr>
        <w:pStyle w:val="af"/>
        <w:numPr>
          <w:ilvl w:val="1"/>
          <w:numId w:val="21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单双引号混用</w:t>
      </w:r>
    </w:p>
    <w:p w:rsidR="002E0B55" w:rsidRDefault="002E0B55" w:rsidP="002E0B55">
      <w:pPr>
        <w:pStyle w:val="af"/>
        <w:ind w:left="420" w:firstLineChars="0" w:firstLine="0"/>
        <w:rPr>
          <w:rFonts w:ascii="微软雅黑" w:eastAsia="微软雅黑" w:hAnsi="微软雅黑"/>
          <w:sz w:val="22"/>
        </w:rPr>
      </w:pPr>
    </w:p>
    <w:p w:rsidR="002E0B55" w:rsidRDefault="002E0B55" w:rsidP="00C6052A">
      <w:pPr>
        <w:pStyle w:val="af"/>
        <w:ind w:left="42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sz w:val="22"/>
        </w:rPr>
        <w:t>P</w:t>
      </w:r>
      <w:r>
        <w:rPr>
          <w:rFonts w:ascii="微软雅黑" w:eastAsia="微软雅黑" w:hAnsi="微软雅黑" w:hint="eastAsia"/>
          <w:sz w:val="22"/>
        </w:rPr>
        <w:t>hp</w:t>
      </w:r>
      <w:r w:rsidRPr="00F96E71">
        <w:rPr>
          <w:rFonts w:ascii="微软雅黑" w:eastAsia="微软雅黑" w:hAnsi="微软雅黑" w:hint="eastAsia"/>
          <w:sz w:val="22"/>
        </w:rPr>
        <w:t>按照utf-8编码：header("content-type:text/html;charset=utf-8");</w:t>
      </w:r>
    </w:p>
    <w:p w:rsidR="00A51889" w:rsidRPr="00C6052A" w:rsidRDefault="00A51889" w:rsidP="00C6052A">
      <w:pPr>
        <w:pStyle w:val="af"/>
        <w:ind w:left="420" w:firstLineChars="0" w:firstLine="0"/>
        <w:rPr>
          <w:rFonts w:ascii="微软雅黑" w:eastAsia="微软雅黑" w:hAnsi="微软雅黑"/>
          <w:sz w:val="22"/>
        </w:rPr>
      </w:pPr>
    </w:p>
    <w:p w:rsidR="009F41BC" w:rsidRPr="00020112" w:rsidRDefault="00FE50F9" w:rsidP="004F409C">
      <w:pPr>
        <w:pStyle w:val="af"/>
        <w:numPr>
          <w:ilvl w:val="0"/>
          <w:numId w:val="2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关系数组</w:t>
      </w:r>
    </w:p>
    <w:p w:rsidR="00FE50F9" w:rsidRPr="00020112" w:rsidRDefault="00FE50F9" w:rsidP="004F409C">
      <w:pPr>
        <w:pStyle w:val="af"/>
        <w:numPr>
          <w:ilvl w:val="1"/>
          <w:numId w:val="2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array(“key”=&gt;”value”,…)</w:t>
      </w:r>
    </w:p>
    <w:p w:rsidR="00AD2261" w:rsidRPr="00020112" w:rsidRDefault="00AD2261" w:rsidP="004F409C">
      <w:pPr>
        <w:pStyle w:val="af"/>
        <w:numPr>
          <w:ilvl w:val="0"/>
          <w:numId w:val="2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get没有数据大小的限制</w:t>
      </w:r>
    </w:p>
    <w:p w:rsidR="00AD2261" w:rsidRPr="00020112" w:rsidRDefault="00AD2261" w:rsidP="004F409C">
      <w:pPr>
        <w:pStyle w:val="af"/>
        <w:numPr>
          <w:ilvl w:val="0"/>
          <w:numId w:val="2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post上传大小没有限制</w:t>
      </w:r>
    </w:p>
    <w:p w:rsidR="00FB3BDA" w:rsidRPr="00020112" w:rsidRDefault="00FB3BDA" w:rsidP="004F409C">
      <w:pPr>
        <w:pStyle w:val="af"/>
        <w:numPr>
          <w:ilvl w:val="0"/>
          <w:numId w:val="2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二维数组</w:t>
      </w:r>
    </w:p>
    <w:p w:rsidR="00FB3BDA" w:rsidRPr="00020112" w:rsidRDefault="00FB3BDA" w:rsidP="004F409C">
      <w:pPr>
        <w:pStyle w:val="af"/>
        <w:numPr>
          <w:ilvl w:val="1"/>
          <w:numId w:val="2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$oneArr = array(</w:t>
      </w:r>
      <w:r w:rsidRPr="00020112">
        <w:rPr>
          <w:rFonts w:ascii="微软雅黑" w:eastAsia="微软雅黑" w:hAnsi="微软雅黑"/>
          <w:sz w:val="22"/>
        </w:rPr>
        <w:t>array(“”),array(“”)…</w:t>
      </w:r>
      <w:r w:rsidRPr="00020112">
        <w:rPr>
          <w:rFonts w:ascii="微软雅黑" w:eastAsia="微软雅黑" w:hAnsi="微软雅黑" w:hint="eastAsia"/>
          <w:sz w:val="22"/>
        </w:rPr>
        <w:t>);</w:t>
      </w:r>
    </w:p>
    <w:p w:rsidR="00FB3BDA" w:rsidRPr="00020112" w:rsidRDefault="00FB3BDA" w:rsidP="004F409C">
      <w:pPr>
        <w:pStyle w:val="af"/>
        <w:numPr>
          <w:ilvl w:val="1"/>
          <w:numId w:val="2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输出</w:t>
      </w:r>
      <w:r w:rsidRPr="00020112">
        <w:rPr>
          <w:rFonts w:ascii="微软雅黑" w:eastAsia="微软雅黑" w:hAnsi="微软雅黑"/>
          <w:sz w:val="22"/>
        </w:rPr>
        <w:t>数组：print_r(</w:t>
      </w:r>
      <w:r w:rsidR="00AB196D" w:rsidRPr="00020112">
        <w:rPr>
          <w:rFonts w:ascii="微软雅黑" w:eastAsia="微软雅黑" w:hAnsi="微软雅黑"/>
          <w:sz w:val="22"/>
        </w:rPr>
        <w:t>数组名</w:t>
      </w:r>
      <w:r w:rsidRPr="00020112">
        <w:rPr>
          <w:rFonts w:ascii="微软雅黑" w:eastAsia="微软雅黑" w:hAnsi="微软雅黑"/>
          <w:sz w:val="22"/>
        </w:rPr>
        <w:t>)</w:t>
      </w:r>
    </w:p>
    <w:p w:rsidR="005369FE" w:rsidRPr="00020112" w:rsidRDefault="005369FE" w:rsidP="004F409C">
      <w:pPr>
        <w:pStyle w:val="af"/>
        <w:numPr>
          <w:ilvl w:val="0"/>
          <w:numId w:val="2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不指定上传方式，默认是get</w:t>
      </w:r>
    </w:p>
    <w:p w:rsidR="008D77BA" w:rsidRPr="00020112" w:rsidRDefault="008D77BA" w:rsidP="004F409C">
      <w:pPr>
        <w:pStyle w:val="af"/>
        <w:numPr>
          <w:ilvl w:val="0"/>
          <w:numId w:val="2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异步对象</w:t>
      </w:r>
    </w:p>
    <w:p w:rsidR="008D77BA" w:rsidRPr="00020112" w:rsidRDefault="008D77BA" w:rsidP="004F409C">
      <w:pPr>
        <w:pStyle w:val="af"/>
        <w:numPr>
          <w:ilvl w:val="1"/>
          <w:numId w:val="213"/>
        </w:numPr>
        <w:ind w:firstLineChars="0"/>
        <w:rPr>
          <w:rFonts w:ascii="微软雅黑" w:eastAsia="微软雅黑" w:hAnsi="微软雅黑"/>
          <w:color w:val="FF0000"/>
          <w:sz w:val="24"/>
          <w:szCs w:val="30"/>
        </w:rPr>
      </w:pPr>
      <w:r w:rsidRPr="00020112">
        <w:rPr>
          <w:rFonts w:ascii="微软雅黑" w:eastAsia="微软雅黑" w:hAnsi="微软雅黑" w:hint="eastAsia"/>
          <w:color w:val="FF0000"/>
          <w:sz w:val="24"/>
          <w:szCs w:val="30"/>
        </w:rPr>
        <w:t>创建异步对象</w:t>
      </w:r>
      <w:r w:rsidR="001E10BA">
        <w:rPr>
          <w:rFonts w:ascii="微软雅黑" w:eastAsia="微软雅黑" w:hAnsi="微软雅黑" w:hint="eastAsia"/>
          <w:color w:val="FF0000"/>
          <w:sz w:val="24"/>
          <w:szCs w:val="30"/>
        </w:rPr>
        <w:t xml:space="preserve"> </w:t>
      </w:r>
    </w:p>
    <w:p w:rsidR="008D77BA" w:rsidRPr="00020112" w:rsidRDefault="008D77BA" w:rsidP="004F409C">
      <w:pPr>
        <w:pStyle w:val="af"/>
        <w:numPr>
          <w:ilvl w:val="1"/>
          <w:numId w:val="213"/>
        </w:numPr>
        <w:ind w:firstLineChars="0"/>
        <w:rPr>
          <w:rFonts w:ascii="微软雅黑" w:eastAsia="微软雅黑" w:hAnsi="微软雅黑"/>
          <w:color w:val="FF0000"/>
          <w:sz w:val="24"/>
          <w:szCs w:val="30"/>
        </w:rPr>
      </w:pPr>
      <w:r w:rsidRPr="00020112">
        <w:rPr>
          <w:rFonts w:ascii="微软雅黑" w:eastAsia="微软雅黑" w:hAnsi="微软雅黑" w:hint="eastAsia"/>
          <w:color w:val="FF0000"/>
          <w:sz w:val="24"/>
          <w:szCs w:val="30"/>
        </w:rPr>
        <w:t>设置请求的url等参数</w:t>
      </w:r>
    </w:p>
    <w:p w:rsidR="008D77BA" w:rsidRPr="00020112" w:rsidRDefault="008D77BA" w:rsidP="004F409C">
      <w:pPr>
        <w:pStyle w:val="af"/>
        <w:numPr>
          <w:ilvl w:val="1"/>
          <w:numId w:val="213"/>
        </w:numPr>
        <w:ind w:firstLineChars="0"/>
        <w:rPr>
          <w:rFonts w:ascii="微软雅黑" w:eastAsia="微软雅黑" w:hAnsi="微软雅黑"/>
          <w:color w:val="FF0000"/>
          <w:sz w:val="24"/>
          <w:szCs w:val="30"/>
        </w:rPr>
      </w:pPr>
      <w:r w:rsidRPr="00020112">
        <w:rPr>
          <w:rFonts w:ascii="微软雅黑" w:eastAsia="微软雅黑" w:hAnsi="微软雅黑" w:hint="eastAsia"/>
          <w:color w:val="FF0000"/>
          <w:sz w:val="24"/>
          <w:szCs w:val="30"/>
        </w:rPr>
        <w:t>发送请求</w:t>
      </w:r>
    </w:p>
    <w:p w:rsidR="008D77BA" w:rsidRPr="00020112" w:rsidRDefault="008D77BA" w:rsidP="004F409C">
      <w:pPr>
        <w:pStyle w:val="af"/>
        <w:numPr>
          <w:ilvl w:val="1"/>
          <w:numId w:val="213"/>
        </w:numPr>
        <w:ind w:firstLineChars="0"/>
        <w:rPr>
          <w:rFonts w:ascii="微软雅黑" w:eastAsia="微软雅黑" w:hAnsi="微软雅黑"/>
          <w:color w:val="FF0000"/>
          <w:sz w:val="24"/>
          <w:szCs w:val="30"/>
        </w:rPr>
      </w:pPr>
      <w:r w:rsidRPr="00020112">
        <w:rPr>
          <w:rFonts w:ascii="微软雅黑" w:eastAsia="微软雅黑" w:hAnsi="微软雅黑" w:hint="eastAsia"/>
          <w:color w:val="FF0000"/>
          <w:sz w:val="24"/>
          <w:szCs w:val="30"/>
        </w:rPr>
        <w:t>注册事件</w:t>
      </w:r>
    </w:p>
    <w:p w:rsidR="008D77BA" w:rsidRPr="00020112" w:rsidRDefault="008D77BA" w:rsidP="004F409C">
      <w:pPr>
        <w:pStyle w:val="af"/>
        <w:numPr>
          <w:ilvl w:val="1"/>
          <w:numId w:val="213"/>
        </w:numPr>
        <w:ind w:firstLineChars="0"/>
        <w:rPr>
          <w:rFonts w:ascii="微软雅黑" w:eastAsia="微软雅黑" w:hAnsi="微软雅黑"/>
          <w:color w:val="FF0000"/>
          <w:sz w:val="24"/>
          <w:szCs w:val="30"/>
        </w:rPr>
      </w:pPr>
      <w:r w:rsidRPr="00020112">
        <w:rPr>
          <w:rFonts w:ascii="微软雅黑" w:eastAsia="微软雅黑" w:hAnsi="微软雅黑" w:hint="eastAsia"/>
          <w:color w:val="FF0000"/>
          <w:sz w:val="24"/>
          <w:szCs w:val="30"/>
        </w:rPr>
        <w:t>在注册的事件中获取返回的内容并修改页面显示的内容</w:t>
      </w:r>
    </w:p>
    <w:p w:rsidR="004B715C" w:rsidRPr="00020112" w:rsidRDefault="004B715C" w:rsidP="009F41BC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23" w:name="_Toc517429098"/>
      <w:r w:rsidRPr="00020112">
        <w:rPr>
          <w:rFonts w:ascii="微软雅黑" w:eastAsia="微软雅黑" w:hAnsi="微软雅黑"/>
          <w:sz w:val="36"/>
        </w:rPr>
        <w:t>文件上传</w:t>
      </w:r>
      <w:bookmarkEnd w:id="23"/>
    </w:p>
    <w:p w:rsidR="004B715C" w:rsidRDefault="004B715C" w:rsidP="004F409C">
      <w:pPr>
        <w:pStyle w:val="af"/>
        <w:numPr>
          <w:ilvl w:val="0"/>
          <w:numId w:val="21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 xml:space="preserve">enctype = </w:t>
      </w:r>
      <w:r w:rsidR="00927225" w:rsidRPr="00020112">
        <w:rPr>
          <w:rFonts w:ascii="微软雅黑" w:eastAsia="微软雅黑" w:hAnsi="微软雅黑"/>
          <w:sz w:val="22"/>
        </w:rPr>
        <w:t>multipart/form-data</w:t>
      </w:r>
    </w:p>
    <w:p w:rsidR="00967B7E" w:rsidRPr="00020112" w:rsidRDefault="00967B7E" w:rsidP="00967B7E">
      <w:pPr>
        <w:pStyle w:val="af"/>
        <w:numPr>
          <w:ilvl w:val="0"/>
          <w:numId w:val="21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file_get_contents(“路径”)：读取文件</w:t>
      </w:r>
    </w:p>
    <w:p w:rsidR="00967B7E" w:rsidRPr="00020112" w:rsidRDefault="00967B7E" w:rsidP="00967B7E">
      <w:pPr>
        <w:pStyle w:val="af"/>
        <w:ind w:left="560" w:firstLineChars="0" w:firstLine="0"/>
        <w:rPr>
          <w:rFonts w:ascii="微软雅黑" w:eastAsia="微软雅黑" w:hAnsi="微软雅黑"/>
          <w:sz w:val="22"/>
        </w:rPr>
      </w:pPr>
    </w:p>
    <w:p w:rsidR="00CD2E22" w:rsidRPr="002E0B55" w:rsidRDefault="00643D33" w:rsidP="002E0B55">
      <w:pPr>
        <w:pStyle w:val="1"/>
        <w:rPr>
          <w:rFonts w:ascii="微软雅黑" w:eastAsia="微软雅黑" w:hAnsi="微软雅黑"/>
        </w:rPr>
      </w:pPr>
      <w:bookmarkStart w:id="24" w:name="_Toc517429099"/>
      <w:r>
        <w:rPr>
          <w:rFonts w:ascii="微软雅黑" w:eastAsia="微软雅黑" w:hAnsi="微软雅黑"/>
        </w:rPr>
        <w:t>创业</w:t>
      </w:r>
      <w:r w:rsidR="004E093B" w:rsidRPr="00020112">
        <w:rPr>
          <w:rFonts w:ascii="微软雅黑" w:eastAsia="微软雅黑" w:hAnsi="微软雅黑"/>
        </w:rPr>
        <w:t>班第三十天（AJAX）</w:t>
      </w:r>
      <w:bookmarkEnd w:id="24"/>
    </w:p>
    <w:p w:rsidR="00AD64EC" w:rsidRPr="00020112" w:rsidRDefault="00AD64EC" w:rsidP="004E093B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25" w:name="_Toc517429100"/>
      <w:r w:rsidRPr="00020112">
        <w:rPr>
          <w:rFonts w:ascii="微软雅黑" w:eastAsia="微软雅黑" w:hAnsi="微软雅黑"/>
          <w:sz w:val="36"/>
        </w:rPr>
        <w:t>ajax发送post请求</w:t>
      </w:r>
      <w:bookmarkEnd w:id="25"/>
    </w:p>
    <w:p w:rsidR="00AD64EC" w:rsidRPr="00020112" w:rsidRDefault="00AD64EC" w:rsidP="004F409C">
      <w:pPr>
        <w:pStyle w:val="af"/>
        <w:numPr>
          <w:ilvl w:val="0"/>
          <w:numId w:val="2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post请求</w:t>
      </w:r>
    </w:p>
    <w:p w:rsidR="00AD64EC" w:rsidRPr="00020112" w:rsidRDefault="00AD64EC" w:rsidP="004F409C">
      <w:pPr>
        <w:pStyle w:val="af"/>
        <w:numPr>
          <w:ilvl w:val="1"/>
          <w:numId w:val="2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创建异步对象</w:t>
      </w:r>
    </w:p>
    <w:p w:rsidR="00AD64EC" w:rsidRPr="00020112" w:rsidRDefault="00AD64EC" w:rsidP="004F409C">
      <w:pPr>
        <w:pStyle w:val="af"/>
        <w:numPr>
          <w:ilvl w:val="1"/>
          <w:numId w:val="2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使用post请求</w:t>
      </w:r>
    </w:p>
    <w:p w:rsidR="00AD64EC" w:rsidRPr="00020112" w:rsidRDefault="00AD64EC" w:rsidP="004F409C">
      <w:pPr>
        <w:pStyle w:val="af"/>
        <w:numPr>
          <w:ilvl w:val="3"/>
          <w:numId w:val="2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ajax.open（‘post’，‘ajax_post.php’）</w:t>
      </w:r>
    </w:p>
    <w:p w:rsidR="00824B88" w:rsidRPr="00020112" w:rsidRDefault="00E30B3F" w:rsidP="004F409C">
      <w:pPr>
        <w:pStyle w:val="af"/>
        <w:numPr>
          <w:ilvl w:val="1"/>
          <w:numId w:val="2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使用post提交数据要添加http头</w:t>
      </w:r>
    </w:p>
    <w:p w:rsidR="00824B88" w:rsidRPr="00020112" w:rsidRDefault="00824B88" w:rsidP="004F409C">
      <w:pPr>
        <w:pStyle w:val="af"/>
        <w:numPr>
          <w:ilvl w:val="3"/>
          <w:numId w:val="2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ajax.setRequestH</w:t>
      </w:r>
      <w:r w:rsidR="007E78C8" w:rsidRPr="00020112">
        <w:rPr>
          <w:rFonts w:ascii="微软雅黑" w:eastAsia="微软雅黑" w:hAnsi="微软雅黑"/>
          <w:sz w:val="22"/>
        </w:rPr>
        <w:t>eader（‘content-type’，‘application/x-www</w:t>
      </w:r>
      <w:r w:rsidR="009A4C55" w:rsidRPr="00020112">
        <w:rPr>
          <w:rFonts w:ascii="微软雅黑" w:eastAsia="微软雅黑" w:hAnsi="微软雅黑"/>
          <w:sz w:val="22"/>
        </w:rPr>
        <w:t>-form-urlencoded</w:t>
      </w:r>
      <w:r w:rsidR="007E78C8" w:rsidRPr="00020112">
        <w:rPr>
          <w:rFonts w:ascii="微软雅黑" w:eastAsia="微软雅黑" w:hAnsi="微软雅黑"/>
          <w:sz w:val="22"/>
        </w:rPr>
        <w:t>’）</w:t>
      </w:r>
    </w:p>
    <w:p w:rsidR="00AD64EC" w:rsidRPr="00020112" w:rsidRDefault="00AD64EC" w:rsidP="004F409C">
      <w:pPr>
        <w:pStyle w:val="af"/>
        <w:numPr>
          <w:ilvl w:val="1"/>
          <w:numId w:val="2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发送请求</w:t>
      </w:r>
    </w:p>
    <w:p w:rsidR="00AD64EC" w:rsidRPr="00020112" w:rsidRDefault="00AD64EC" w:rsidP="004F409C">
      <w:pPr>
        <w:pStyle w:val="af"/>
        <w:numPr>
          <w:ilvl w:val="3"/>
          <w:numId w:val="2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ajax.send（</w:t>
      </w:r>
      <w:r w:rsidR="00787F58" w:rsidRPr="00020112">
        <w:rPr>
          <w:rFonts w:ascii="微软雅黑" w:eastAsia="微软雅黑" w:hAnsi="微软雅黑"/>
          <w:sz w:val="22"/>
        </w:rPr>
        <w:t>’ xxx.php?name=jack&amp;psd=123’</w:t>
      </w:r>
      <w:r w:rsidRPr="00020112">
        <w:rPr>
          <w:rFonts w:ascii="微软雅黑" w:eastAsia="微软雅黑" w:hAnsi="微软雅黑"/>
          <w:sz w:val="22"/>
        </w:rPr>
        <w:t>）；</w:t>
      </w:r>
    </w:p>
    <w:p w:rsidR="00AD64EC" w:rsidRPr="00020112" w:rsidRDefault="00AD64EC" w:rsidP="004F409C">
      <w:pPr>
        <w:pStyle w:val="af"/>
        <w:numPr>
          <w:ilvl w:val="1"/>
          <w:numId w:val="2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注册事件</w:t>
      </w:r>
    </w:p>
    <w:p w:rsidR="00AD64EC" w:rsidRPr="00020112" w:rsidRDefault="00AD64EC" w:rsidP="004F409C">
      <w:pPr>
        <w:pStyle w:val="af"/>
        <w:numPr>
          <w:ilvl w:val="3"/>
          <w:numId w:val="2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ajax.onreadystatechange = functtion（）｛</w:t>
      </w:r>
    </w:p>
    <w:p w:rsidR="00AD64EC" w:rsidRPr="00020112" w:rsidRDefault="00AD64EC" w:rsidP="00AD64EC">
      <w:pPr>
        <w:ind w:left="2100" w:firstLine="56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if （ajax.readyState == 4 &amp;&amp; ajax.status==</w:t>
      </w:r>
      <w:r w:rsidRPr="00020112">
        <w:rPr>
          <w:rFonts w:ascii="微软雅黑" w:eastAsia="微软雅黑" w:hAnsi="微软雅黑" w:hint="eastAsia"/>
          <w:sz w:val="22"/>
        </w:rPr>
        <w:t>200</w:t>
      </w:r>
      <w:r w:rsidRPr="00020112">
        <w:rPr>
          <w:rFonts w:ascii="微软雅黑" w:eastAsia="微软雅黑" w:hAnsi="微软雅黑"/>
          <w:sz w:val="22"/>
        </w:rPr>
        <w:t>）</w:t>
      </w:r>
      <w:r w:rsidRPr="00020112">
        <w:rPr>
          <w:rFonts w:ascii="微软雅黑" w:eastAsia="微软雅黑" w:hAnsi="微软雅黑" w:hint="eastAsia"/>
          <w:sz w:val="22"/>
        </w:rPr>
        <w:t>{</w:t>
      </w:r>
    </w:p>
    <w:p w:rsidR="00AD64EC" w:rsidRPr="00020112" w:rsidRDefault="00AD64EC" w:rsidP="00AD64EC">
      <w:pPr>
        <w:ind w:left="2100" w:firstLine="560"/>
        <w:rPr>
          <w:rFonts w:ascii="微软雅黑" w:eastAsia="微软雅黑" w:hAnsi="微软雅黑"/>
          <w:sz w:val="22"/>
        </w:rPr>
      </w:pPr>
    </w:p>
    <w:p w:rsidR="00AD64EC" w:rsidRPr="00020112" w:rsidRDefault="00AD64EC" w:rsidP="00AD64EC">
      <w:pPr>
        <w:ind w:left="2100" w:firstLine="56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}</w:t>
      </w:r>
    </w:p>
    <w:p w:rsidR="00AD64EC" w:rsidRPr="00020112" w:rsidRDefault="00AD64EC" w:rsidP="00AD64EC">
      <w:pPr>
        <w:ind w:left="1260" w:firstLine="56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｝</w:t>
      </w:r>
    </w:p>
    <w:p w:rsidR="00525CCC" w:rsidRPr="00020112" w:rsidRDefault="00525CCC" w:rsidP="00525CC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创建异步对象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ajax =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XMLHttpRequest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发送报文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open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FE792"/>
          <w:kern w:val="0"/>
          <w:sz w:val="21"/>
          <w:szCs w:val="24"/>
        </w:rPr>
        <w:t>"get"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,</w:t>
      </w:r>
      <w:r w:rsidRPr="00020112">
        <w:rPr>
          <w:rFonts w:ascii="微软雅黑" w:eastAsia="微软雅黑" w:hAnsi="微软雅黑" w:cs="宋体"/>
          <w:color w:val="FFE792"/>
          <w:kern w:val="0"/>
          <w:sz w:val="21"/>
          <w:szCs w:val="24"/>
        </w:rPr>
        <w:t>"demo.php"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相应报文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send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注册事件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 xml:space="preserve">onreadystatechange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function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if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 xml:space="preserve">readyState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==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4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&amp;&amp; 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 xml:space="preserve">status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==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200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 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console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log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responseText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}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>}</w:t>
      </w:r>
    </w:p>
    <w:p w:rsidR="00AD64EC" w:rsidRPr="00A377E2" w:rsidRDefault="00AD64EC" w:rsidP="00A377E2">
      <w:pPr>
        <w:rPr>
          <w:rFonts w:ascii="微软雅黑" w:eastAsia="微软雅黑" w:hAnsi="微软雅黑"/>
          <w:sz w:val="22"/>
        </w:rPr>
      </w:pPr>
    </w:p>
    <w:p w:rsidR="00CD2E22" w:rsidRPr="00020112" w:rsidRDefault="00CD2E22" w:rsidP="004E093B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26" w:name="_Toc517429101"/>
      <w:r w:rsidRPr="00020112">
        <w:rPr>
          <w:rFonts w:ascii="微软雅黑" w:eastAsia="微软雅黑" w:hAnsi="微软雅黑" w:hint="eastAsia"/>
          <w:sz w:val="36"/>
        </w:rPr>
        <w:t>XML</w:t>
      </w:r>
      <w:bookmarkEnd w:id="26"/>
    </w:p>
    <w:p w:rsidR="00CD2E22" w:rsidRPr="00020112" w:rsidRDefault="00CD2E22" w:rsidP="004F409C">
      <w:pPr>
        <w:pStyle w:val="af"/>
        <w:numPr>
          <w:ilvl w:val="0"/>
          <w:numId w:val="2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标签名字随意写</w:t>
      </w:r>
    </w:p>
    <w:p w:rsidR="00C935E6" w:rsidRPr="00020112" w:rsidRDefault="00C935E6" w:rsidP="004F409C">
      <w:pPr>
        <w:pStyle w:val="af"/>
        <w:numPr>
          <w:ilvl w:val="0"/>
          <w:numId w:val="2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&lt;?xml version=”1.0” encoding=”UTF-8”?&gt;</w:t>
      </w:r>
    </w:p>
    <w:p w:rsidR="00C935E6" w:rsidRPr="00020112" w:rsidRDefault="00C935E6" w:rsidP="004F409C">
      <w:pPr>
        <w:pStyle w:val="af"/>
        <w:numPr>
          <w:ilvl w:val="1"/>
          <w:numId w:val="2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必须写第一行</w:t>
      </w:r>
    </w:p>
    <w:p w:rsidR="001945BA" w:rsidRPr="00020112" w:rsidRDefault="001945BA" w:rsidP="004F409C">
      <w:pPr>
        <w:pStyle w:val="af"/>
        <w:numPr>
          <w:ilvl w:val="0"/>
          <w:numId w:val="2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ajax获取xml</w:t>
      </w:r>
    </w:p>
    <w:p w:rsidR="001945BA" w:rsidRPr="00020112" w:rsidRDefault="001945BA" w:rsidP="004F409C">
      <w:pPr>
        <w:pStyle w:val="af"/>
        <w:numPr>
          <w:ilvl w:val="1"/>
          <w:numId w:val="2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通过ajax.resonseXML获取返回的xml值</w:t>
      </w:r>
    </w:p>
    <w:p w:rsidR="003C67E0" w:rsidRPr="00020112" w:rsidRDefault="003C67E0" w:rsidP="004E093B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27" w:name="_Toc517429102"/>
      <w:r w:rsidRPr="00020112">
        <w:rPr>
          <w:rFonts w:ascii="微软雅黑" w:eastAsia="微软雅黑" w:hAnsi="微软雅黑"/>
          <w:sz w:val="36"/>
        </w:rPr>
        <w:t>json</w:t>
      </w:r>
      <w:bookmarkEnd w:id="27"/>
    </w:p>
    <w:p w:rsidR="00054B26" w:rsidRPr="00020112" w:rsidRDefault="00054B26" w:rsidP="004F409C">
      <w:pPr>
        <w:pStyle w:val="af"/>
        <w:numPr>
          <w:ilvl w:val="0"/>
          <w:numId w:val="21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创建一个json对象</w:t>
      </w:r>
    </w:p>
    <w:p w:rsidR="006F4FA9" w:rsidRPr="00020112" w:rsidRDefault="006F4FA9" w:rsidP="004F409C">
      <w:pPr>
        <w:pStyle w:val="af"/>
        <w:widowControl/>
        <w:numPr>
          <w:ilvl w:val="1"/>
          <w:numId w:val="218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json = </w:t>
      </w:r>
      <w:r w:rsidRPr="00020112">
        <w:rPr>
          <w:rFonts w:ascii="微软雅黑" w:eastAsia="微软雅黑" w:hAnsi="微软雅黑" w:cs="宋体"/>
          <w:color w:val="FFE792"/>
          <w:kern w:val="0"/>
          <w:sz w:val="21"/>
          <w:szCs w:val="24"/>
        </w:rPr>
        <w:t>'{"name":"jack","sex":"nan"}'</w:t>
      </w:r>
    </w:p>
    <w:p w:rsidR="006F4FA9" w:rsidRPr="00020112" w:rsidRDefault="006F4FA9" w:rsidP="004F409C">
      <w:pPr>
        <w:pStyle w:val="af"/>
        <w:numPr>
          <w:ilvl w:val="0"/>
          <w:numId w:val="21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转换为对象</w:t>
      </w:r>
    </w:p>
    <w:p w:rsidR="006F4FA9" w:rsidRPr="00020112" w:rsidRDefault="00EC5319" w:rsidP="004F409C">
      <w:pPr>
        <w:pStyle w:val="af"/>
        <w:widowControl/>
        <w:numPr>
          <w:ilvl w:val="1"/>
          <w:numId w:val="218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jsonObj = 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JSON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parse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responseText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</w:p>
    <w:p w:rsidR="0031630D" w:rsidRPr="00020112" w:rsidRDefault="0031630D" w:rsidP="004E093B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28" w:name="_Toc517429103"/>
      <w:r w:rsidRPr="00020112">
        <w:rPr>
          <w:rFonts w:ascii="微软雅黑" w:eastAsia="微软雅黑" w:hAnsi="微软雅黑" w:hint="eastAsia"/>
          <w:sz w:val="36"/>
        </w:rPr>
        <w:t>ajax五步封装</w:t>
      </w:r>
      <w:r w:rsidRPr="00020112">
        <w:rPr>
          <w:rFonts w:ascii="微软雅黑" w:eastAsia="微软雅黑" w:hAnsi="微软雅黑"/>
          <w:sz w:val="36"/>
        </w:rPr>
        <w:t>函数</w:t>
      </w:r>
      <w:bookmarkEnd w:id="28"/>
    </w:p>
    <w:p w:rsidR="00EC13DA" w:rsidRPr="00F13076" w:rsidRDefault="0031630D" w:rsidP="00F1307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//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将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 get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跟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post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封装到一起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/*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br/>
        <w:t xml:space="preserve">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参数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1:url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br/>
        <w:t xml:space="preserve">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参数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2: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数据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参数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3: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请求的方法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参数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4: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数据成功获取以后 调用的方法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br/>
        <w:t xml:space="preserve"> */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function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ajax_tool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url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,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data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,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method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,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success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 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//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异步对象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 xml:space="preserve">ajax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new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XMLHttpRequest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// get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跟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post 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需要分别写不同的代码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if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method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==</w:t>
      </w:r>
      <w:r w:rsidRPr="00020112">
        <w:rPr>
          <w:rFonts w:ascii="微软雅黑" w:eastAsia="微软雅黑" w:hAnsi="微软雅黑" w:cs="宋体"/>
          <w:color w:val="FFE792"/>
          <w:kern w:val="0"/>
          <w:sz w:val="21"/>
          <w:szCs w:val="24"/>
        </w:rPr>
        <w:t>'get'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 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 get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请求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if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data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 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//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如果有值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url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+=</w:t>
      </w:r>
      <w:r w:rsidRPr="00020112">
        <w:rPr>
          <w:rFonts w:ascii="微软雅黑" w:eastAsia="微软雅黑" w:hAnsi="微软雅黑" w:cs="宋体"/>
          <w:color w:val="FFE792"/>
          <w:kern w:val="0"/>
          <w:sz w:val="21"/>
          <w:szCs w:val="24"/>
        </w:rPr>
        <w:t>'?'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url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+=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data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}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else</w:t>
      </w:r>
      <w:r w:rsidR="00B2440B"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}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//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设置 方法 以及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 url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open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method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,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url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 send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即可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send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}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else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 post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请求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 post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请求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 url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是不需要改变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open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method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,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url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//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需要设置请求报文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setRequestHeader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FE792"/>
          <w:kern w:val="0"/>
          <w:sz w:val="21"/>
          <w:szCs w:val="24"/>
        </w:rPr>
        <w:t>"Content-type"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,</w:t>
      </w:r>
      <w:r w:rsidRPr="00020112">
        <w:rPr>
          <w:rFonts w:ascii="微软雅黑" w:eastAsia="微软雅黑" w:hAnsi="微软雅黑" w:cs="宋体"/>
          <w:color w:val="FFE792"/>
          <w:kern w:val="0"/>
          <w:sz w:val="21"/>
          <w:szCs w:val="24"/>
        </w:rPr>
        <w:t>"application/x-www-form-urlencoded"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//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判断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data send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发送数据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if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data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 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//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如果有值 从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send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发送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send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data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}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else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//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木有值 直接发送即可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send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}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}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//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注册事件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onreadystatechange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function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 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//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在事件中 获取数据 并修改界面显示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if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readyState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==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4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&amp;&amp;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status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==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200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 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 console.log(ajax.responseText);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br/>
        <w:t xml:space="preserve">            //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将 数据 让 外面可以使用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 return ajax.responseText;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br/>
        <w:t xml:space="preserve">            //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当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 onreadystatechange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调用时 说明 数据回来了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 ajax.responseText;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br/>
        <w:t xml:space="preserve">            //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如果说 外面可以传入一个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 function 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作为参数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 xml:space="preserve"> success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success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ajax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responseText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}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}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>}</w:t>
      </w:r>
    </w:p>
    <w:p w:rsidR="00722A56" w:rsidRPr="00382A32" w:rsidRDefault="00643D33" w:rsidP="00382A32">
      <w:pPr>
        <w:pStyle w:val="1"/>
        <w:rPr>
          <w:rFonts w:ascii="微软雅黑" w:eastAsia="微软雅黑" w:hAnsi="微软雅黑"/>
        </w:rPr>
      </w:pPr>
      <w:bookmarkStart w:id="29" w:name="_Toc517429104"/>
      <w:r>
        <w:rPr>
          <w:rFonts w:ascii="微软雅黑" w:eastAsia="微软雅黑" w:hAnsi="微软雅黑" w:hint="eastAsia"/>
        </w:rPr>
        <w:t>创业</w:t>
      </w:r>
      <w:r w:rsidR="00EC13DA" w:rsidRPr="00020112">
        <w:rPr>
          <w:rFonts w:ascii="微软雅黑" w:eastAsia="微软雅黑" w:hAnsi="微软雅黑" w:hint="eastAsia"/>
        </w:rPr>
        <w:t>班第三十一天（AJAX）</w:t>
      </w:r>
      <w:bookmarkEnd w:id="29"/>
    </w:p>
    <w:p w:rsidR="00AD408E" w:rsidRPr="00020112" w:rsidRDefault="00643D33" w:rsidP="00274636">
      <w:pPr>
        <w:pStyle w:val="1"/>
        <w:rPr>
          <w:rFonts w:ascii="微软雅黑" w:eastAsia="微软雅黑" w:hAnsi="微软雅黑"/>
        </w:rPr>
      </w:pPr>
      <w:bookmarkStart w:id="30" w:name="_Toc517429105"/>
      <w:r>
        <w:rPr>
          <w:rFonts w:ascii="微软雅黑" w:eastAsia="微软雅黑" w:hAnsi="微软雅黑"/>
        </w:rPr>
        <w:t>创业</w:t>
      </w:r>
      <w:r w:rsidR="00AD408E" w:rsidRPr="00020112">
        <w:rPr>
          <w:rFonts w:ascii="微软雅黑" w:eastAsia="微软雅黑" w:hAnsi="微软雅黑"/>
        </w:rPr>
        <w:t>班第三十二天（</w:t>
      </w:r>
      <w:r w:rsidR="00AD408E" w:rsidRPr="00020112">
        <w:rPr>
          <w:rFonts w:ascii="微软雅黑" w:eastAsia="微软雅黑" w:hAnsi="微软雅黑" w:hint="eastAsia"/>
        </w:rPr>
        <w:t>AJAX</w:t>
      </w:r>
      <w:r w:rsidR="00AD408E" w:rsidRPr="00020112">
        <w:rPr>
          <w:rFonts w:ascii="微软雅黑" w:eastAsia="微软雅黑" w:hAnsi="微软雅黑"/>
        </w:rPr>
        <w:t>）</w:t>
      </w:r>
      <w:bookmarkEnd w:id="30"/>
    </w:p>
    <w:p w:rsidR="00AD408E" w:rsidRPr="00020112" w:rsidRDefault="00AD408E" w:rsidP="00AD408E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31" w:name="_Toc517429106"/>
      <w:r w:rsidRPr="00020112">
        <w:rPr>
          <w:rFonts w:ascii="微软雅黑" w:eastAsia="微软雅黑" w:hAnsi="微软雅黑"/>
          <w:sz w:val="36"/>
        </w:rPr>
        <w:t>知识点</w:t>
      </w:r>
      <w:bookmarkEnd w:id="31"/>
    </w:p>
    <w:p w:rsidR="00AD408E" w:rsidRPr="00020112" w:rsidRDefault="00B86DB6" w:rsidP="004F409C">
      <w:pPr>
        <w:pStyle w:val="af"/>
        <w:numPr>
          <w:ilvl w:val="0"/>
          <w:numId w:val="2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array_rand(哪个</w:t>
      </w:r>
      <w:r w:rsidRPr="00020112">
        <w:rPr>
          <w:rFonts w:ascii="微软雅黑" w:eastAsia="微软雅黑" w:hAnsi="微软雅黑"/>
          <w:sz w:val="22"/>
        </w:rPr>
        <w:t>arr,取几个1)随机的index</w:t>
      </w:r>
    </w:p>
    <w:p w:rsidR="00B86DB6" w:rsidRPr="00020112" w:rsidRDefault="00B86DB6" w:rsidP="004F409C">
      <w:pPr>
        <w:pStyle w:val="af"/>
        <w:numPr>
          <w:ilvl w:val="0"/>
          <w:numId w:val="2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 xml:space="preserve">$arr = json_decode($str)  </w:t>
      </w:r>
      <w:r w:rsidR="004931EE" w:rsidRPr="00020112">
        <w:rPr>
          <w:rFonts w:ascii="微软雅黑" w:eastAsia="微软雅黑" w:hAnsi="微软雅黑"/>
          <w:sz w:val="22"/>
        </w:rPr>
        <w:t>将字符串</w:t>
      </w:r>
      <w:r w:rsidRPr="00020112">
        <w:rPr>
          <w:rFonts w:ascii="微软雅黑" w:eastAsia="微软雅黑" w:hAnsi="微软雅黑"/>
          <w:sz w:val="22"/>
        </w:rPr>
        <w:t>转换为php的数组</w:t>
      </w:r>
    </w:p>
    <w:p w:rsidR="004931EE" w:rsidRPr="00020112" w:rsidRDefault="004931EE" w:rsidP="004F409C">
      <w:pPr>
        <w:pStyle w:val="af"/>
        <w:numPr>
          <w:ilvl w:val="1"/>
          <w:numId w:val="2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json_encode将object转换为json格式字符串</w:t>
      </w:r>
      <w:r w:rsidR="00282D46" w:rsidRPr="00020112">
        <w:rPr>
          <w:rFonts w:ascii="微软雅黑" w:eastAsia="微软雅黑" w:hAnsi="微软雅黑" w:hint="eastAsia"/>
          <w:sz w:val="22"/>
        </w:rPr>
        <w:t>-</w:t>
      </w:r>
    </w:p>
    <w:p w:rsidR="00282D46" w:rsidRPr="00020112" w:rsidRDefault="00282D46" w:rsidP="004F409C">
      <w:pPr>
        <w:pStyle w:val="af"/>
        <w:numPr>
          <w:ilvl w:val="0"/>
          <w:numId w:val="2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json格式是字符串</w:t>
      </w:r>
    </w:p>
    <w:p w:rsidR="00BB7BD5" w:rsidRPr="00020112" w:rsidRDefault="00BB7BD5" w:rsidP="004F409C">
      <w:pPr>
        <w:pStyle w:val="af"/>
        <w:numPr>
          <w:ilvl w:val="0"/>
          <w:numId w:val="2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print_t（数组）；</w:t>
      </w:r>
      <w:r w:rsidRPr="00020112">
        <w:rPr>
          <w:rFonts w:ascii="微软雅黑" w:eastAsia="微软雅黑" w:hAnsi="微软雅黑" w:hint="eastAsia"/>
          <w:sz w:val="22"/>
        </w:rPr>
        <w:t>php</w:t>
      </w:r>
      <w:r w:rsidRPr="00020112">
        <w:rPr>
          <w:rFonts w:ascii="微软雅黑" w:eastAsia="微软雅黑" w:hAnsi="微软雅黑"/>
          <w:sz w:val="22"/>
        </w:rPr>
        <w:t>返回一个数组</w:t>
      </w:r>
    </w:p>
    <w:p w:rsidR="00BC4014" w:rsidRPr="00020112" w:rsidRDefault="00BC4014" w:rsidP="004F409C">
      <w:pPr>
        <w:pStyle w:val="af"/>
        <w:numPr>
          <w:ilvl w:val="0"/>
          <w:numId w:val="2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PHP获取数组长度：count（数组）；</w:t>
      </w:r>
    </w:p>
    <w:p w:rsidR="00E57CB0" w:rsidRPr="00020112" w:rsidRDefault="00E57CB0" w:rsidP="004F409C">
      <w:pPr>
        <w:pStyle w:val="af"/>
        <w:numPr>
          <w:ilvl w:val="0"/>
          <w:numId w:val="2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in_array(要查询的数组,查询内容)；查询</w:t>
      </w:r>
    </w:p>
    <w:p w:rsidR="005437EE" w:rsidRPr="00020112" w:rsidRDefault="005437EE" w:rsidP="004F409C">
      <w:pPr>
        <w:pStyle w:val="af"/>
        <w:numPr>
          <w:ilvl w:val="0"/>
          <w:numId w:val="2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PHP定义数组</w:t>
      </w:r>
    </w:p>
    <w:p w:rsidR="005437EE" w:rsidRPr="00020112" w:rsidRDefault="005437EE" w:rsidP="004F409C">
      <w:pPr>
        <w:pStyle w:val="af"/>
        <w:numPr>
          <w:ilvl w:val="1"/>
          <w:numId w:val="2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$userArr = array(‘值</w:t>
      </w:r>
      <w:r w:rsidRPr="00020112">
        <w:rPr>
          <w:rFonts w:ascii="微软雅黑" w:eastAsia="微软雅黑" w:hAnsi="微软雅黑" w:hint="eastAsia"/>
          <w:sz w:val="22"/>
        </w:rPr>
        <w:t>1</w:t>
      </w:r>
      <w:r w:rsidRPr="00020112">
        <w:rPr>
          <w:rFonts w:ascii="微软雅黑" w:eastAsia="微软雅黑" w:hAnsi="微软雅黑"/>
          <w:sz w:val="22"/>
        </w:rPr>
        <w:t>’， ‘值</w:t>
      </w:r>
      <w:r w:rsidRPr="00020112">
        <w:rPr>
          <w:rFonts w:ascii="微软雅黑" w:eastAsia="微软雅黑" w:hAnsi="微软雅黑" w:hint="eastAsia"/>
          <w:sz w:val="22"/>
        </w:rPr>
        <w:t>2</w:t>
      </w:r>
      <w:r w:rsidRPr="00020112">
        <w:rPr>
          <w:rFonts w:ascii="微软雅黑" w:eastAsia="微软雅黑" w:hAnsi="微软雅黑"/>
          <w:sz w:val="22"/>
        </w:rPr>
        <w:t>’，);</w:t>
      </w:r>
    </w:p>
    <w:p w:rsidR="00866E0E" w:rsidRPr="00020112" w:rsidRDefault="00866E0E" w:rsidP="004F409C">
      <w:pPr>
        <w:pStyle w:val="af"/>
        <w:numPr>
          <w:ilvl w:val="0"/>
          <w:numId w:val="221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020112">
        <w:rPr>
          <w:rFonts w:ascii="微软雅黑" w:eastAsia="微软雅黑" w:hAnsi="微软雅黑"/>
          <w:color w:val="FF0000"/>
          <w:sz w:val="22"/>
        </w:rPr>
        <w:t>包装对象</w:t>
      </w:r>
    </w:p>
    <w:p w:rsidR="00623464" w:rsidRPr="00020112" w:rsidRDefault="00623464" w:rsidP="00623464">
      <w:pPr>
        <w:ind w:left="420" w:firstLine="56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color w:val="0000FF"/>
          <w:sz w:val="22"/>
        </w:rPr>
        <w:t>var</w:t>
      </w:r>
      <w:r w:rsidRPr="00020112">
        <w:rPr>
          <w:rFonts w:ascii="微软雅黑" w:eastAsia="微软雅黑" w:hAnsi="微软雅黑"/>
          <w:sz w:val="22"/>
        </w:rPr>
        <w:t xml:space="preserve"> obj = ｛</w:t>
      </w:r>
    </w:p>
    <w:p w:rsidR="00623464" w:rsidRPr="00020112" w:rsidRDefault="00623464" w:rsidP="00623464">
      <w:pPr>
        <w:ind w:left="420" w:firstLine="56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items：json数组</w:t>
      </w:r>
    </w:p>
    <w:p w:rsidR="00623464" w:rsidRPr="00020112" w:rsidRDefault="00623464" w:rsidP="00623464">
      <w:pPr>
        <w:ind w:left="420" w:firstLine="56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｝</w:t>
      </w:r>
    </w:p>
    <w:p w:rsidR="00866E0E" w:rsidRPr="008566A0" w:rsidRDefault="001A5F29" w:rsidP="008566A0">
      <w:pPr>
        <w:pStyle w:val="af"/>
        <w:numPr>
          <w:ilvl w:val="0"/>
          <w:numId w:val="2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jq中有</w:t>
      </w:r>
      <w:r w:rsidR="00843769" w:rsidRPr="00020112">
        <w:rPr>
          <w:rFonts w:ascii="微软雅黑" w:eastAsia="微软雅黑" w:hAnsi="微软雅黑" w:hint="eastAsia"/>
          <w:sz w:val="22"/>
        </w:rPr>
        <w:t xml:space="preserve">   </w:t>
      </w:r>
      <w:r w:rsidR="00843769" w:rsidRPr="00020112">
        <w:rPr>
          <w:rFonts w:ascii="微软雅黑" w:eastAsia="微软雅黑" w:hAnsi="微软雅黑"/>
          <w:sz w:val="22"/>
        </w:rPr>
        <w:t>数组</w:t>
      </w:r>
      <w:r w:rsidR="00843769" w:rsidRPr="00020112">
        <w:rPr>
          <w:rFonts w:ascii="微软雅黑" w:eastAsia="微软雅黑" w:hAnsi="微软雅黑" w:hint="eastAsia"/>
          <w:sz w:val="22"/>
        </w:rPr>
        <w:t>.</w:t>
      </w:r>
      <w:r w:rsidRPr="00020112">
        <w:rPr>
          <w:rFonts w:ascii="微软雅黑" w:eastAsia="微软雅黑" w:hAnsi="微软雅黑"/>
          <w:sz w:val="22"/>
        </w:rPr>
        <w:t>each（function（）｛｝）循环方法</w:t>
      </w:r>
    </w:p>
    <w:p w:rsidR="00880854" w:rsidRPr="00020112" w:rsidRDefault="00880854" w:rsidP="00AD408E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32" w:name="_Toc517429107"/>
      <w:r w:rsidRPr="00020112">
        <w:rPr>
          <w:rFonts w:ascii="微软雅黑" w:eastAsia="微软雅黑" w:hAnsi="微软雅黑" w:hint="eastAsia"/>
          <w:sz w:val="36"/>
        </w:rPr>
        <w:t>jQuery</w:t>
      </w:r>
      <w:r w:rsidRPr="00020112">
        <w:rPr>
          <w:rFonts w:ascii="微软雅黑" w:eastAsia="微软雅黑" w:hAnsi="微软雅黑"/>
          <w:sz w:val="36"/>
        </w:rPr>
        <w:t>操作</w:t>
      </w:r>
      <w:r w:rsidRPr="00020112">
        <w:rPr>
          <w:rFonts w:ascii="微软雅黑" w:eastAsia="微软雅黑" w:hAnsi="微软雅黑" w:hint="eastAsia"/>
          <w:sz w:val="36"/>
        </w:rPr>
        <w:t>AJAX</w:t>
      </w:r>
      <w:bookmarkEnd w:id="32"/>
    </w:p>
    <w:p w:rsidR="00880854" w:rsidRPr="00020112" w:rsidRDefault="00880854" w:rsidP="004F409C">
      <w:pPr>
        <w:pStyle w:val="af"/>
        <w:numPr>
          <w:ilvl w:val="0"/>
          <w:numId w:val="2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color w:val="FF0000"/>
          <w:sz w:val="22"/>
        </w:rPr>
        <w:t>$.get</w:t>
      </w:r>
      <w:r w:rsidRPr="00020112">
        <w:rPr>
          <w:rFonts w:ascii="微软雅黑" w:eastAsia="微软雅黑" w:hAnsi="微软雅黑"/>
          <w:sz w:val="22"/>
        </w:rPr>
        <w:t>（url，</w:t>
      </w:r>
      <w:r w:rsidRPr="00020112">
        <w:rPr>
          <w:rFonts w:ascii="微软雅黑" w:eastAsia="微软雅黑" w:hAnsi="微软雅黑" w:hint="eastAsia"/>
          <w:sz w:val="22"/>
        </w:rPr>
        <w:t>{可直接写对象name：‘jack’，age：‘18’}</w:t>
      </w:r>
      <w:r w:rsidRPr="00020112">
        <w:rPr>
          <w:rFonts w:ascii="微软雅黑" w:eastAsia="微软雅黑" w:hAnsi="微软雅黑"/>
          <w:sz w:val="22"/>
        </w:rPr>
        <w:t>，回调函数，参数</w:t>
      </w:r>
      <w:r w:rsidRPr="00020112">
        <w:rPr>
          <w:rFonts w:ascii="微软雅黑" w:eastAsia="微软雅黑" w:hAnsi="微软雅黑" w:hint="eastAsia"/>
          <w:sz w:val="22"/>
        </w:rPr>
        <w:t>4</w:t>
      </w:r>
      <w:r w:rsidR="00636094" w:rsidRPr="00020112">
        <w:rPr>
          <w:rFonts w:ascii="微软雅黑" w:eastAsia="微软雅黑" w:hAnsi="微软雅黑" w:hint="eastAsia"/>
          <w:sz w:val="22"/>
        </w:rPr>
        <w:t>（从服务器获取的数据类型，可不写）</w:t>
      </w:r>
      <w:r w:rsidRPr="00020112">
        <w:rPr>
          <w:rFonts w:ascii="微软雅黑" w:eastAsia="微软雅黑" w:hAnsi="微软雅黑"/>
          <w:sz w:val="22"/>
        </w:rPr>
        <w:t>）</w:t>
      </w:r>
    </w:p>
    <w:p w:rsidR="00636094" w:rsidRPr="00020112" w:rsidRDefault="00636094" w:rsidP="004F409C">
      <w:pPr>
        <w:pStyle w:val="af"/>
        <w:numPr>
          <w:ilvl w:val="1"/>
          <w:numId w:val="2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$.get(</w:t>
      </w:r>
      <w:r w:rsidRPr="00020112">
        <w:rPr>
          <w:rFonts w:ascii="微软雅黑" w:eastAsia="微软雅黑" w:hAnsi="微软雅黑"/>
          <w:sz w:val="22"/>
        </w:rPr>
        <w:t>url,date,callback,type</w:t>
      </w:r>
      <w:r w:rsidRPr="00020112">
        <w:rPr>
          <w:rFonts w:ascii="微软雅黑" w:eastAsia="微软雅黑" w:hAnsi="微软雅黑" w:hint="eastAsia"/>
          <w:sz w:val="22"/>
        </w:rPr>
        <w:t>)</w:t>
      </w:r>
    </w:p>
    <w:p w:rsidR="00880854" w:rsidRPr="00020112" w:rsidRDefault="00880854" w:rsidP="004F409C">
      <w:pPr>
        <w:pStyle w:val="af"/>
        <w:numPr>
          <w:ilvl w:val="1"/>
          <w:numId w:val="2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如果参数</w:t>
      </w:r>
      <w:r w:rsidRPr="00020112">
        <w:rPr>
          <w:rFonts w:ascii="微软雅黑" w:eastAsia="微软雅黑" w:hAnsi="微软雅黑" w:hint="eastAsia"/>
          <w:sz w:val="22"/>
        </w:rPr>
        <w:t>4写json内部会</w:t>
      </w:r>
      <w:r w:rsidR="00636094" w:rsidRPr="00020112">
        <w:rPr>
          <w:rFonts w:ascii="微软雅黑" w:eastAsia="微软雅黑" w:hAnsi="微软雅黑" w:hint="eastAsia"/>
          <w:sz w:val="22"/>
        </w:rPr>
        <w:t>JSON.parse（）</w:t>
      </w:r>
      <w:r w:rsidRPr="00020112">
        <w:rPr>
          <w:rFonts w:ascii="微软雅黑" w:eastAsia="微软雅黑" w:hAnsi="微软雅黑" w:hint="eastAsia"/>
          <w:sz w:val="22"/>
        </w:rPr>
        <w:t>自动转换</w:t>
      </w:r>
    </w:p>
    <w:p w:rsidR="00636094" w:rsidRPr="00020112" w:rsidRDefault="00636094" w:rsidP="004F409C">
      <w:pPr>
        <w:pStyle w:val="af"/>
        <w:numPr>
          <w:ilvl w:val="1"/>
          <w:numId w:val="2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不要擅自更换参数位置</w:t>
      </w:r>
    </w:p>
    <w:p w:rsidR="00880854" w:rsidRPr="00020112" w:rsidRDefault="006A3887" w:rsidP="004F409C">
      <w:pPr>
        <w:pStyle w:val="af"/>
        <w:numPr>
          <w:ilvl w:val="0"/>
          <w:numId w:val="2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color w:val="FF0000"/>
          <w:sz w:val="22"/>
        </w:rPr>
        <w:t>$.post</w:t>
      </w:r>
      <w:r w:rsidRPr="00020112">
        <w:rPr>
          <w:rFonts w:ascii="微软雅黑" w:eastAsia="微软雅黑" w:hAnsi="微软雅黑" w:hint="eastAsia"/>
          <w:sz w:val="22"/>
        </w:rPr>
        <w:t>(</w:t>
      </w:r>
      <w:r w:rsidRPr="00020112">
        <w:rPr>
          <w:rFonts w:ascii="微软雅黑" w:eastAsia="微软雅黑" w:hAnsi="微软雅黑"/>
          <w:sz w:val="22"/>
        </w:rPr>
        <w:t>url,date,function(date){},type</w:t>
      </w:r>
      <w:r w:rsidRPr="00020112">
        <w:rPr>
          <w:rFonts w:ascii="微软雅黑" w:eastAsia="微软雅黑" w:hAnsi="微软雅黑" w:hint="eastAsia"/>
          <w:sz w:val="22"/>
        </w:rPr>
        <w:t>)</w:t>
      </w:r>
    </w:p>
    <w:p w:rsidR="008E15F7" w:rsidRPr="00020112" w:rsidRDefault="008E15F7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>$_</w:t>
      </w:r>
      <w:r w:rsidRPr="00020112">
        <w:rPr>
          <w:rFonts w:ascii="微软雅黑" w:eastAsia="微软雅黑" w:hAnsi="微软雅黑"/>
          <w:sz w:val="21"/>
        </w:rPr>
        <w:t>ajax({</w:t>
      </w:r>
    </w:p>
    <w:p w:rsidR="008E15F7" w:rsidRPr="00020112" w:rsidRDefault="008E15F7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color w:val="1F4E79" w:themeColor="accent1" w:themeShade="80"/>
          <w:sz w:val="21"/>
        </w:rPr>
        <w:t>url</w:t>
      </w:r>
      <w:r w:rsidRPr="00020112">
        <w:rPr>
          <w:rFonts w:ascii="微软雅黑" w:eastAsia="微软雅黑" w:hAnsi="微软雅黑"/>
          <w:sz w:val="21"/>
        </w:rPr>
        <w:t>:‘’，</w:t>
      </w:r>
    </w:p>
    <w:p w:rsidR="008E15F7" w:rsidRPr="00020112" w:rsidRDefault="008E15F7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color w:val="1F4E79" w:themeColor="accent1" w:themeShade="80"/>
          <w:sz w:val="21"/>
        </w:rPr>
        <w:t>success</w:t>
      </w:r>
      <w:r w:rsidRPr="00020112">
        <w:rPr>
          <w:rFonts w:ascii="微软雅黑" w:eastAsia="微软雅黑" w:hAnsi="微软雅黑"/>
          <w:sz w:val="21"/>
        </w:rPr>
        <w:t>：function（date）</w:t>
      </w:r>
      <w:r w:rsidRPr="00020112">
        <w:rPr>
          <w:rFonts w:ascii="微软雅黑" w:eastAsia="微软雅黑" w:hAnsi="微软雅黑" w:hint="eastAsia"/>
          <w:sz w:val="21"/>
        </w:rPr>
        <w:t>{}</w:t>
      </w:r>
      <w:r w:rsidRPr="00020112">
        <w:rPr>
          <w:rFonts w:ascii="微软雅黑" w:eastAsia="微软雅黑" w:hAnsi="微软雅黑"/>
          <w:sz w:val="21"/>
        </w:rPr>
        <w:t>,</w:t>
      </w:r>
    </w:p>
    <w:p w:rsidR="008E15F7" w:rsidRPr="00020112" w:rsidRDefault="008E15F7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color w:val="1F4E79" w:themeColor="accent1" w:themeShade="80"/>
          <w:sz w:val="21"/>
        </w:rPr>
        <w:t>type</w:t>
      </w:r>
      <w:r w:rsidRPr="00020112">
        <w:rPr>
          <w:rFonts w:ascii="微软雅黑" w:eastAsia="微软雅黑" w:hAnsi="微软雅黑"/>
          <w:sz w:val="21"/>
        </w:rPr>
        <w:t>:‘post/get’，</w:t>
      </w:r>
    </w:p>
    <w:p w:rsidR="008E15F7" w:rsidRPr="00020112" w:rsidRDefault="008E15F7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color w:val="1F4E79" w:themeColor="accent1" w:themeShade="80"/>
          <w:sz w:val="21"/>
        </w:rPr>
        <w:t>datatype</w:t>
      </w:r>
      <w:r w:rsidRPr="00020112">
        <w:rPr>
          <w:rFonts w:ascii="微软雅黑" w:eastAsia="微软雅黑" w:hAnsi="微软雅黑"/>
          <w:sz w:val="21"/>
        </w:rPr>
        <w:t>：‘数据类型（json）’，</w:t>
      </w:r>
    </w:p>
    <w:p w:rsidR="008E15F7" w:rsidRPr="00020112" w:rsidRDefault="008E15F7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color w:val="1F4E79" w:themeColor="accent1" w:themeShade="80"/>
          <w:sz w:val="21"/>
        </w:rPr>
        <w:t>data</w:t>
      </w:r>
      <w:r w:rsidRPr="00020112">
        <w:rPr>
          <w:rFonts w:ascii="微软雅黑" w:eastAsia="微软雅黑" w:hAnsi="微软雅黑"/>
          <w:sz w:val="21"/>
        </w:rPr>
        <w:t>：｛</w:t>
      </w:r>
    </w:p>
    <w:p w:rsidR="008E15F7" w:rsidRPr="00020112" w:rsidRDefault="00250A45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 xml:space="preserve">      </w:t>
      </w:r>
      <w:r w:rsidR="008E15F7" w:rsidRPr="00020112">
        <w:rPr>
          <w:rFonts w:ascii="微软雅黑" w:eastAsia="微软雅黑" w:hAnsi="微软雅黑"/>
          <w:sz w:val="21"/>
        </w:rPr>
        <w:t>‘name’：‘’，</w:t>
      </w:r>
    </w:p>
    <w:p w:rsidR="008E15F7" w:rsidRPr="00020112" w:rsidRDefault="008E15F7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‘kill’：‘’</w:t>
      </w:r>
    </w:p>
    <w:p w:rsidR="002756FE" w:rsidRPr="00020112" w:rsidRDefault="008E15F7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｝</w:t>
      </w:r>
      <w:r w:rsidR="002756FE" w:rsidRPr="00020112">
        <w:rPr>
          <w:rFonts w:ascii="微软雅黑" w:eastAsia="微软雅黑" w:hAnsi="微软雅黑"/>
          <w:sz w:val="21"/>
        </w:rPr>
        <w:t>，</w:t>
      </w:r>
    </w:p>
    <w:p w:rsidR="002756FE" w:rsidRPr="00020112" w:rsidRDefault="002756FE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color w:val="1F4E79" w:themeColor="accent1" w:themeShade="80"/>
          <w:sz w:val="21"/>
        </w:rPr>
        <w:t>beforeSend</w:t>
      </w:r>
      <w:r w:rsidRPr="00020112">
        <w:rPr>
          <w:rFonts w:ascii="微软雅黑" w:eastAsia="微软雅黑" w:hAnsi="微软雅黑"/>
          <w:sz w:val="21"/>
        </w:rPr>
        <w:t>：function（）｛</w:t>
      </w:r>
    </w:p>
    <w:p w:rsidR="002756FE" w:rsidRPr="00020112" w:rsidRDefault="002756FE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console.log（‘发送之前调用’）；</w:t>
      </w:r>
    </w:p>
    <w:p w:rsidR="002756FE" w:rsidRPr="00020112" w:rsidRDefault="002756FE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return false；</w:t>
      </w:r>
      <w:r w:rsidRPr="00020112">
        <w:rPr>
          <w:rFonts w:ascii="微软雅黑" w:eastAsia="微软雅黑" w:hAnsi="微软雅黑" w:hint="eastAsia"/>
          <w:sz w:val="21"/>
        </w:rPr>
        <w:t>//阻止这次请求</w:t>
      </w:r>
    </w:p>
    <w:p w:rsidR="002756FE" w:rsidRPr="00020112" w:rsidRDefault="002756FE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验证用户数据是否填了</w:t>
      </w:r>
    </w:p>
    <w:p w:rsidR="002756FE" w:rsidRPr="00020112" w:rsidRDefault="002756FE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｝</w:t>
      </w:r>
      <w:r w:rsidR="00C84D46" w:rsidRPr="00020112">
        <w:rPr>
          <w:rFonts w:ascii="微软雅黑" w:eastAsia="微软雅黑" w:hAnsi="微软雅黑"/>
          <w:sz w:val="21"/>
        </w:rPr>
        <w:t>，</w:t>
      </w:r>
    </w:p>
    <w:p w:rsidR="00C84D46" w:rsidRPr="00020112" w:rsidRDefault="00C84D46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color w:val="1F4E79" w:themeColor="accent1" w:themeShade="80"/>
          <w:sz w:val="21"/>
        </w:rPr>
        <w:t>error</w:t>
      </w:r>
      <w:r w:rsidRPr="00020112">
        <w:rPr>
          <w:rFonts w:ascii="微软雅黑" w:eastAsia="微软雅黑" w:hAnsi="微软雅黑"/>
          <w:sz w:val="21"/>
        </w:rPr>
        <w:t>：function（）｛</w:t>
      </w:r>
    </w:p>
    <w:p w:rsidR="00C84D46" w:rsidRPr="00020112" w:rsidRDefault="00C84D46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console。log（‘请求失败后调用’）</w:t>
      </w:r>
    </w:p>
    <w:p w:rsidR="00C84D46" w:rsidRPr="00020112" w:rsidRDefault="00C84D46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｝</w:t>
      </w:r>
    </w:p>
    <w:p w:rsidR="006D4B65" w:rsidRPr="00F13076" w:rsidRDefault="008E15F7" w:rsidP="00344B70">
      <w:pPr>
        <w:pStyle w:val="a1"/>
        <w:numPr>
          <w:ilvl w:val="0"/>
          <w:numId w:val="0"/>
        </w:numPr>
        <w:ind w:left="146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})</w:t>
      </w:r>
    </w:p>
    <w:p w:rsidR="006D4B65" w:rsidRPr="00020112" w:rsidRDefault="006D4B65" w:rsidP="00AD408E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33" w:name="_Toc517429108"/>
      <w:r w:rsidRPr="00020112">
        <w:rPr>
          <w:rFonts w:ascii="微软雅黑" w:eastAsia="微软雅黑" w:hAnsi="微软雅黑"/>
          <w:sz w:val="36"/>
        </w:rPr>
        <w:t>瀑布流</w:t>
      </w:r>
      <w:bookmarkEnd w:id="33"/>
    </w:p>
    <w:p w:rsidR="006D4B65" w:rsidRPr="00020112" w:rsidRDefault="006D4B65" w:rsidP="004F409C">
      <w:pPr>
        <w:pStyle w:val="af"/>
        <w:numPr>
          <w:ilvl w:val="0"/>
          <w:numId w:val="2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实现技术</w:t>
      </w:r>
    </w:p>
    <w:p w:rsidR="006D4B65" w:rsidRPr="00020112" w:rsidRDefault="006D4B65" w:rsidP="004F409C">
      <w:pPr>
        <w:pStyle w:val="af"/>
        <w:numPr>
          <w:ilvl w:val="1"/>
          <w:numId w:val="2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ajax</w:t>
      </w:r>
    </w:p>
    <w:p w:rsidR="006D4B65" w:rsidRPr="00020112" w:rsidRDefault="006D4B65" w:rsidP="004F409C">
      <w:pPr>
        <w:pStyle w:val="af"/>
        <w:numPr>
          <w:ilvl w:val="1"/>
          <w:numId w:val="2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jq</w:t>
      </w:r>
    </w:p>
    <w:p w:rsidR="006D4B65" w:rsidRPr="00020112" w:rsidRDefault="006D4B65" w:rsidP="004F409C">
      <w:pPr>
        <w:pStyle w:val="af"/>
        <w:numPr>
          <w:ilvl w:val="3"/>
          <w:numId w:val="2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ajax请求</w:t>
      </w:r>
    </w:p>
    <w:p w:rsidR="006D4B65" w:rsidRPr="00020112" w:rsidRDefault="006D4B65" w:rsidP="004F409C">
      <w:pPr>
        <w:pStyle w:val="af"/>
        <w:numPr>
          <w:ilvl w:val="1"/>
          <w:numId w:val="2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模版引擎</w:t>
      </w:r>
    </w:p>
    <w:p w:rsidR="006D4B65" w:rsidRPr="00020112" w:rsidRDefault="006D4B65" w:rsidP="004F409C">
      <w:pPr>
        <w:pStyle w:val="af"/>
        <w:numPr>
          <w:ilvl w:val="3"/>
          <w:numId w:val="2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渲染页面</w:t>
      </w:r>
    </w:p>
    <w:p w:rsidR="00CA4B73" w:rsidRPr="00020112" w:rsidRDefault="00CA4B73" w:rsidP="004F409C">
      <w:pPr>
        <w:pStyle w:val="af"/>
        <w:numPr>
          <w:ilvl w:val="0"/>
          <w:numId w:val="2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为jQuery添加插件</w:t>
      </w:r>
    </w:p>
    <w:p w:rsidR="00CA4B73" w:rsidRPr="00020112" w:rsidRDefault="00CA4B73" w:rsidP="004F409C">
      <w:pPr>
        <w:pStyle w:val="af"/>
        <w:numPr>
          <w:ilvl w:val="1"/>
          <w:numId w:val="2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$.fn.extenf();</w:t>
      </w:r>
    </w:p>
    <w:p w:rsidR="00CA4B73" w:rsidRPr="00020112" w:rsidRDefault="00CA4B73" w:rsidP="004F409C">
      <w:pPr>
        <w:pStyle w:val="af"/>
        <w:numPr>
          <w:ilvl w:val="1"/>
          <w:numId w:val="2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注册完毕后</w:t>
      </w:r>
      <w:r w:rsidR="00205B5A" w:rsidRPr="00020112">
        <w:rPr>
          <w:rFonts w:ascii="微软雅黑" w:eastAsia="微软雅黑" w:hAnsi="微软雅黑"/>
          <w:sz w:val="22"/>
        </w:rPr>
        <w:t>，使用</w:t>
      </w:r>
      <w:r w:rsidRPr="00020112">
        <w:rPr>
          <w:rFonts w:ascii="微软雅黑" w:eastAsia="微软雅黑" w:hAnsi="微软雅黑" w:hint="eastAsia"/>
          <w:sz w:val="22"/>
        </w:rPr>
        <w:t>$(</w:t>
      </w:r>
      <w:r w:rsidRPr="00020112">
        <w:rPr>
          <w:rFonts w:ascii="微软雅黑" w:eastAsia="微软雅黑" w:hAnsi="微软雅黑"/>
          <w:sz w:val="22"/>
        </w:rPr>
        <w:t>‘</w:t>
      </w:r>
      <w:r w:rsidR="00717985" w:rsidRPr="00020112">
        <w:rPr>
          <w:rFonts w:ascii="微软雅黑" w:eastAsia="微软雅黑" w:hAnsi="微软雅黑"/>
          <w:sz w:val="22"/>
        </w:rPr>
        <w:t>调用者</w:t>
      </w:r>
      <w:r w:rsidRPr="00020112">
        <w:rPr>
          <w:rFonts w:ascii="微软雅黑" w:eastAsia="微软雅黑" w:hAnsi="微软雅黑"/>
          <w:sz w:val="22"/>
        </w:rPr>
        <w:t>’</w:t>
      </w:r>
      <w:r w:rsidRPr="00020112">
        <w:rPr>
          <w:rFonts w:ascii="微软雅黑" w:eastAsia="微软雅黑" w:hAnsi="微软雅黑" w:hint="eastAsia"/>
          <w:sz w:val="22"/>
        </w:rPr>
        <w:t>)</w:t>
      </w:r>
      <w:r w:rsidR="00717985" w:rsidRPr="00020112">
        <w:rPr>
          <w:rFonts w:ascii="微软雅黑" w:eastAsia="微软雅黑" w:hAnsi="微软雅黑"/>
          <w:sz w:val="22"/>
        </w:rPr>
        <w:t xml:space="preserve">.函数名  </w:t>
      </w:r>
      <w:r w:rsidRPr="00020112">
        <w:rPr>
          <w:rFonts w:ascii="微软雅黑" w:eastAsia="微软雅黑" w:hAnsi="微软雅黑"/>
          <w:sz w:val="22"/>
        </w:rPr>
        <w:t>调用</w:t>
      </w:r>
    </w:p>
    <w:p w:rsidR="00717985" w:rsidRPr="00020112" w:rsidRDefault="00717985" w:rsidP="00717985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>$.fn.extend(</w:t>
      </w:r>
      <w:r w:rsidRPr="00020112">
        <w:rPr>
          <w:rFonts w:ascii="微软雅黑" w:eastAsia="微软雅黑" w:hAnsi="微软雅黑"/>
          <w:sz w:val="21"/>
        </w:rPr>
        <w:t>{</w:t>
      </w:r>
    </w:p>
    <w:p w:rsidR="00717985" w:rsidRPr="00020112" w:rsidRDefault="00717985" w:rsidP="00717985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函数名：function(){</w:t>
      </w:r>
    </w:p>
    <w:p w:rsidR="00717985" w:rsidRPr="00020112" w:rsidRDefault="00717985" w:rsidP="00717985">
      <w:pPr>
        <w:pStyle w:val="a1"/>
        <w:numPr>
          <w:ilvl w:val="0"/>
          <w:numId w:val="0"/>
        </w:numPr>
        <w:ind w:left="840" w:firstLine="42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函数体</w:t>
      </w:r>
      <w:r w:rsidR="00CC1C57" w:rsidRPr="00020112">
        <w:rPr>
          <w:rFonts w:ascii="微软雅黑" w:eastAsia="微软雅黑" w:hAnsi="微软雅黑"/>
          <w:sz w:val="21"/>
        </w:rPr>
        <w:t>；</w:t>
      </w:r>
    </w:p>
    <w:p w:rsidR="00CC634D" w:rsidRPr="00020112" w:rsidRDefault="00717985" w:rsidP="00717985">
      <w:pPr>
        <w:pStyle w:val="a1"/>
        <w:numPr>
          <w:ilvl w:val="0"/>
          <w:numId w:val="0"/>
        </w:numPr>
        <w:ind w:left="840" w:firstLine="42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}</w:t>
      </w:r>
    </w:p>
    <w:p w:rsidR="00944F62" w:rsidRPr="00020112" w:rsidRDefault="00944F62" w:rsidP="00717985">
      <w:pPr>
        <w:pStyle w:val="a1"/>
        <w:numPr>
          <w:ilvl w:val="0"/>
          <w:numId w:val="0"/>
        </w:numPr>
        <w:ind w:left="840" w:firstLine="42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var $_this = this;</w:t>
      </w:r>
    </w:p>
    <w:p w:rsidR="00944F62" w:rsidRPr="00020112" w:rsidRDefault="00944F62" w:rsidP="00717985">
      <w:pPr>
        <w:pStyle w:val="a1"/>
        <w:numPr>
          <w:ilvl w:val="0"/>
          <w:numId w:val="0"/>
        </w:numPr>
        <w:ind w:left="840" w:firstLine="42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>//为了可以链式编程</w:t>
      </w:r>
    </w:p>
    <w:p w:rsidR="00717985" w:rsidRPr="00020112" w:rsidRDefault="00CC634D" w:rsidP="00717985">
      <w:pPr>
        <w:pStyle w:val="a1"/>
        <w:numPr>
          <w:ilvl w:val="0"/>
          <w:numId w:val="0"/>
        </w:numPr>
        <w:ind w:left="840" w:firstLine="42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return $_this;</w:t>
      </w:r>
    </w:p>
    <w:p w:rsidR="00CA4B73" w:rsidRPr="00020112" w:rsidRDefault="00717985" w:rsidP="00717985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}</w:t>
      </w:r>
      <w:r w:rsidRPr="00020112">
        <w:rPr>
          <w:rFonts w:ascii="微软雅黑" w:eastAsia="微软雅黑" w:hAnsi="微软雅黑" w:hint="eastAsia"/>
          <w:sz w:val="21"/>
        </w:rPr>
        <w:t>)</w:t>
      </w:r>
    </w:p>
    <w:p w:rsidR="00CA4B73" w:rsidRPr="00C338C6" w:rsidRDefault="00CA4B73" w:rsidP="00C338C6">
      <w:pPr>
        <w:pStyle w:val="af"/>
        <w:numPr>
          <w:ilvl w:val="1"/>
          <w:numId w:val="2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$.extenf();</w:t>
      </w:r>
    </w:p>
    <w:p w:rsidR="00CA4B73" w:rsidRPr="00020112" w:rsidRDefault="00CA4B73" w:rsidP="004F409C">
      <w:pPr>
        <w:pStyle w:val="af"/>
        <w:numPr>
          <w:ilvl w:val="1"/>
          <w:numId w:val="2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注册完毕后实用$.xxx</w:t>
      </w:r>
    </w:p>
    <w:p w:rsidR="00864087" w:rsidRPr="00020112" w:rsidRDefault="00864087" w:rsidP="00AD408E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34" w:name="_Toc517429109"/>
      <w:r w:rsidRPr="00020112">
        <w:rPr>
          <w:rFonts w:ascii="微软雅黑" w:eastAsia="微软雅黑" w:hAnsi="微软雅黑" w:hint="eastAsia"/>
          <w:sz w:val="36"/>
        </w:rPr>
        <w:t>同源以及</w:t>
      </w:r>
      <w:r w:rsidRPr="00020112">
        <w:rPr>
          <w:rFonts w:ascii="微软雅黑" w:eastAsia="微软雅黑" w:hAnsi="微软雅黑"/>
          <w:sz w:val="36"/>
        </w:rPr>
        <w:t>跨域</w:t>
      </w:r>
      <w:bookmarkEnd w:id="34"/>
    </w:p>
    <w:p w:rsidR="00864087" w:rsidRPr="00020112" w:rsidRDefault="00864087" w:rsidP="004F409C">
      <w:pPr>
        <w:pStyle w:val="af"/>
        <w:numPr>
          <w:ilvl w:val="0"/>
          <w:numId w:val="22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同源：域名、协议、端口完全相同</w:t>
      </w:r>
    </w:p>
    <w:p w:rsidR="00864087" w:rsidRPr="00020112" w:rsidRDefault="00864087" w:rsidP="004F409C">
      <w:pPr>
        <w:pStyle w:val="af"/>
        <w:numPr>
          <w:ilvl w:val="0"/>
          <w:numId w:val="22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iframe嵌入另外一个页面</w:t>
      </w:r>
    </w:p>
    <w:p w:rsidR="00CF6B8D" w:rsidRPr="00CF6B8D" w:rsidRDefault="00CF6B8D" w:rsidP="00CF6B8D">
      <w:pPr>
        <w:rPr>
          <w:rFonts w:ascii="微软雅黑" w:eastAsia="微软雅黑" w:hAnsi="微软雅黑"/>
          <w:sz w:val="22"/>
        </w:rPr>
      </w:pPr>
    </w:p>
    <w:p w:rsidR="00AD408E" w:rsidRPr="00020112" w:rsidRDefault="00643D33" w:rsidP="00274636">
      <w:pPr>
        <w:pStyle w:val="1"/>
        <w:rPr>
          <w:rFonts w:ascii="微软雅黑" w:eastAsia="微软雅黑" w:hAnsi="微软雅黑"/>
        </w:rPr>
      </w:pPr>
      <w:bookmarkStart w:id="35" w:name="_Toc517429110"/>
      <w:r>
        <w:rPr>
          <w:rFonts w:ascii="微软雅黑" w:eastAsia="微软雅黑" w:hAnsi="微软雅黑" w:hint="eastAsia"/>
        </w:rPr>
        <w:t>创业</w:t>
      </w:r>
      <w:r w:rsidR="00FF4E05" w:rsidRPr="00020112">
        <w:rPr>
          <w:rFonts w:ascii="微软雅黑" w:eastAsia="微软雅黑" w:hAnsi="微软雅黑" w:hint="eastAsia"/>
        </w:rPr>
        <w:t>班第三十三天（</w:t>
      </w:r>
      <w:r w:rsidR="00290C2C" w:rsidRPr="00020112">
        <w:rPr>
          <w:rFonts w:ascii="微软雅黑" w:eastAsia="微软雅黑" w:hAnsi="微软雅黑" w:hint="eastAsia"/>
        </w:rPr>
        <w:t>移动web</w:t>
      </w:r>
      <w:r w:rsidR="00FF4E05" w:rsidRPr="00020112">
        <w:rPr>
          <w:rFonts w:ascii="微软雅黑" w:eastAsia="微软雅黑" w:hAnsi="微软雅黑" w:hint="eastAsia"/>
        </w:rPr>
        <w:t>）</w:t>
      </w:r>
      <w:bookmarkEnd w:id="35"/>
    </w:p>
    <w:p w:rsidR="00A75228" w:rsidRPr="00020112" w:rsidRDefault="00A75228" w:rsidP="005E537F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36" w:name="_Toc517429111"/>
      <w:r w:rsidRPr="00020112">
        <w:rPr>
          <w:rFonts w:ascii="微软雅黑" w:eastAsia="微软雅黑" w:hAnsi="微软雅黑"/>
          <w:sz w:val="36"/>
        </w:rPr>
        <w:t>viewport属性</w:t>
      </w:r>
      <w:bookmarkEnd w:id="36"/>
    </w:p>
    <w:p w:rsidR="00A75228" w:rsidRPr="00020112" w:rsidRDefault="00A75228" w:rsidP="00A75228">
      <w:pPr>
        <w:pStyle w:val="HTML0"/>
        <w:shd w:val="clear" w:color="auto" w:fill="272822"/>
        <w:ind w:firstLine="480"/>
        <w:rPr>
          <w:rFonts w:ascii="微软雅黑" w:eastAsia="微软雅黑" w:hAnsi="微软雅黑"/>
          <w:color w:val="F72671"/>
          <w:sz w:val="21"/>
        </w:rPr>
      </w:pPr>
      <w:r w:rsidRPr="00020112">
        <w:rPr>
          <w:rFonts w:ascii="微软雅黑" w:eastAsia="微软雅黑" w:hAnsi="微软雅黑"/>
          <w:color w:val="F7F7F1"/>
          <w:sz w:val="21"/>
        </w:rPr>
        <w:t>&lt;</w:t>
      </w:r>
      <w:r w:rsidRPr="00020112">
        <w:rPr>
          <w:rFonts w:ascii="微软雅黑" w:eastAsia="微软雅黑" w:hAnsi="微软雅黑"/>
          <w:color w:val="F72671"/>
          <w:sz w:val="21"/>
        </w:rPr>
        <w:t xml:space="preserve">meta </w:t>
      </w:r>
    </w:p>
    <w:p w:rsidR="00A75228" w:rsidRPr="00020112" w:rsidRDefault="00A75228" w:rsidP="00A75228">
      <w:pPr>
        <w:pStyle w:val="HTML0"/>
        <w:shd w:val="clear" w:color="auto" w:fill="272822"/>
        <w:ind w:firstLine="480"/>
        <w:rPr>
          <w:rFonts w:ascii="微软雅黑" w:eastAsia="微软雅黑" w:hAnsi="微软雅黑"/>
          <w:color w:val="FFE792"/>
          <w:sz w:val="21"/>
        </w:rPr>
      </w:pPr>
      <w:r w:rsidRPr="00020112">
        <w:rPr>
          <w:rFonts w:ascii="微软雅黑" w:eastAsia="微软雅黑" w:hAnsi="微软雅黑"/>
          <w:color w:val="A6E22E"/>
          <w:sz w:val="21"/>
        </w:rPr>
        <w:t>name=</w:t>
      </w:r>
      <w:r w:rsidRPr="00020112">
        <w:rPr>
          <w:rFonts w:ascii="微软雅黑" w:eastAsia="微软雅黑" w:hAnsi="微软雅黑"/>
          <w:color w:val="FFE792"/>
          <w:sz w:val="21"/>
        </w:rPr>
        <w:t>"viewport"</w:t>
      </w:r>
    </w:p>
    <w:p w:rsidR="00A75228" w:rsidRPr="00020112" w:rsidRDefault="00A75228" w:rsidP="00A75228">
      <w:pPr>
        <w:pStyle w:val="HTML0"/>
        <w:shd w:val="clear" w:color="auto" w:fill="272822"/>
        <w:ind w:firstLine="480"/>
        <w:rPr>
          <w:rFonts w:ascii="微软雅黑" w:eastAsia="微软雅黑" w:hAnsi="微软雅黑"/>
          <w:color w:val="FFE792"/>
          <w:sz w:val="21"/>
        </w:rPr>
      </w:pPr>
      <w:r w:rsidRPr="00020112">
        <w:rPr>
          <w:rFonts w:ascii="微软雅黑" w:eastAsia="微软雅黑" w:hAnsi="微软雅黑"/>
          <w:color w:val="A6E22E"/>
          <w:sz w:val="21"/>
        </w:rPr>
        <w:t>content=</w:t>
      </w:r>
      <w:r w:rsidRPr="00020112">
        <w:rPr>
          <w:rFonts w:ascii="微软雅黑" w:eastAsia="微软雅黑" w:hAnsi="微软雅黑"/>
          <w:color w:val="FFE792"/>
          <w:sz w:val="21"/>
        </w:rPr>
        <w:t>"</w:t>
      </w:r>
    </w:p>
    <w:p w:rsidR="00A75228" w:rsidRPr="00020112" w:rsidRDefault="00A75228" w:rsidP="00A75228">
      <w:pPr>
        <w:pStyle w:val="HTML0"/>
        <w:shd w:val="clear" w:color="auto" w:fill="272822"/>
        <w:tabs>
          <w:tab w:val="clear" w:pos="916"/>
          <w:tab w:val="clear" w:pos="1832"/>
          <w:tab w:val="clear" w:pos="2748"/>
          <w:tab w:val="left" w:pos="435"/>
          <w:tab w:val="left" w:pos="1785"/>
        </w:tabs>
        <w:ind w:firstLine="480"/>
        <w:rPr>
          <w:rFonts w:ascii="微软雅黑" w:eastAsia="微软雅黑" w:hAnsi="微软雅黑"/>
          <w:color w:val="FFE792"/>
          <w:sz w:val="21"/>
        </w:rPr>
      </w:pPr>
      <w:r w:rsidRPr="00020112">
        <w:rPr>
          <w:rFonts w:ascii="微软雅黑" w:eastAsia="微软雅黑" w:hAnsi="微软雅黑"/>
          <w:color w:val="FFE792"/>
          <w:sz w:val="21"/>
        </w:rPr>
        <w:t>width=device-width, //设备的宽度</w:t>
      </w:r>
    </w:p>
    <w:p w:rsidR="00A75228" w:rsidRPr="00020112" w:rsidRDefault="00A75228" w:rsidP="00A75228">
      <w:pPr>
        <w:pStyle w:val="HTML0"/>
        <w:shd w:val="clear" w:color="auto" w:fill="272822"/>
        <w:tabs>
          <w:tab w:val="clear" w:pos="1832"/>
          <w:tab w:val="clear" w:pos="2748"/>
          <w:tab w:val="left" w:pos="1785"/>
          <w:tab w:val="left" w:pos="2310"/>
        </w:tabs>
        <w:ind w:firstLine="480"/>
        <w:rPr>
          <w:rFonts w:ascii="微软雅黑" w:eastAsia="微软雅黑" w:hAnsi="微软雅黑"/>
          <w:color w:val="FFE792"/>
          <w:sz w:val="21"/>
        </w:rPr>
      </w:pPr>
      <w:r w:rsidRPr="00020112">
        <w:rPr>
          <w:rFonts w:ascii="微软雅黑" w:eastAsia="微软雅黑" w:hAnsi="微软雅黑"/>
          <w:color w:val="FFE792"/>
          <w:sz w:val="21"/>
        </w:rPr>
        <w:t>user-scalable=no, //设置用户缩放，一般禁止缩放no/false</w:t>
      </w:r>
    </w:p>
    <w:p w:rsidR="00A75228" w:rsidRPr="00020112" w:rsidRDefault="00A75228" w:rsidP="00A75228">
      <w:pPr>
        <w:pStyle w:val="HTML0"/>
        <w:shd w:val="clear" w:color="auto" w:fill="272822"/>
        <w:tabs>
          <w:tab w:val="clear" w:pos="2748"/>
          <w:tab w:val="left" w:pos="2265"/>
        </w:tabs>
        <w:ind w:firstLine="480"/>
        <w:rPr>
          <w:rFonts w:ascii="微软雅黑" w:eastAsia="微软雅黑" w:hAnsi="微软雅黑"/>
          <w:color w:val="FFE792"/>
          <w:sz w:val="21"/>
        </w:rPr>
      </w:pPr>
      <w:r w:rsidRPr="00020112">
        <w:rPr>
          <w:rFonts w:ascii="微软雅黑" w:eastAsia="微软雅黑" w:hAnsi="微软雅黑"/>
          <w:color w:val="FFE792"/>
          <w:sz w:val="21"/>
        </w:rPr>
        <w:t>initial-scale=1.0, //初始的默认缩放比例，一般默认是指</w:t>
      </w:r>
      <w:r w:rsidRPr="00020112">
        <w:rPr>
          <w:rFonts w:ascii="微软雅黑" w:eastAsia="微软雅黑" w:hAnsi="微软雅黑" w:hint="eastAsia"/>
          <w:color w:val="FFE792"/>
          <w:sz w:val="21"/>
        </w:rPr>
        <w:t>1.0</w:t>
      </w:r>
    </w:p>
    <w:p w:rsidR="00A75228" w:rsidRPr="00020112" w:rsidRDefault="00A75228" w:rsidP="00A75228">
      <w:pPr>
        <w:pStyle w:val="HTML0"/>
        <w:shd w:val="clear" w:color="auto" w:fill="272822"/>
        <w:tabs>
          <w:tab w:val="clear" w:pos="2748"/>
          <w:tab w:val="left" w:pos="2265"/>
        </w:tabs>
        <w:ind w:firstLine="480"/>
        <w:rPr>
          <w:rFonts w:ascii="微软雅黑" w:eastAsia="微软雅黑" w:hAnsi="微软雅黑"/>
          <w:color w:val="FFE792"/>
          <w:sz w:val="21"/>
        </w:rPr>
      </w:pPr>
      <w:r w:rsidRPr="00020112">
        <w:rPr>
          <w:rFonts w:ascii="微软雅黑" w:eastAsia="微软雅黑" w:hAnsi="微软雅黑"/>
          <w:color w:val="FFE792"/>
          <w:sz w:val="21"/>
        </w:rPr>
        <w:t>maximum-scale=1.0,//最大的缩放值</w:t>
      </w:r>
    </w:p>
    <w:p w:rsidR="00A75228" w:rsidRPr="00020112" w:rsidRDefault="00A75228" w:rsidP="00A75228">
      <w:pPr>
        <w:pStyle w:val="HTML0"/>
        <w:shd w:val="clear" w:color="auto" w:fill="272822"/>
        <w:tabs>
          <w:tab w:val="clear" w:pos="2748"/>
          <w:tab w:val="left" w:pos="2265"/>
        </w:tabs>
        <w:ind w:firstLine="480"/>
        <w:rPr>
          <w:rFonts w:ascii="微软雅黑" w:eastAsia="微软雅黑" w:hAnsi="微软雅黑"/>
          <w:color w:val="FFE792"/>
          <w:sz w:val="21"/>
        </w:rPr>
      </w:pPr>
      <w:r w:rsidRPr="00020112">
        <w:rPr>
          <w:rFonts w:ascii="微软雅黑" w:eastAsia="微软雅黑" w:hAnsi="微软雅黑"/>
          <w:color w:val="FFE792"/>
          <w:sz w:val="21"/>
        </w:rPr>
        <w:t>minimum-scale=1.0"//</w:t>
      </w:r>
      <w:r w:rsidR="00E41A07" w:rsidRPr="00020112">
        <w:rPr>
          <w:rFonts w:ascii="微软雅黑" w:eastAsia="微软雅黑" w:hAnsi="微软雅黑"/>
          <w:color w:val="FFE792"/>
          <w:sz w:val="21"/>
        </w:rPr>
        <w:t>最小的</w:t>
      </w:r>
      <w:r w:rsidRPr="00020112">
        <w:rPr>
          <w:rFonts w:ascii="微软雅黑" w:eastAsia="微软雅黑" w:hAnsi="微软雅黑"/>
          <w:color w:val="FFE792"/>
          <w:sz w:val="21"/>
        </w:rPr>
        <w:t>缩放值</w:t>
      </w:r>
    </w:p>
    <w:p w:rsidR="00A75228" w:rsidRPr="00020112" w:rsidRDefault="00A75228" w:rsidP="00A75228">
      <w:pPr>
        <w:pStyle w:val="HTML0"/>
        <w:shd w:val="clear" w:color="auto" w:fill="272822"/>
        <w:tabs>
          <w:tab w:val="clear" w:pos="2748"/>
          <w:tab w:val="left" w:pos="2265"/>
        </w:tabs>
        <w:ind w:firstLine="480"/>
        <w:rPr>
          <w:rFonts w:ascii="微软雅黑" w:eastAsia="微软雅黑" w:hAnsi="微软雅黑"/>
          <w:color w:val="FFE792"/>
          <w:sz w:val="21"/>
        </w:rPr>
      </w:pPr>
      <w:r w:rsidRPr="00020112">
        <w:rPr>
          <w:rFonts w:ascii="微软雅黑" w:eastAsia="微软雅黑" w:hAnsi="微软雅黑"/>
          <w:color w:val="F7F7F1"/>
          <w:sz w:val="21"/>
        </w:rPr>
        <w:t>/&gt;</w:t>
      </w:r>
    </w:p>
    <w:p w:rsidR="00A75228" w:rsidRPr="00020112" w:rsidRDefault="00A965EA" w:rsidP="004F409C">
      <w:pPr>
        <w:pStyle w:val="af"/>
        <w:numPr>
          <w:ilvl w:val="0"/>
          <w:numId w:val="22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name = ‘viewport</w:t>
      </w:r>
      <w:r w:rsidR="00A75228" w:rsidRPr="00020112">
        <w:rPr>
          <w:rFonts w:ascii="微软雅黑" w:eastAsia="微软雅黑" w:hAnsi="微软雅黑"/>
          <w:sz w:val="22"/>
        </w:rPr>
        <w:t>’；告诉浏览器，这个meta标签设置的是viewport属性</w:t>
      </w:r>
    </w:p>
    <w:p w:rsidR="000C7542" w:rsidRPr="00020112" w:rsidRDefault="000C7542" w:rsidP="005E537F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37" w:name="_Toc517429112"/>
      <w:r w:rsidRPr="00020112">
        <w:rPr>
          <w:rFonts w:ascii="微软雅黑" w:eastAsia="微软雅黑" w:hAnsi="微软雅黑"/>
          <w:sz w:val="36"/>
        </w:rPr>
        <w:t>移动web样式</w:t>
      </w:r>
      <w:bookmarkEnd w:id="37"/>
    </w:p>
    <w:p w:rsidR="000C7542" w:rsidRPr="00020112" w:rsidRDefault="000C7542" w:rsidP="004F409C">
      <w:pPr>
        <w:pStyle w:val="af"/>
        <w:numPr>
          <w:ilvl w:val="0"/>
          <w:numId w:val="2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-webkit-tab-highlight-color：</w:t>
      </w:r>
      <w:r w:rsidR="00911DF9" w:rsidRPr="00020112">
        <w:rPr>
          <w:rFonts w:ascii="微软雅黑" w:eastAsia="微软雅黑" w:hAnsi="微软雅黑"/>
          <w:sz w:val="22"/>
        </w:rPr>
        <w:t>transparent</w:t>
      </w:r>
      <w:r w:rsidRPr="00020112">
        <w:rPr>
          <w:rFonts w:ascii="微软雅黑" w:eastAsia="微软雅黑" w:hAnsi="微软雅黑"/>
          <w:sz w:val="22"/>
        </w:rPr>
        <w:t>；鼠标点击高亮</w:t>
      </w:r>
    </w:p>
    <w:p w:rsidR="000C7542" w:rsidRPr="00020112" w:rsidRDefault="000C7542" w:rsidP="004F409C">
      <w:pPr>
        <w:pStyle w:val="af"/>
        <w:numPr>
          <w:ilvl w:val="0"/>
          <w:numId w:val="2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移动端设置所有的盒子box-sizing：border-box；保证盒子大小不变</w:t>
      </w:r>
    </w:p>
    <w:p w:rsidR="000C7542" w:rsidRPr="00020112" w:rsidRDefault="000C7542" w:rsidP="004F409C">
      <w:pPr>
        <w:pStyle w:val="af"/>
        <w:numPr>
          <w:ilvl w:val="0"/>
          <w:numId w:val="2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input默认样式清楚</w:t>
      </w:r>
    </w:p>
    <w:p w:rsidR="000C7542" w:rsidRPr="00020112" w:rsidRDefault="000C7542" w:rsidP="004F409C">
      <w:pPr>
        <w:pStyle w:val="af"/>
        <w:numPr>
          <w:ilvl w:val="1"/>
          <w:numId w:val="2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-webkit-appearance：none；</w:t>
      </w:r>
    </w:p>
    <w:p w:rsidR="003C6A60" w:rsidRPr="00020112" w:rsidRDefault="00643D33" w:rsidP="00274636">
      <w:pPr>
        <w:pStyle w:val="1"/>
        <w:rPr>
          <w:rFonts w:ascii="微软雅黑" w:eastAsia="微软雅黑" w:hAnsi="微软雅黑"/>
        </w:rPr>
      </w:pPr>
      <w:bookmarkStart w:id="38" w:name="_Toc517429113"/>
      <w:r>
        <w:rPr>
          <w:rFonts w:ascii="微软雅黑" w:eastAsia="微软雅黑" w:hAnsi="微软雅黑"/>
        </w:rPr>
        <w:t>创业</w:t>
      </w:r>
      <w:r w:rsidR="003C6A60" w:rsidRPr="00020112">
        <w:rPr>
          <w:rFonts w:ascii="微软雅黑" w:eastAsia="微软雅黑" w:hAnsi="微软雅黑"/>
        </w:rPr>
        <w:t>班第三十四天（移动web）</w:t>
      </w:r>
      <w:bookmarkEnd w:id="38"/>
    </w:p>
    <w:p w:rsidR="003C6A60" w:rsidRPr="00020112" w:rsidRDefault="003C6A60" w:rsidP="003C6A60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39" w:name="_Toc517429114"/>
      <w:r w:rsidRPr="00020112">
        <w:rPr>
          <w:rFonts w:ascii="微软雅黑" w:eastAsia="微软雅黑" w:hAnsi="微软雅黑"/>
          <w:sz w:val="36"/>
        </w:rPr>
        <w:t>知识点</w:t>
      </w:r>
      <w:bookmarkEnd w:id="39"/>
    </w:p>
    <w:p w:rsidR="003E0878" w:rsidRPr="00020112" w:rsidRDefault="00DA7620" w:rsidP="004F409C">
      <w:pPr>
        <w:pStyle w:val="af"/>
        <w:numPr>
          <w:ilvl w:val="0"/>
          <w:numId w:val="2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li标签不可以用ling-height居中，要用父盒子的padding挤</w:t>
      </w:r>
    </w:p>
    <w:p w:rsidR="00DA7620" w:rsidRPr="00020112" w:rsidRDefault="00B302EE" w:rsidP="004F409C">
      <w:pPr>
        <w:pStyle w:val="af"/>
        <w:numPr>
          <w:ilvl w:val="0"/>
          <w:numId w:val="2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h3:first-of-type:找到第一个这种类型的标签</w:t>
      </w:r>
    </w:p>
    <w:p w:rsidR="00B302EE" w:rsidRPr="00020112" w:rsidRDefault="00B302EE" w:rsidP="004F409C">
      <w:pPr>
        <w:pStyle w:val="af"/>
        <w:numPr>
          <w:ilvl w:val="0"/>
          <w:numId w:val="2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h3:last-of-type:找到最后一个这种类型的标签</w:t>
      </w:r>
    </w:p>
    <w:p w:rsidR="00B302EE" w:rsidRPr="00020112" w:rsidRDefault="00B302EE" w:rsidP="004F409C">
      <w:pPr>
        <w:pStyle w:val="af"/>
        <w:numPr>
          <w:ilvl w:val="0"/>
          <w:numId w:val="2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:nth-of-type(n):找到第几个该类型的标签</w:t>
      </w:r>
    </w:p>
    <w:p w:rsidR="005C55B8" w:rsidRPr="00020112" w:rsidRDefault="005C55B8" w:rsidP="003C6A60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40" w:name="_Toc517429115"/>
      <w:r w:rsidRPr="00020112">
        <w:rPr>
          <w:rFonts w:ascii="微软雅黑" w:eastAsia="微软雅黑" w:hAnsi="微软雅黑" w:hint="eastAsia"/>
          <w:sz w:val="36"/>
        </w:rPr>
        <w:t>LESS</w:t>
      </w:r>
      <w:bookmarkEnd w:id="40"/>
    </w:p>
    <w:p w:rsidR="005C55B8" w:rsidRPr="00020112" w:rsidRDefault="004017F4" w:rsidP="004F409C">
      <w:pPr>
        <w:pStyle w:val="af"/>
        <w:numPr>
          <w:ilvl w:val="0"/>
          <w:numId w:val="23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@变量名:属性值;定义变量</w:t>
      </w:r>
    </w:p>
    <w:p w:rsidR="004017F4" w:rsidRPr="00020112" w:rsidRDefault="004017F4" w:rsidP="004F409C">
      <w:pPr>
        <w:pStyle w:val="af"/>
        <w:numPr>
          <w:ilvl w:val="0"/>
          <w:numId w:val="23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如果less文件在名为less文件夹里,考拉编译后会自动生成一个css文件夹</w:t>
      </w:r>
      <w:r w:rsidR="00E61299" w:rsidRPr="00020112">
        <w:rPr>
          <w:rFonts w:ascii="微软雅黑" w:eastAsia="微软雅黑" w:hAnsi="微软雅黑"/>
          <w:sz w:val="22"/>
        </w:rPr>
        <w:t>保存.css文件</w:t>
      </w:r>
      <w:r w:rsidRPr="00020112">
        <w:rPr>
          <w:rFonts w:ascii="微软雅黑" w:eastAsia="微软雅黑" w:hAnsi="微软雅黑"/>
          <w:sz w:val="22"/>
        </w:rPr>
        <w:t>,否则会在一个文件夹生成</w:t>
      </w:r>
      <w:r w:rsidR="00E61299" w:rsidRPr="00020112">
        <w:rPr>
          <w:rFonts w:ascii="微软雅黑" w:eastAsia="微软雅黑" w:hAnsi="微软雅黑" w:hint="eastAsia"/>
          <w:sz w:val="22"/>
        </w:rPr>
        <w:t>.</w:t>
      </w:r>
      <w:r w:rsidR="00E61299" w:rsidRPr="00020112">
        <w:rPr>
          <w:rFonts w:ascii="微软雅黑" w:eastAsia="微软雅黑" w:hAnsi="微软雅黑"/>
          <w:sz w:val="22"/>
        </w:rPr>
        <w:t>css文件</w:t>
      </w:r>
    </w:p>
    <w:p w:rsidR="00493EB4" w:rsidRPr="00020112" w:rsidRDefault="00493EB4" w:rsidP="004F409C">
      <w:pPr>
        <w:pStyle w:val="af"/>
        <w:numPr>
          <w:ilvl w:val="0"/>
          <w:numId w:val="23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less可以更好的维护和编写css</w:t>
      </w:r>
    </w:p>
    <w:p w:rsidR="00EA0EB7" w:rsidRPr="00020112" w:rsidRDefault="00AC424E" w:rsidP="004F409C">
      <w:pPr>
        <w:pStyle w:val="af"/>
        <w:numPr>
          <w:ilvl w:val="0"/>
          <w:numId w:val="23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混合:可以把一个定义好的class完全引入到另一个class中</w:t>
      </w:r>
    </w:p>
    <w:p w:rsidR="00EA0EB7" w:rsidRPr="00020112" w:rsidRDefault="00EA0EB7" w:rsidP="004F409C">
      <w:pPr>
        <w:pStyle w:val="af"/>
        <w:widowControl/>
        <w:numPr>
          <w:ilvl w:val="1"/>
          <w:numId w:val="232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 w:hint="eastAsia"/>
          <w:color w:val="F72671"/>
          <w:kern w:val="0"/>
          <w:sz w:val="21"/>
          <w:szCs w:val="24"/>
        </w:rPr>
        <w:t>类名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@color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:</w:t>
      </w:r>
      <w:r w:rsidRPr="00020112">
        <w:rPr>
          <w:rFonts w:ascii="微软雅黑" w:eastAsia="微软雅黑" w:hAnsi="微软雅黑" w:cs="宋体" w:hint="eastAsia"/>
          <w:color w:val="A6E22E"/>
          <w:kern w:val="0"/>
          <w:sz w:val="21"/>
          <w:szCs w:val="24"/>
        </w:rPr>
        <w:t>默认值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){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样式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background-color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@color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  <w:t xml:space="preserve">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border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AE81FF"/>
          <w:kern w:val="0"/>
          <w:sz w:val="21"/>
          <w:szCs w:val="24"/>
        </w:rPr>
        <w:t>1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px solid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@color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  <w:t xml:space="preserve">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color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: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@color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}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 w:hint="eastAsia"/>
          <w:color w:val="A6E22E"/>
          <w:kern w:val="0"/>
          <w:sz w:val="21"/>
          <w:szCs w:val="24"/>
        </w:rPr>
        <w:t>选择器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.</w:t>
      </w:r>
      <w:r w:rsidRPr="00020112">
        <w:rPr>
          <w:rFonts w:ascii="微软雅黑" w:eastAsia="微软雅黑" w:hAnsi="微软雅黑" w:cs="宋体" w:hint="eastAsia"/>
          <w:color w:val="F72671"/>
          <w:kern w:val="0"/>
          <w:sz w:val="21"/>
          <w:szCs w:val="24"/>
        </w:rPr>
        <w:t>类名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@color</w:t>
      </w:r>
      <w:r w:rsidRPr="00020112">
        <w:rPr>
          <w:rFonts w:ascii="微软雅黑" w:eastAsia="微软雅黑" w:hAnsi="微软雅黑" w:cs="宋体" w:hint="eastAsia"/>
          <w:color w:val="A6E22E"/>
          <w:kern w:val="0"/>
          <w:sz w:val="21"/>
          <w:szCs w:val="24"/>
        </w:rPr>
        <w:t>值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)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}</w:t>
      </w:r>
    </w:p>
    <w:p w:rsidR="00EA0EB7" w:rsidRPr="00020112" w:rsidRDefault="00EA0EB7" w:rsidP="004F409C">
      <w:pPr>
        <w:pStyle w:val="af"/>
        <w:numPr>
          <w:ilvl w:val="0"/>
          <w:numId w:val="23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嵌套</w:t>
      </w:r>
    </w:p>
    <w:p w:rsidR="0067042B" w:rsidRPr="00020112" w:rsidRDefault="0067042B" w:rsidP="004F409C">
      <w:pPr>
        <w:pStyle w:val="af"/>
        <w:widowControl/>
        <w:numPr>
          <w:ilvl w:val="1"/>
          <w:numId w:val="232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F92672"/>
          <w:kern w:val="0"/>
          <w:sz w:val="21"/>
          <w:szCs w:val="24"/>
        </w:rPr>
        <w:t>div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width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AE81FF"/>
          <w:kern w:val="0"/>
          <w:sz w:val="21"/>
          <w:szCs w:val="24"/>
        </w:rPr>
        <w:t>100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%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  <w:t xml:space="preserve">      </w:t>
      </w:r>
      <w:r w:rsidRPr="00020112">
        <w:rPr>
          <w:rFonts w:ascii="微软雅黑" w:eastAsia="微软雅黑" w:hAnsi="微软雅黑" w:cs="宋体"/>
          <w:color w:val="F92672"/>
          <w:kern w:val="0"/>
          <w:sz w:val="21"/>
          <w:szCs w:val="24"/>
        </w:rPr>
        <w:t>ul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width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:</w:t>
      </w:r>
      <w:r w:rsidRPr="00020112">
        <w:rPr>
          <w:rFonts w:ascii="微软雅黑" w:eastAsia="微软雅黑" w:hAnsi="微软雅黑" w:cs="宋体"/>
          <w:color w:val="AE81FF"/>
          <w:kern w:val="0"/>
          <w:sz w:val="21"/>
          <w:szCs w:val="24"/>
        </w:rPr>
        <w:t>100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%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F92672"/>
          <w:kern w:val="0"/>
          <w:sz w:val="21"/>
          <w:szCs w:val="24"/>
        </w:rPr>
        <w:t>li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      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width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AE81FF"/>
          <w:kern w:val="0"/>
          <w:sz w:val="21"/>
          <w:szCs w:val="24"/>
        </w:rPr>
        <w:t>100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%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  <w:t xml:space="preserve">          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float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left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  <w:t xml:space="preserve">                  </w:t>
      </w:r>
      <w:r w:rsidRPr="00020112">
        <w:rPr>
          <w:rFonts w:ascii="微软雅黑" w:eastAsia="微软雅黑" w:hAnsi="微软雅黑" w:cs="宋体"/>
          <w:color w:val="F92672"/>
          <w:kern w:val="0"/>
          <w:sz w:val="21"/>
          <w:szCs w:val="24"/>
        </w:rPr>
        <w:t>a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          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color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: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red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  <w:t xml:space="preserve">                 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}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              .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cla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          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color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: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green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  <w:t xml:space="preserve">                 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}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        }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  }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  .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list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width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:</w:t>
      </w:r>
      <w:r w:rsidRPr="00020112">
        <w:rPr>
          <w:rFonts w:ascii="微软雅黑" w:eastAsia="微软雅黑" w:hAnsi="微软雅黑" w:cs="宋体"/>
          <w:color w:val="AE81FF"/>
          <w:kern w:val="0"/>
          <w:sz w:val="21"/>
          <w:szCs w:val="24"/>
        </w:rPr>
        <w:t>50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%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  <w:t xml:space="preserve">     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}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>}</w:t>
      </w:r>
    </w:p>
    <w:p w:rsidR="00EA0EB7" w:rsidRPr="00020112" w:rsidRDefault="0067042B" w:rsidP="004F409C">
      <w:pPr>
        <w:pStyle w:val="af"/>
        <w:numPr>
          <w:ilvl w:val="1"/>
          <w:numId w:val="23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相当于</w:t>
      </w:r>
    </w:p>
    <w:p w:rsidR="0067042B" w:rsidRPr="00020112" w:rsidRDefault="0067042B" w:rsidP="004F409C">
      <w:pPr>
        <w:pStyle w:val="af"/>
        <w:widowControl/>
        <w:numPr>
          <w:ilvl w:val="1"/>
          <w:numId w:val="232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F92672"/>
          <w:kern w:val="0"/>
          <w:sz w:val="21"/>
          <w:szCs w:val="24"/>
        </w:rPr>
        <w:t xml:space="preserve">div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width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AE81FF"/>
          <w:kern w:val="0"/>
          <w:sz w:val="21"/>
          <w:szCs w:val="24"/>
        </w:rPr>
        <w:t>100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%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}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92672"/>
          <w:kern w:val="0"/>
          <w:sz w:val="21"/>
          <w:szCs w:val="24"/>
        </w:rPr>
        <w:t xml:space="preserve">div ul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width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AE81FF"/>
          <w:kern w:val="0"/>
          <w:sz w:val="21"/>
          <w:szCs w:val="24"/>
        </w:rPr>
        <w:t>100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%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}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92672"/>
          <w:kern w:val="0"/>
          <w:sz w:val="21"/>
          <w:szCs w:val="24"/>
        </w:rPr>
        <w:t xml:space="preserve">div ul li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width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AE81FF"/>
          <w:kern w:val="0"/>
          <w:sz w:val="21"/>
          <w:szCs w:val="24"/>
        </w:rPr>
        <w:t>100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%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  <w:t xml:space="preserve">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float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left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}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92672"/>
          <w:kern w:val="0"/>
          <w:sz w:val="21"/>
          <w:szCs w:val="24"/>
        </w:rPr>
        <w:t xml:space="preserve">div ul li a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color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red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}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92672"/>
          <w:kern w:val="0"/>
          <w:sz w:val="21"/>
          <w:szCs w:val="24"/>
        </w:rPr>
        <w:t xml:space="preserve">div ul li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 xml:space="preserve">cla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color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green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}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92672"/>
          <w:kern w:val="0"/>
          <w:sz w:val="21"/>
          <w:szCs w:val="24"/>
        </w:rPr>
        <w:t xml:space="preserve">div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 xml:space="preserve">list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width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AE81FF"/>
          <w:kern w:val="0"/>
          <w:sz w:val="21"/>
          <w:szCs w:val="24"/>
        </w:rPr>
        <w:t>50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%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}</w:t>
      </w:r>
    </w:p>
    <w:p w:rsidR="006C6C0F" w:rsidRPr="00020112" w:rsidRDefault="006C6C0F" w:rsidP="004F409C">
      <w:pPr>
        <w:pStyle w:val="af"/>
        <w:numPr>
          <w:ilvl w:val="0"/>
          <w:numId w:val="23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伪元素</w:t>
      </w:r>
    </w:p>
    <w:p w:rsidR="006C6C0F" w:rsidRPr="00020112" w:rsidRDefault="002944A3" w:rsidP="004F409C">
      <w:pPr>
        <w:pStyle w:val="af"/>
        <w:numPr>
          <w:ilvl w:val="1"/>
          <w:numId w:val="23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交集选择器要加&amp;.current</w:t>
      </w:r>
    </w:p>
    <w:p w:rsidR="002944A3" w:rsidRPr="00020112" w:rsidRDefault="002944A3" w:rsidP="004F409C">
      <w:pPr>
        <w:pStyle w:val="af"/>
        <w:numPr>
          <w:ilvl w:val="1"/>
          <w:numId w:val="23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如果不加,直接写.current会变成并集选择器</w:t>
      </w:r>
    </w:p>
    <w:p w:rsidR="00EA0EB7" w:rsidRPr="00265B98" w:rsidRDefault="002944A3" w:rsidP="00265B98">
      <w:pPr>
        <w:pStyle w:val="af"/>
        <w:numPr>
          <w:ilvl w:val="1"/>
          <w:numId w:val="23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伪元素也要</w:t>
      </w:r>
      <w:r w:rsidRPr="00020112">
        <w:rPr>
          <w:rFonts w:ascii="微软雅黑" w:eastAsia="微软雅黑" w:hAnsi="微软雅黑"/>
          <w:b/>
          <w:color w:val="FF0000"/>
          <w:sz w:val="22"/>
        </w:rPr>
        <w:t>&amp;::hover</w:t>
      </w:r>
    </w:p>
    <w:p w:rsidR="00775771" w:rsidRPr="00020112" w:rsidRDefault="00643D33" w:rsidP="00274636">
      <w:pPr>
        <w:pStyle w:val="1"/>
        <w:rPr>
          <w:rFonts w:ascii="微软雅黑" w:eastAsia="微软雅黑" w:hAnsi="微软雅黑"/>
        </w:rPr>
      </w:pPr>
      <w:bookmarkStart w:id="41" w:name="_Toc517429116"/>
      <w:r>
        <w:rPr>
          <w:rFonts w:ascii="微软雅黑" w:eastAsia="微软雅黑" w:hAnsi="微软雅黑"/>
        </w:rPr>
        <w:t>创业</w:t>
      </w:r>
      <w:r w:rsidR="00775771" w:rsidRPr="00020112">
        <w:rPr>
          <w:rFonts w:ascii="微软雅黑" w:eastAsia="微软雅黑" w:hAnsi="微软雅黑"/>
        </w:rPr>
        <w:t>班第三十五天(移动web)</w:t>
      </w:r>
      <w:bookmarkEnd w:id="41"/>
    </w:p>
    <w:p w:rsidR="003D4D57" w:rsidRPr="00020112" w:rsidRDefault="00775771" w:rsidP="003D4D57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42" w:name="_Toc517429117"/>
      <w:r w:rsidRPr="00020112">
        <w:rPr>
          <w:rFonts w:ascii="微软雅黑" w:eastAsia="微软雅黑" w:hAnsi="微软雅黑"/>
          <w:sz w:val="36"/>
        </w:rPr>
        <w:t>知识点</w:t>
      </w:r>
      <w:bookmarkEnd w:id="42"/>
    </w:p>
    <w:p w:rsidR="003D4D57" w:rsidRPr="00020112" w:rsidRDefault="003D4D57" w:rsidP="004F409C">
      <w:pPr>
        <w:pStyle w:val="af"/>
        <w:numPr>
          <w:ilvl w:val="0"/>
          <w:numId w:val="2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opacity</w:t>
      </w:r>
      <w:r w:rsidRPr="00020112">
        <w:rPr>
          <w:rFonts w:ascii="微软雅黑" w:eastAsia="微软雅黑" w:hAnsi="微软雅黑"/>
          <w:sz w:val="22"/>
        </w:rPr>
        <w:t>:</w:t>
      </w:r>
      <w:r w:rsidRPr="00020112">
        <w:rPr>
          <w:rFonts w:ascii="微软雅黑" w:eastAsia="微软雅黑" w:hAnsi="微软雅黑" w:hint="eastAsia"/>
          <w:sz w:val="22"/>
        </w:rPr>
        <w:t>会使</w:t>
      </w:r>
      <w:r w:rsidRPr="00020112">
        <w:rPr>
          <w:rFonts w:ascii="微软雅黑" w:eastAsia="微软雅黑" w:hAnsi="微软雅黑"/>
          <w:sz w:val="22"/>
        </w:rPr>
        <w:t>子元素也变透明,rgba则不会</w:t>
      </w:r>
    </w:p>
    <w:p w:rsidR="004967DC" w:rsidRPr="00020112" w:rsidRDefault="004967DC" w:rsidP="004F409C">
      <w:pPr>
        <w:pStyle w:val="af"/>
        <w:numPr>
          <w:ilvl w:val="0"/>
          <w:numId w:val="2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offsetTop:距离顶部高度</w:t>
      </w:r>
    </w:p>
    <w:p w:rsidR="004967DC" w:rsidRPr="00020112" w:rsidRDefault="004967DC" w:rsidP="004F409C">
      <w:pPr>
        <w:pStyle w:val="af"/>
        <w:numPr>
          <w:ilvl w:val="0"/>
          <w:numId w:val="2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offsetHeight:自身的高度</w:t>
      </w:r>
    </w:p>
    <w:p w:rsidR="00466AEB" w:rsidRPr="00020112" w:rsidRDefault="00466AEB" w:rsidP="004F409C">
      <w:pPr>
        <w:pStyle w:val="af"/>
        <w:numPr>
          <w:ilvl w:val="0"/>
          <w:numId w:val="2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onscroll:</w:t>
      </w:r>
      <w:r w:rsidR="00894B1A" w:rsidRPr="00020112">
        <w:rPr>
          <w:rFonts w:ascii="微软雅黑" w:eastAsia="微软雅黑" w:hAnsi="微软雅黑"/>
          <w:sz w:val="22"/>
        </w:rPr>
        <w:t>页面</w:t>
      </w:r>
      <w:r w:rsidRPr="00020112">
        <w:rPr>
          <w:rFonts w:ascii="微软雅黑" w:eastAsia="微软雅黑" w:hAnsi="微软雅黑"/>
          <w:sz w:val="22"/>
        </w:rPr>
        <w:t>滚动事件</w:t>
      </w:r>
    </w:p>
    <w:p w:rsidR="00894B1A" w:rsidRPr="00020112" w:rsidRDefault="00894B1A" w:rsidP="004F409C">
      <w:pPr>
        <w:pStyle w:val="af"/>
        <w:numPr>
          <w:ilvl w:val="0"/>
          <w:numId w:val="2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windo.document.body.scrollTop;滚动距离</w:t>
      </w:r>
    </w:p>
    <w:p w:rsidR="0061428F" w:rsidRPr="00020112" w:rsidRDefault="0061428F" w:rsidP="004F409C">
      <w:pPr>
        <w:pStyle w:val="af"/>
        <w:numPr>
          <w:ilvl w:val="0"/>
          <w:numId w:val="2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.querySelectot</w:t>
      </w:r>
      <w:r w:rsidRPr="00020112">
        <w:rPr>
          <w:rFonts w:ascii="微软雅黑" w:eastAsia="微软雅黑" w:hAnsi="微软雅黑"/>
          <w:sz w:val="22"/>
        </w:rPr>
        <w:t>/</w:t>
      </w:r>
      <w:r w:rsidRPr="00020112">
        <w:rPr>
          <w:rFonts w:ascii="微软雅黑" w:eastAsia="微软雅黑" w:hAnsi="微软雅黑" w:hint="eastAsia"/>
          <w:sz w:val="22"/>
        </w:rPr>
        <w:t>.querySelectorAll(</w:t>
      </w:r>
      <w:r w:rsidRPr="00020112">
        <w:rPr>
          <w:rFonts w:ascii="微软雅黑" w:eastAsia="微软雅黑" w:hAnsi="微软雅黑"/>
          <w:sz w:val="22"/>
        </w:rPr>
        <w:t>“可以写从</w:t>
      </w:r>
      <w:r w:rsidR="005909A8" w:rsidRPr="00020112">
        <w:rPr>
          <w:rFonts w:ascii="微软雅黑" w:eastAsia="微软雅黑" w:hAnsi="微软雅黑"/>
          <w:sz w:val="22"/>
        </w:rPr>
        <w:t>css,css3</w:t>
      </w:r>
      <w:r w:rsidRPr="00020112">
        <w:rPr>
          <w:rFonts w:ascii="微软雅黑" w:eastAsia="微软雅黑" w:hAnsi="微软雅黑"/>
          <w:sz w:val="22"/>
        </w:rPr>
        <w:t>中的选择器”</w:t>
      </w:r>
      <w:r w:rsidRPr="00020112">
        <w:rPr>
          <w:rFonts w:ascii="微软雅黑" w:eastAsia="微软雅黑" w:hAnsi="微软雅黑" w:hint="eastAsia"/>
          <w:sz w:val="22"/>
        </w:rPr>
        <w:t>)</w:t>
      </w:r>
    </w:p>
    <w:p w:rsidR="00C92F41" w:rsidRPr="00020112" w:rsidRDefault="00C92F41" w:rsidP="004F409C">
      <w:pPr>
        <w:pStyle w:val="af"/>
        <w:numPr>
          <w:ilvl w:val="0"/>
          <w:numId w:val="2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移动端一定要加视口属性:meta:vp</w:t>
      </w:r>
    </w:p>
    <w:p w:rsidR="001A069B" w:rsidRPr="00020112" w:rsidRDefault="001A069B" w:rsidP="004F409C">
      <w:pPr>
        <w:pStyle w:val="af"/>
        <w:numPr>
          <w:ilvl w:val="0"/>
          <w:numId w:val="2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时分秒</w:t>
      </w:r>
    </w:p>
    <w:p w:rsidR="007C6F81" w:rsidRPr="00265B98" w:rsidRDefault="007C6F81" w:rsidP="00265B98">
      <w:pPr>
        <w:pStyle w:val="af"/>
        <w:widowControl/>
        <w:numPr>
          <w:ilvl w:val="1"/>
          <w:numId w:val="233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b/>
          <w:bCs/>
          <w:color w:val="F8F8F2"/>
          <w:kern w:val="0"/>
          <w:sz w:val="21"/>
          <w:szCs w:val="24"/>
        </w:rPr>
        <w:t xml:space="preserve">hour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Math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floor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totalSecond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/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3600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 xml:space="preserve">minute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Math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floor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((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totalSecond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%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3600)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/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60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 xml:space="preserve">scon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totalSecond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%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3600</w:t>
      </w:r>
    </w:p>
    <w:p w:rsidR="00894B1A" w:rsidRPr="00020112" w:rsidRDefault="001A069B" w:rsidP="004F409C">
      <w:pPr>
        <w:pStyle w:val="af"/>
        <w:numPr>
          <w:ilvl w:val="0"/>
          <w:numId w:val="2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span</w:t>
      </w:r>
      <w:r w:rsidRPr="00020112">
        <w:rPr>
          <w:rFonts w:ascii="微软雅黑" w:eastAsia="微软雅黑" w:hAnsi="微软雅黑"/>
          <w:sz w:val="22"/>
        </w:rPr>
        <w:t>.</w:t>
      </w:r>
      <w:r w:rsidRPr="00020112">
        <w:rPr>
          <w:rFonts w:ascii="微软雅黑" w:eastAsia="微软雅黑" w:hAnsi="微软雅黑" w:hint="eastAsia"/>
          <w:sz w:val="22"/>
        </w:rPr>
        <w:t>[^icon_]{}</w:t>
      </w:r>
    </w:p>
    <w:p w:rsidR="004772B9" w:rsidRPr="00020112" w:rsidRDefault="004772B9" w:rsidP="00775771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43" w:name="_Toc517429118"/>
      <w:r w:rsidRPr="00020112">
        <w:rPr>
          <w:rFonts w:ascii="微软雅黑" w:eastAsia="微软雅黑" w:hAnsi="微软雅黑"/>
          <w:sz w:val="36"/>
        </w:rPr>
        <w:t>过渡结束</w:t>
      </w:r>
      <w:r w:rsidR="00A958EB" w:rsidRPr="00020112">
        <w:rPr>
          <w:rFonts w:ascii="微软雅黑" w:eastAsia="微软雅黑" w:hAnsi="微软雅黑"/>
          <w:sz w:val="36"/>
        </w:rPr>
        <w:t>事件</w:t>
      </w:r>
      <w:bookmarkEnd w:id="43"/>
    </w:p>
    <w:p w:rsidR="00A958EB" w:rsidRPr="00020112" w:rsidRDefault="00A958EB" w:rsidP="00A958EB">
      <w:pPr>
        <w:pStyle w:val="HTML0"/>
        <w:shd w:val="clear" w:color="auto" w:fill="272822"/>
        <w:ind w:firstLine="480"/>
        <w:rPr>
          <w:rFonts w:ascii="微软雅黑" w:eastAsia="微软雅黑" w:hAnsi="微软雅黑"/>
          <w:color w:val="FFFFFF"/>
          <w:sz w:val="21"/>
        </w:rPr>
      </w:pPr>
      <w:r w:rsidRPr="00020112">
        <w:rPr>
          <w:rFonts w:ascii="微软雅黑" w:eastAsia="微软雅黑" w:hAnsi="微软雅黑"/>
          <w:color w:val="A6E22E"/>
          <w:sz w:val="21"/>
        </w:rPr>
        <w:t>ul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color w:val="6CCAB8"/>
          <w:sz w:val="21"/>
        </w:rPr>
        <w:t>addEventListener</w:t>
      </w:r>
      <w:r w:rsidRPr="00020112">
        <w:rPr>
          <w:rFonts w:ascii="微软雅黑" w:eastAsia="微软雅黑" w:hAnsi="微软雅黑"/>
          <w:color w:val="FFFFFF"/>
          <w:sz w:val="21"/>
        </w:rPr>
        <w:t>(</w:t>
      </w:r>
      <w:r w:rsidRPr="00020112">
        <w:rPr>
          <w:rFonts w:ascii="微软雅黑" w:eastAsia="微软雅黑" w:hAnsi="微软雅黑"/>
          <w:color w:val="FFE792"/>
          <w:sz w:val="21"/>
        </w:rPr>
        <w:t>"webkitTransitionEnd"</w:t>
      </w:r>
      <w:r w:rsidRPr="00020112">
        <w:rPr>
          <w:rFonts w:ascii="微软雅黑" w:eastAsia="微软雅黑" w:hAnsi="微软雅黑"/>
          <w:color w:val="FFFFFF"/>
          <w:sz w:val="21"/>
        </w:rPr>
        <w:t xml:space="preserve">, </w:t>
      </w:r>
      <w:r w:rsidRPr="00020112">
        <w:rPr>
          <w:rFonts w:ascii="微软雅黑" w:eastAsia="微软雅黑" w:hAnsi="微软雅黑"/>
          <w:color w:val="21EEFF"/>
          <w:sz w:val="21"/>
        </w:rPr>
        <w:t xml:space="preserve">function </w:t>
      </w:r>
      <w:r w:rsidRPr="00020112">
        <w:rPr>
          <w:rFonts w:ascii="微软雅黑" w:eastAsia="微软雅黑" w:hAnsi="微软雅黑"/>
          <w:color w:val="FFFFFF"/>
          <w:sz w:val="21"/>
        </w:rPr>
        <w:t>() {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</w:t>
      </w:r>
      <w:r w:rsidRPr="00020112">
        <w:rPr>
          <w:rFonts w:ascii="微软雅黑" w:eastAsia="微软雅黑" w:hAnsi="微软雅黑"/>
          <w:b/>
          <w:bCs/>
          <w:color w:val="6CCAB8"/>
          <w:sz w:val="21"/>
        </w:rPr>
        <w:t>console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color w:val="6CCAB8"/>
          <w:sz w:val="21"/>
        </w:rPr>
        <w:t>log</w:t>
      </w:r>
      <w:r w:rsidRPr="00020112">
        <w:rPr>
          <w:rFonts w:ascii="微软雅黑" w:eastAsia="微软雅黑" w:hAnsi="微软雅黑"/>
          <w:color w:val="FFFFFF"/>
          <w:sz w:val="21"/>
        </w:rPr>
        <w:t>(</w:t>
      </w:r>
      <w:r w:rsidRPr="00020112">
        <w:rPr>
          <w:rFonts w:ascii="微软雅黑" w:eastAsia="微软雅黑" w:hAnsi="微软雅黑"/>
          <w:color w:val="FFE792"/>
          <w:sz w:val="21"/>
        </w:rPr>
        <w:t>"</w:t>
      </w:r>
      <w:r w:rsidRPr="00020112">
        <w:rPr>
          <w:rFonts w:ascii="微软雅黑" w:eastAsia="微软雅黑" w:hAnsi="微软雅黑" w:hint="eastAsia"/>
          <w:color w:val="FFE792"/>
          <w:sz w:val="21"/>
        </w:rPr>
        <w:t>过渡结束</w:t>
      </w:r>
      <w:r w:rsidRPr="00020112">
        <w:rPr>
          <w:rFonts w:ascii="微软雅黑" w:eastAsia="微软雅黑" w:hAnsi="微软雅黑"/>
          <w:color w:val="FFE792"/>
          <w:sz w:val="21"/>
        </w:rPr>
        <w:t>"</w:t>
      </w:r>
      <w:r w:rsidRPr="00020112">
        <w:rPr>
          <w:rFonts w:ascii="微软雅黑" w:eastAsia="微软雅黑" w:hAnsi="微软雅黑"/>
          <w:color w:val="FFFFFF"/>
          <w:sz w:val="21"/>
        </w:rPr>
        <w:t>);</w:t>
      </w:r>
    </w:p>
    <w:p w:rsidR="00A958EB" w:rsidRPr="00020112" w:rsidRDefault="00A958EB" w:rsidP="00A958EB">
      <w:pPr>
        <w:pStyle w:val="HTML0"/>
        <w:shd w:val="clear" w:color="auto" w:fill="272822"/>
        <w:ind w:firstLine="480"/>
        <w:rPr>
          <w:rFonts w:ascii="微软雅黑" w:eastAsia="微软雅黑" w:hAnsi="微软雅黑"/>
          <w:color w:val="F8F8F2"/>
          <w:sz w:val="21"/>
        </w:rPr>
      </w:pPr>
      <w:r w:rsidRPr="00020112">
        <w:rPr>
          <w:rFonts w:ascii="微软雅黑" w:eastAsia="微软雅黑" w:hAnsi="微软雅黑"/>
          <w:color w:val="FFFFFF"/>
          <w:sz w:val="21"/>
        </w:rPr>
        <w:t>}</w:t>
      </w:r>
    </w:p>
    <w:p w:rsidR="004772B9" w:rsidRPr="00020112" w:rsidRDefault="00A958EB" w:rsidP="004772B9">
      <w:pPr>
        <w:ind w:firstLine="56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要加私有化前缀:webkit/o/moz</w:t>
      </w:r>
      <w:r w:rsidRPr="00020112">
        <w:rPr>
          <w:rFonts w:ascii="微软雅黑" w:eastAsia="微软雅黑" w:hAnsi="微软雅黑"/>
          <w:sz w:val="22"/>
        </w:rPr>
        <w:t>/ms(ie)</w:t>
      </w:r>
    </w:p>
    <w:p w:rsidR="00CE117A" w:rsidRPr="00020112" w:rsidRDefault="00CE117A" w:rsidP="00775771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44" w:name="_Toc517429119"/>
      <w:r w:rsidRPr="00020112">
        <w:rPr>
          <w:rFonts w:ascii="微软雅黑" w:eastAsia="微软雅黑" w:hAnsi="微软雅黑"/>
          <w:sz w:val="36"/>
        </w:rPr>
        <w:t>触摸事件</w:t>
      </w:r>
      <w:bookmarkEnd w:id="44"/>
    </w:p>
    <w:p w:rsidR="00CE117A" w:rsidRPr="00020112" w:rsidRDefault="00CE117A" w:rsidP="004F409C">
      <w:pPr>
        <w:pStyle w:val="af"/>
        <w:numPr>
          <w:ilvl w:val="0"/>
          <w:numId w:val="23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触摸事件</w:t>
      </w:r>
    </w:p>
    <w:p w:rsidR="00CE117A" w:rsidRPr="00020112" w:rsidRDefault="00CE117A" w:rsidP="004F409C">
      <w:pPr>
        <w:pStyle w:val="af"/>
        <w:numPr>
          <w:ilvl w:val="1"/>
          <w:numId w:val="23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C00000"/>
          <w:sz w:val="22"/>
        </w:rPr>
        <w:t>touchstart</w:t>
      </w:r>
      <w:r w:rsidRPr="00020112">
        <w:rPr>
          <w:rFonts w:ascii="微软雅黑" w:eastAsia="微软雅黑" w:hAnsi="微软雅黑"/>
          <w:sz w:val="22"/>
        </w:rPr>
        <w:t>:开始触摸的时候触发</w:t>
      </w:r>
      <w:r w:rsidR="00C92F41" w:rsidRPr="00020112">
        <w:rPr>
          <w:rFonts w:ascii="微软雅黑" w:eastAsia="微软雅黑" w:hAnsi="微软雅黑"/>
          <w:sz w:val="22"/>
        </w:rPr>
        <w:t>,有触摸点的值</w:t>
      </w:r>
    </w:p>
    <w:p w:rsidR="001F1E1E" w:rsidRPr="00020112" w:rsidRDefault="001F1E1E" w:rsidP="004F409C">
      <w:pPr>
        <w:pStyle w:val="HTML0"/>
        <w:numPr>
          <w:ilvl w:val="2"/>
          <w:numId w:val="234"/>
        </w:numPr>
        <w:shd w:val="clear" w:color="auto" w:fill="272822"/>
        <w:ind w:firstLine="480"/>
        <w:rPr>
          <w:rFonts w:ascii="微软雅黑" w:eastAsia="微软雅黑" w:hAnsi="微软雅黑"/>
          <w:color w:val="F8F8F2"/>
          <w:sz w:val="21"/>
        </w:rPr>
      </w:pPr>
      <w:r w:rsidRPr="00020112">
        <w:rPr>
          <w:rFonts w:ascii="微软雅黑" w:eastAsia="微软雅黑" w:hAnsi="微软雅黑"/>
          <w:color w:val="E48CFF"/>
          <w:sz w:val="21"/>
        </w:rPr>
        <w:t xml:space="preserve">    var </w:t>
      </w:r>
      <w:r w:rsidRPr="00020112">
        <w:rPr>
          <w:rFonts w:ascii="微软雅黑" w:eastAsia="微软雅黑" w:hAnsi="微软雅黑"/>
          <w:color w:val="4CFFE9"/>
          <w:sz w:val="21"/>
        </w:rPr>
        <w:t xml:space="preserve">x </w:t>
      </w:r>
      <w:r w:rsidRPr="00020112">
        <w:rPr>
          <w:rFonts w:ascii="微软雅黑" w:eastAsia="微软雅黑" w:hAnsi="微软雅黑"/>
          <w:color w:val="F72671"/>
          <w:sz w:val="21"/>
        </w:rPr>
        <w:t xml:space="preserve">= </w:t>
      </w:r>
      <w:r w:rsidRPr="00020112">
        <w:rPr>
          <w:rFonts w:ascii="微软雅黑" w:eastAsia="微软雅黑" w:hAnsi="微软雅黑"/>
          <w:color w:val="BF9BF8"/>
          <w:sz w:val="21"/>
        </w:rPr>
        <w:t>event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color w:val="F8F8F2"/>
          <w:sz w:val="21"/>
        </w:rPr>
        <w:t>touches</w:t>
      </w:r>
      <w:r w:rsidRPr="00020112">
        <w:rPr>
          <w:rFonts w:ascii="微软雅黑" w:eastAsia="微软雅黑" w:hAnsi="微软雅黑"/>
          <w:color w:val="FFFFFF"/>
          <w:sz w:val="21"/>
        </w:rPr>
        <w:t>[</w:t>
      </w:r>
      <w:r w:rsidRPr="00020112">
        <w:rPr>
          <w:rFonts w:ascii="微软雅黑" w:eastAsia="微软雅黑" w:hAnsi="微软雅黑"/>
          <w:b/>
          <w:bCs/>
          <w:i/>
          <w:iCs/>
          <w:color w:val="FF0053"/>
          <w:sz w:val="21"/>
        </w:rPr>
        <w:t>0</w:t>
      </w:r>
      <w:r w:rsidRPr="00020112">
        <w:rPr>
          <w:rFonts w:ascii="微软雅黑" w:eastAsia="微软雅黑" w:hAnsi="微软雅黑"/>
          <w:color w:val="FFFFFF"/>
          <w:sz w:val="21"/>
        </w:rPr>
        <w:t>].</w:t>
      </w:r>
      <w:r w:rsidRPr="00020112">
        <w:rPr>
          <w:rFonts w:ascii="微软雅黑" w:eastAsia="微软雅黑" w:hAnsi="微软雅黑"/>
          <w:i/>
          <w:iCs/>
          <w:color w:val="808BFF"/>
          <w:sz w:val="21"/>
        </w:rPr>
        <w:t>clientX</w:t>
      </w:r>
      <w:r w:rsidR="00903052" w:rsidRPr="00020112">
        <w:rPr>
          <w:rFonts w:ascii="微软雅黑" w:eastAsia="微软雅黑" w:hAnsi="微软雅黑"/>
          <w:i/>
          <w:iCs/>
          <w:color w:val="808BFF"/>
          <w:sz w:val="21"/>
        </w:rPr>
        <w:t>/Y</w:t>
      </w:r>
      <w:r w:rsidRPr="00020112">
        <w:rPr>
          <w:rFonts w:ascii="微软雅黑" w:eastAsia="微软雅黑" w:hAnsi="微软雅黑"/>
          <w:color w:val="FFFFFF"/>
          <w:sz w:val="21"/>
        </w:rPr>
        <w:t>;</w:t>
      </w:r>
    </w:p>
    <w:p w:rsidR="00CE117A" w:rsidRPr="00020112" w:rsidRDefault="00CE117A" w:rsidP="004F409C">
      <w:pPr>
        <w:pStyle w:val="af"/>
        <w:numPr>
          <w:ilvl w:val="1"/>
          <w:numId w:val="23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C00000"/>
          <w:sz w:val="22"/>
        </w:rPr>
        <w:t>touchmove:</w:t>
      </w:r>
      <w:r w:rsidRPr="00020112">
        <w:rPr>
          <w:rFonts w:ascii="微软雅黑" w:eastAsia="微软雅黑" w:hAnsi="微软雅黑"/>
          <w:sz w:val="22"/>
        </w:rPr>
        <w:t>手指按下并移动的时候</w:t>
      </w:r>
      <w:r w:rsidR="00C92F41" w:rsidRPr="00020112">
        <w:rPr>
          <w:rFonts w:ascii="微软雅黑" w:eastAsia="微软雅黑" w:hAnsi="微软雅黑"/>
          <w:sz w:val="22"/>
        </w:rPr>
        <w:t>, 有</w:t>
      </w:r>
      <w:r w:rsidR="00903052" w:rsidRPr="00020112">
        <w:rPr>
          <w:rFonts w:ascii="微软雅黑" w:eastAsia="微软雅黑" w:hAnsi="微软雅黑"/>
          <w:sz w:val="22"/>
        </w:rPr>
        <w:t>移动</w:t>
      </w:r>
      <w:r w:rsidR="00C92F41" w:rsidRPr="00020112">
        <w:rPr>
          <w:rFonts w:ascii="微软雅黑" w:eastAsia="微软雅黑" w:hAnsi="微软雅黑"/>
          <w:sz w:val="22"/>
        </w:rPr>
        <w:t>的值</w:t>
      </w:r>
    </w:p>
    <w:p w:rsidR="001F1E1E" w:rsidRPr="00020112" w:rsidRDefault="001F1E1E" w:rsidP="004F409C">
      <w:pPr>
        <w:pStyle w:val="HTML0"/>
        <w:numPr>
          <w:ilvl w:val="2"/>
          <w:numId w:val="234"/>
        </w:numPr>
        <w:shd w:val="clear" w:color="auto" w:fill="272822"/>
        <w:ind w:firstLine="480"/>
        <w:rPr>
          <w:rFonts w:ascii="微软雅黑" w:eastAsia="微软雅黑" w:hAnsi="微软雅黑"/>
          <w:color w:val="F8F8F2"/>
          <w:sz w:val="21"/>
        </w:rPr>
      </w:pPr>
      <w:r w:rsidRPr="00020112">
        <w:rPr>
          <w:rFonts w:ascii="微软雅黑" w:eastAsia="微软雅黑" w:hAnsi="微软雅黑"/>
          <w:color w:val="E48CFF"/>
          <w:sz w:val="21"/>
        </w:rPr>
        <w:t xml:space="preserve">    var </w:t>
      </w:r>
      <w:r w:rsidRPr="00020112">
        <w:rPr>
          <w:rFonts w:ascii="微软雅黑" w:eastAsia="微软雅黑" w:hAnsi="微软雅黑"/>
          <w:color w:val="4CFFE9"/>
          <w:sz w:val="21"/>
        </w:rPr>
        <w:t xml:space="preserve">x </w:t>
      </w:r>
      <w:r w:rsidRPr="00020112">
        <w:rPr>
          <w:rFonts w:ascii="微软雅黑" w:eastAsia="微软雅黑" w:hAnsi="微软雅黑"/>
          <w:color w:val="F72671"/>
          <w:sz w:val="21"/>
        </w:rPr>
        <w:t xml:space="preserve">= </w:t>
      </w:r>
      <w:r w:rsidRPr="00020112">
        <w:rPr>
          <w:rFonts w:ascii="微软雅黑" w:eastAsia="微软雅黑" w:hAnsi="微软雅黑"/>
          <w:color w:val="BF9BF8"/>
          <w:sz w:val="21"/>
        </w:rPr>
        <w:t>event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color w:val="F8F8F2"/>
          <w:sz w:val="21"/>
        </w:rPr>
        <w:t>touches</w:t>
      </w:r>
      <w:r w:rsidRPr="00020112">
        <w:rPr>
          <w:rFonts w:ascii="微软雅黑" w:eastAsia="微软雅黑" w:hAnsi="微软雅黑"/>
          <w:color w:val="FFFFFF"/>
          <w:sz w:val="21"/>
        </w:rPr>
        <w:t>[</w:t>
      </w:r>
      <w:r w:rsidRPr="00020112">
        <w:rPr>
          <w:rFonts w:ascii="微软雅黑" w:eastAsia="微软雅黑" w:hAnsi="微软雅黑"/>
          <w:b/>
          <w:bCs/>
          <w:i/>
          <w:iCs/>
          <w:color w:val="FF0053"/>
          <w:sz w:val="21"/>
        </w:rPr>
        <w:t>0</w:t>
      </w:r>
      <w:r w:rsidRPr="00020112">
        <w:rPr>
          <w:rFonts w:ascii="微软雅黑" w:eastAsia="微软雅黑" w:hAnsi="微软雅黑"/>
          <w:color w:val="FFFFFF"/>
          <w:sz w:val="21"/>
        </w:rPr>
        <w:t>].</w:t>
      </w:r>
      <w:r w:rsidRPr="00020112">
        <w:rPr>
          <w:rFonts w:ascii="微软雅黑" w:eastAsia="微软雅黑" w:hAnsi="微软雅黑"/>
          <w:i/>
          <w:iCs/>
          <w:color w:val="808BFF"/>
          <w:sz w:val="21"/>
        </w:rPr>
        <w:t>clientX</w:t>
      </w:r>
      <w:r w:rsidR="00903052" w:rsidRPr="00020112">
        <w:rPr>
          <w:rFonts w:ascii="微软雅黑" w:eastAsia="微软雅黑" w:hAnsi="微软雅黑"/>
          <w:i/>
          <w:iCs/>
          <w:color w:val="808BFF"/>
          <w:sz w:val="21"/>
        </w:rPr>
        <w:t>/Y</w:t>
      </w:r>
      <w:r w:rsidRPr="00020112">
        <w:rPr>
          <w:rFonts w:ascii="微软雅黑" w:eastAsia="微软雅黑" w:hAnsi="微软雅黑"/>
          <w:color w:val="FFFFFF"/>
          <w:sz w:val="21"/>
        </w:rPr>
        <w:t>;</w:t>
      </w:r>
    </w:p>
    <w:p w:rsidR="00CE117A" w:rsidRPr="00020112" w:rsidRDefault="00CE117A" w:rsidP="004F409C">
      <w:pPr>
        <w:pStyle w:val="af"/>
        <w:numPr>
          <w:ilvl w:val="1"/>
          <w:numId w:val="23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C00000"/>
          <w:sz w:val="22"/>
        </w:rPr>
        <w:t>touchent</w:t>
      </w:r>
      <w:r w:rsidRPr="00020112">
        <w:rPr>
          <w:rFonts w:ascii="微软雅黑" w:eastAsia="微软雅黑" w:hAnsi="微软雅黑"/>
          <w:b/>
          <w:sz w:val="22"/>
        </w:rPr>
        <w:t>:</w:t>
      </w:r>
      <w:r w:rsidRPr="00020112">
        <w:rPr>
          <w:rFonts w:ascii="微软雅黑" w:eastAsia="微软雅黑" w:hAnsi="微软雅黑"/>
          <w:sz w:val="22"/>
        </w:rPr>
        <w:t>手指抬起来的时候</w:t>
      </w:r>
      <w:r w:rsidR="00C92F41" w:rsidRPr="00020112">
        <w:rPr>
          <w:rFonts w:ascii="微软雅黑" w:eastAsia="微软雅黑" w:hAnsi="微软雅黑"/>
          <w:sz w:val="22"/>
        </w:rPr>
        <w:t>,没有触摸点的值</w:t>
      </w:r>
    </w:p>
    <w:p w:rsidR="00CE117A" w:rsidRPr="00020112" w:rsidRDefault="00CE117A" w:rsidP="004F409C">
      <w:pPr>
        <w:pStyle w:val="af"/>
        <w:numPr>
          <w:ilvl w:val="0"/>
          <w:numId w:val="23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不能通过dom.ontouchstart的方式绑定</w:t>
      </w:r>
    </w:p>
    <w:p w:rsidR="00CE117A" w:rsidRPr="00020112" w:rsidRDefault="00CE117A" w:rsidP="004F409C">
      <w:pPr>
        <w:pStyle w:val="af"/>
        <w:numPr>
          <w:ilvl w:val="0"/>
          <w:numId w:val="23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只能通过addEventList(‘touchstart’,function(){})的方式绑定事件</w:t>
      </w:r>
    </w:p>
    <w:p w:rsidR="00CE117A" w:rsidRPr="00020112" w:rsidRDefault="00CE117A" w:rsidP="004F409C">
      <w:pPr>
        <w:pStyle w:val="af"/>
        <w:numPr>
          <w:ilvl w:val="0"/>
          <w:numId w:val="23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只支持移动设备</w:t>
      </w:r>
    </w:p>
    <w:p w:rsidR="00CE117A" w:rsidRPr="00020112" w:rsidRDefault="00CE117A" w:rsidP="004F409C">
      <w:pPr>
        <w:pStyle w:val="af"/>
        <w:numPr>
          <w:ilvl w:val="0"/>
          <w:numId w:val="23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封装事件</w:t>
      </w:r>
    </w:p>
    <w:p w:rsidR="00CE117A" w:rsidRPr="00020112" w:rsidRDefault="00CE117A" w:rsidP="004F409C">
      <w:pPr>
        <w:pStyle w:val="af"/>
        <w:numPr>
          <w:ilvl w:val="1"/>
          <w:numId w:val="23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左滑,右滑</w:t>
      </w:r>
    </w:p>
    <w:p w:rsidR="00CE117A" w:rsidRPr="00020112" w:rsidRDefault="00CE117A" w:rsidP="004F409C">
      <w:pPr>
        <w:pStyle w:val="af"/>
        <w:numPr>
          <w:ilvl w:val="1"/>
          <w:numId w:val="23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捏合</w:t>
      </w:r>
    </w:p>
    <w:p w:rsidR="00CE117A" w:rsidRPr="00020112" w:rsidRDefault="00CE117A" w:rsidP="004F409C">
      <w:pPr>
        <w:pStyle w:val="af"/>
        <w:numPr>
          <w:ilvl w:val="1"/>
          <w:numId w:val="23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长按</w:t>
      </w:r>
    </w:p>
    <w:p w:rsidR="00AC728E" w:rsidRPr="00020112" w:rsidRDefault="00AC728E" w:rsidP="00775771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45" w:name="_Toc517429120"/>
      <w:r w:rsidRPr="00020112">
        <w:rPr>
          <w:rFonts w:ascii="微软雅黑" w:eastAsia="微软雅黑" w:hAnsi="微软雅黑"/>
          <w:sz w:val="36"/>
        </w:rPr>
        <w:t>精灵图通用代码用法</w:t>
      </w:r>
      <w:bookmarkEnd w:id="45"/>
    </w:p>
    <w:p w:rsidR="00AC728E" w:rsidRPr="00020112" w:rsidRDefault="00AC728E" w:rsidP="00AC728E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[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class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^=</w:t>
      </w:r>
      <w:r w:rsidRPr="00020112">
        <w:rPr>
          <w:rFonts w:ascii="微软雅黑" w:eastAsia="微软雅黑" w:hAnsi="微软雅黑" w:cs="宋体"/>
          <w:color w:val="FFE792"/>
          <w:kern w:val="0"/>
          <w:sz w:val="21"/>
          <w:szCs w:val="24"/>
        </w:rPr>
        <w:t>"icon_"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]{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background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url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FE792"/>
          <w:kern w:val="0"/>
          <w:sz w:val="21"/>
          <w:szCs w:val="24"/>
        </w:rPr>
        <w:t>"../images/sprites.png"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)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no-repeat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background-size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AE81FF"/>
          <w:kern w:val="0"/>
          <w:sz w:val="21"/>
          <w:szCs w:val="24"/>
        </w:rPr>
        <w:t xml:space="preserve">x y 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}</w:t>
      </w:r>
    </w:p>
    <w:p w:rsidR="00AC728E" w:rsidRPr="00020112" w:rsidRDefault="00AC728E" w:rsidP="00AC728E">
      <w:pPr>
        <w:ind w:firstLine="560"/>
        <w:rPr>
          <w:rFonts w:ascii="微软雅黑" w:eastAsia="微软雅黑" w:hAnsi="微软雅黑"/>
          <w:sz w:val="22"/>
        </w:rPr>
      </w:pPr>
    </w:p>
    <w:p w:rsidR="000C6396" w:rsidRPr="00020112" w:rsidRDefault="000C6396" w:rsidP="00775771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46" w:name="_Toc517429121"/>
      <w:r w:rsidRPr="00020112">
        <w:rPr>
          <w:rFonts w:ascii="微软雅黑" w:eastAsia="微软雅黑" w:hAnsi="微软雅黑"/>
          <w:sz w:val="36"/>
        </w:rPr>
        <w:t>定时器函数</w:t>
      </w:r>
      <w:bookmarkEnd w:id="46"/>
    </w:p>
    <w:p w:rsidR="000C6396" w:rsidRPr="00020112" w:rsidRDefault="000C6396" w:rsidP="000C639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定时器函数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function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cutDownTime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获取事件源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 xml:space="preserve">time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document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querySelectorAll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FE792"/>
          <w:kern w:val="0"/>
          <w:sz w:val="21"/>
          <w:szCs w:val="24"/>
        </w:rPr>
        <w:t>'.product:nth-child(1) .title li'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 xml:space="preserve">totalSec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7200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定义定时器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 xml:space="preserve">tim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setInterval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function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 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如果剩余时间为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0,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停止执行函数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if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totalSec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&lt;=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 xml:space="preserve">totalSec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return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}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totalSec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--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转换时分秒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 xml:space="preserve">hour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Math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floor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totalSec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/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3600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 xml:space="preserve">minute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Math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floor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((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totalSec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%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3600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/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60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 xml:space="preserve">sec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totalSec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%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60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显示到页面中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十位部分显示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time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[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].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 xml:space="preserve">innerHTML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Math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floor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hour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/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10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个位部分显示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time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[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1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].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 xml:space="preserve">innerHTML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hour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%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10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十位部分显示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time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[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3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].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 xml:space="preserve">innerHTML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Math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floor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minute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/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10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个位部分显示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time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[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4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].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 xml:space="preserve">innerHTML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minute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%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10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十位部分显示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time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[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6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].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 xml:space="preserve">innerHTML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Math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>floor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sec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/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10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736F5C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>个位部分显示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time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[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7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].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 xml:space="preserve">innerHTML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sec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%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10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},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1000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>}</w:t>
      </w:r>
    </w:p>
    <w:p w:rsidR="000C6396" w:rsidRPr="00020112" w:rsidRDefault="000C6396" w:rsidP="000C6396">
      <w:pPr>
        <w:ind w:firstLine="560"/>
        <w:rPr>
          <w:rFonts w:ascii="微软雅黑" w:eastAsia="微软雅黑" w:hAnsi="微软雅黑"/>
          <w:sz w:val="22"/>
        </w:rPr>
      </w:pPr>
    </w:p>
    <w:p w:rsidR="0033626E" w:rsidRPr="00020112" w:rsidRDefault="0033626E" w:rsidP="00775771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47" w:name="_Toc517429122"/>
      <w:r w:rsidRPr="00020112">
        <w:rPr>
          <w:rFonts w:ascii="微软雅黑" w:eastAsia="微软雅黑" w:hAnsi="微软雅黑"/>
          <w:sz w:val="36"/>
        </w:rPr>
        <w:t>排他思想函数</w:t>
      </w:r>
      <w:bookmarkEnd w:id="47"/>
    </w:p>
    <w:p w:rsidR="0033626E" w:rsidRPr="002D72D3" w:rsidRDefault="0033626E" w:rsidP="002D72D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FFFF00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FFFF00"/>
          <w:kern w:val="0"/>
          <w:sz w:val="21"/>
          <w:szCs w:val="24"/>
        </w:rPr>
        <w:t>排他思想函数</w:t>
      </w:r>
      <w:r w:rsidRPr="00020112">
        <w:rPr>
          <w:rFonts w:ascii="微软雅黑" w:eastAsia="微软雅黑" w:hAnsi="微软雅黑" w:cs="宋体"/>
          <w:color w:val="FFFF00"/>
          <w:kern w:val="0"/>
          <w:sz w:val="21"/>
          <w:szCs w:val="24"/>
        </w:rPr>
        <w:t>,</w:t>
      </w:r>
      <w:r w:rsidRPr="00020112">
        <w:rPr>
          <w:rFonts w:ascii="微软雅黑" w:eastAsia="微软雅黑" w:hAnsi="微软雅黑" w:cs="宋体" w:hint="eastAsia"/>
          <w:color w:val="FFFF00"/>
          <w:kern w:val="0"/>
          <w:sz w:val="21"/>
          <w:szCs w:val="24"/>
        </w:rPr>
        <w:t>干掉所有人</w:t>
      </w:r>
      <w:r w:rsidRPr="00020112">
        <w:rPr>
          <w:rFonts w:ascii="微软雅黑" w:eastAsia="微软雅黑" w:hAnsi="微软雅黑" w:cs="宋体"/>
          <w:color w:val="FFFF00"/>
          <w:kern w:val="0"/>
          <w:sz w:val="21"/>
          <w:szCs w:val="24"/>
        </w:rPr>
        <w:t>,</w:t>
      </w:r>
      <w:r w:rsidRPr="00020112">
        <w:rPr>
          <w:rFonts w:ascii="微软雅黑" w:eastAsia="微软雅黑" w:hAnsi="微软雅黑" w:cs="宋体" w:hint="eastAsia"/>
          <w:color w:val="FFFF00"/>
          <w:kern w:val="0"/>
          <w:sz w:val="21"/>
          <w:szCs w:val="24"/>
        </w:rPr>
        <w:t>留下我自己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function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exclusive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elementArr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for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 xml:space="preserve">j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j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&lt;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elementArr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length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j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++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FFFF00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FFFF00"/>
          <w:kern w:val="0"/>
          <w:sz w:val="21"/>
          <w:szCs w:val="24"/>
        </w:rPr>
        <w:t>循环为每一项绑定点击事件</w:t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elementArr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[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j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].</w:t>
      </w:r>
      <w:r w:rsidRPr="00020112">
        <w:rPr>
          <w:rFonts w:ascii="微软雅黑" w:eastAsia="微软雅黑" w:hAnsi="微软雅黑" w:cs="宋体"/>
          <w:color w:val="6CCAB8"/>
          <w:kern w:val="0"/>
          <w:sz w:val="21"/>
          <w:szCs w:val="24"/>
        </w:rPr>
        <w:t xml:space="preserve">onclick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function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 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FFFF00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FFFF00"/>
          <w:kern w:val="0"/>
          <w:sz w:val="21"/>
          <w:szCs w:val="24"/>
        </w:rPr>
        <w:t>把每一项的类名都去掉</w:t>
      </w:r>
      <w:r w:rsidRPr="00020112">
        <w:rPr>
          <w:rFonts w:ascii="微软雅黑" w:eastAsia="微软雅黑" w:hAnsi="微软雅黑" w:cs="宋体" w:hint="eastAsia"/>
          <w:color w:val="FFFF00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 xml:space="preserve">    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for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 xml:space="preserve">i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i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&lt;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elementArr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>length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i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++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        </w:t>
      </w:r>
      <w:r w:rsidRPr="00020112">
        <w:rPr>
          <w:rFonts w:ascii="微软雅黑" w:eastAsia="微软雅黑" w:hAnsi="微软雅黑" w:cs="宋体"/>
          <w:color w:val="BF9BF8"/>
          <w:kern w:val="0"/>
          <w:sz w:val="21"/>
          <w:szCs w:val="24"/>
        </w:rPr>
        <w:t>elementArr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[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>i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].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 xml:space="preserve">className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FFE792"/>
          <w:kern w:val="0"/>
          <w:sz w:val="21"/>
          <w:szCs w:val="24"/>
        </w:rPr>
        <w:t>''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    }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    </w:t>
      </w:r>
      <w:r w:rsidRPr="00020112">
        <w:rPr>
          <w:rFonts w:ascii="微软雅黑" w:eastAsia="微软雅黑" w:hAnsi="微软雅黑" w:cs="宋体"/>
          <w:color w:val="FFFF00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FFFF00"/>
          <w:kern w:val="0"/>
          <w:sz w:val="21"/>
          <w:szCs w:val="24"/>
        </w:rPr>
        <w:t>只留下触发当前点击事件的触发者</w:t>
      </w:r>
      <w:r w:rsidRPr="00020112">
        <w:rPr>
          <w:rFonts w:ascii="微软雅黑" w:eastAsia="微软雅黑" w:hAnsi="微软雅黑" w:cs="宋体"/>
          <w:color w:val="FFFF00"/>
          <w:kern w:val="0"/>
          <w:sz w:val="21"/>
          <w:szCs w:val="24"/>
        </w:rPr>
        <w:t>,</w:t>
      </w:r>
      <w:r w:rsidRPr="00020112">
        <w:rPr>
          <w:rFonts w:ascii="微软雅黑" w:eastAsia="微软雅黑" w:hAnsi="微软雅黑" w:cs="宋体" w:hint="eastAsia"/>
          <w:color w:val="FFFF00"/>
          <w:kern w:val="0"/>
          <w:sz w:val="21"/>
          <w:szCs w:val="24"/>
        </w:rPr>
        <w:t>加上类名</w:t>
      </w:r>
      <w:r w:rsidRPr="00020112">
        <w:rPr>
          <w:rFonts w:ascii="微软雅黑" w:eastAsia="微软雅黑" w:hAnsi="微软雅黑" w:cs="宋体" w:hint="eastAsia"/>
          <w:color w:val="FFFF00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 w:hint="eastAsia"/>
          <w:color w:val="736F5C"/>
          <w:kern w:val="0"/>
          <w:sz w:val="21"/>
          <w:szCs w:val="24"/>
        </w:rPr>
        <w:t xml:space="preserve">    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this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b/>
          <w:bCs/>
          <w:color w:val="6CCAB8"/>
          <w:kern w:val="0"/>
          <w:sz w:val="21"/>
          <w:szCs w:val="24"/>
        </w:rPr>
        <w:t xml:space="preserve">className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FFE792"/>
          <w:kern w:val="0"/>
          <w:sz w:val="21"/>
          <w:szCs w:val="24"/>
        </w:rPr>
        <w:t>'current'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}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}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>}</w:t>
      </w:r>
    </w:p>
    <w:p w:rsidR="00020160" w:rsidRPr="00020112" w:rsidRDefault="00643D33" w:rsidP="00274636">
      <w:pPr>
        <w:pStyle w:val="1"/>
        <w:rPr>
          <w:rFonts w:ascii="微软雅黑" w:eastAsia="微软雅黑" w:hAnsi="微软雅黑"/>
        </w:rPr>
      </w:pPr>
      <w:bookmarkStart w:id="48" w:name="_Toc517429123"/>
      <w:r>
        <w:rPr>
          <w:rFonts w:ascii="微软雅黑" w:eastAsia="微软雅黑" w:hAnsi="微软雅黑"/>
        </w:rPr>
        <w:t>创业</w:t>
      </w:r>
      <w:r w:rsidR="00020160" w:rsidRPr="00020112">
        <w:rPr>
          <w:rFonts w:ascii="微软雅黑" w:eastAsia="微软雅黑" w:hAnsi="微软雅黑"/>
        </w:rPr>
        <w:t>班第三十六天(移动web)</w:t>
      </w:r>
      <w:bookmarkEnd w:id="48"/>
    </w:p>
    <w:p w:rsidR="00020160" w:rsidRPr="00020112" w:rsidRDefault="00020160" w:rsidP="00020160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49" w:name="_Toc517429124"/>
      <w:r w:rsidRPr="00020112">
        <w:rPr>
          <w:rFonts w:ascii="微软雅黑" w:eastAsia="微软雅黑" w:hAnsi="微软雅黑"/>
          <w:sz w:val="36"/>
        </w:rPr>
        <w:t>知识点</w:t>
      </w:r>
      <w:bookmarkEnd w:id="49"/>
    </w:p>
    <w:p w:rsidR="00020160" w:rsidRPr="00020112" w:rsidRDefault="00020160" w:rsidP="004F409C">
      <w:pPr>
        <w:pStyle w:val="af"/>
        <w:numPr>
          <w:ilvl w:val="0"/>
          <w:numId w:val="2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定时器的时间和过渡的时间相等或者小于过渡的时间,会出问题</w:t>
      </w:r>
    </w:p>
    <w:p w:rsidR="00020160" w:rsidRPr="00020112" w:rsidRDefault="00020160" w:rsidP="004F409C">
      <w:pPr>
        <w:pStyle w:val="af"/>
        <w:numPr>
          <w:ilvl w:val="1"/>
          <w:numId w:val="2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相等:会一直在滑动状态,触发不了过渡结束事件</w:t>
      </w:r>
    </w:p>
    <w:p w:rsidR="00020160" w:rsidRPr="00020112" w:rsidRDefault="00020160" w:rsidP="004F409C">
      <w:pPr>
        <w:pStyle w:val="af"/>
        <w:numPr>
          <w:ilvl w:val="1"/>
          <w:numId w:val="2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小于过渡事件,会跳, 触发不了过渡结束事件</w:t>
      </w:r>
    </w:p>
    <w:p w:rsidR="008B1032" w:rsidRPr="00020112" w:rsidRDefault="008B1032" w:rsidP="004F409C">
      <w:pPr>
        <w:pStyle w:val="af"/>
        <w:numPr>
          <w:ilvl w:val="0"/>
          <w:numId w:val="2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通用代码封装成函数</w:t>
      </w:r>
    </w:p>
    <w:p w:rsidR="008B1032" w:rsidRPr="00020112" w:rsidRDefault="008B1032" w:rsidP="004F409C">
      <w:pPr>
        <w:pStyle w:val="af"/>
        <w:numPr>
          <w:ilvl w:val="0"/>
          <w:numId w:val="2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确定不了的变量封装成函数</w:t>
      </w:r>
    </w:p>
    <w:p w:rsidR="00692653" w:rsidRPr="00020112" w:rsidRDefault="00692653" w:rsidP="004F409C">
      <w:pPr>
        <w:pStyle w:val="af"/>
        <w:numPr>
          <w:ilvl w:val="0"/>
          <w:numId w:val="2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代码中不要写死代码</w:t>
      </w:r>
    </w:p>
    <w:p w:rsidR="00AF0F3C" w:rsidRPr="00020112" w:rsidRDefault="00AF0F3C" w:rsidP="004F409C">
      <w:pPr>
        <w:pStyle w:val="af"/>
        <w:numPr>
          <w:ilvl w:val="0"/>
          <w:numId w:val="2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c</w:t>
      </w:r>
      <w:r w:rsidRPr="00020112">
        <w:rPr>
          <w:rFonts w:ascii="微软雅黑" w:eastAsia="微软雅黑" w:hAnsi="微软雅黑"/>
          <w:sz w:val="22"/>
        </w:rPr>
        <w:t>lick事件在移动端有延迟</w:t>
      </w:r>
    </w:p>
    <w:p w:rsidR="00AF0F3C" w:rsidRPr="00020112" w:rsidRDefault="00AF0F3C" w:rsidP="004F409C">
      <w:pPr>
        <w:pStyle w:val="af"/>
        <w:numPr>
          <w:ilvl w:val="0"/>
          <w:numId w:val="2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自己封装一个tap的方法,手指点击</w:t>
      </w:r>
    </w:p>
    <w:p w:rsidR="008B1032" w:rsidRPr="00020112" w:rsidRDefault="008B1032" w:rsidP="004F409C">
      <w:pPr>
        <w:pStyle w:val="af"/>
        <w:numPr>
          <w:ilvl w:val="0"/>
          <w:numId w:val="2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最牛逼的程序员看颈椎病康复大全</w:t>
      </w:r>
    </w:p>
    <w:p w:rsidR="008B1032" w:rsidRPr="00020112" w:rsidRDefault="00AF0F3C" w:rsidP="004F409C">
      <w:pPr>
        <w:pStyle w:val="af"/>
        <w:numPr>
          <w:ilvl w:val="0"/>
          <w:numId w:val="2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Date.now()</w:t>
      </w:r>
      <w:r w:rsidR="00AA5C07" w:rsidRPr="00020112">
        <w:rPr>
          <w:rFonts w:ascii="微软雅黑" w:eastAsia="微软雅黑" w:hAnsi="微软雅黑"/>
          <w:sz w:val="22"/>
        </w:rPr>
        <w:t>;,获取当前的系统时间,返回的的是毫秒值</w:t>
      </w:r>
    </w:p>
    <w:p w:rsidR="00CA3831" w:rsidRPr="00020112" w:rsidRDefault="00CA3831" w:rsidP="004F409C">
      <w:pPr>
        <w:pStyle w:val="af"/>
        <w:numPr>
          <w:ilvl w:val="0"/>
          <w:numId w:val="2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console.log():十分耗性能,</w:t>
      </w:r>
      <w:r w:rsidR="009626ED" w:rsidRPr="00020112">
        <w:rPr>
          <w:rFonts w:ascii="微软雅黑" w:eastAsia="微软雅黑" w:hAnsi="微软雅黑"/>
          <w:sz w:val="22"/>
        </w:rPr>
        <w:t>只会</w:t>
      </w:r>
      <w:r w:rsidRPr="00020112">
        <w:rPr>
          <w:rFonts w:ascii="微软雅黑" w:eastAsia="微软雅黑" w:hAnsi="微软雅黑"/>
          <w:sz w:val="22"/>
        </w:rPr>
        <w:t>出现在测试的时候,项目上线的时候会删除</w:t>
      </w:r>
    </w:p>
    <w:p w:rsidR="00683BE6" w:rsidRPr="00020112" w:rsidRDefault="00683BE6" w:rsidP="00020160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50" w:name="_Toc517429125"/>
      <w:r w:rsidRPr="00020112">
        <w:rPr>
          <w:rFonts w:ascii="微软雅黑" w:eastAsia="微软雅黑" w:hAnsi="微软雅黑" w:hint="eastAsia"/>
          <w:sz w:val="36"/>
        </w:rPr>
        <w:t>响应式布局</w:t>
      </w:r>
      <w:bookmarkEnd w:id="50"/>
    </w:p>
    <w:p w:rsidR="00683BE6" w:rsidRPr="00020112" w:rsidRDefault="00683BE6" w:rsidP="004F409C">
      <w:pPr>
        <w:pStyle w:val="af"/>
        <w:numPr>
          <w:ilvl w:val="0"/>
          <w:numId w:val="2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基本概念</w:t>
      </w:r>
    </w:p>
    <w:p w:rsidR="00683BE6" w:rsidRPr="00020112" w:rsidRDefault="00683BE6" w:rsidP="004F409C">
      <w:pPr>
        <w:pStyle w:val="af"/>
        <w:numPr>
          <w:ilvl w:val="1"/>
          <w:numId w:val="2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针对u所有设备</w:t>
      </w:r>
    </w:p>
    <w:p w:rsidR="00683BE6" w:rsidRPr="00020112" w:rsidRDefault="00683BE6" w:rsidP="004F409C">
      <w:pPr>
        <w:pStyle w:val="af"/>
        <w:numPr>
          <w:ilvl w:val="1"/>
          <w:numId w:val="2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开发一次即可</w:t>
      </w:r>
    </w:p>
    <w:p w:rsidR="00683BE6" w:rsidRPr="00020112" w:rsidRDefault="00683BE6" w:rsidP="004F409C">
      <w:pPr>
        <w:pStyle w:val="af"/>
        <w:numPr>
          <w:ilvl w:val="1"/>
          <w:numId w:val="2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会感染疟疾设备的屏幕</w:t>
      </w:r>
      <w:r w:rsidRPr="00020112">
        <w:rPr>
          <w:rFonts w:ascii="微软雅黑" w:eastAsia="微软雅黑" w:hAnsi="微软雅黑" w:hint="eastAsia"/>
          <w:sz w:val="22"/>
        </w:rPr>
        <w:t>尺寸改变而改变布局</w:t>
      </w:r>
    </w:p>
    <w:p w:rsidR="00683BE6" w:rsidRPr="00020112" w:rsidRDefault="00683BE6" w:rsidP="004F409C">
      <w:pPr>
        <w:pStyle w:val="af"/>
        <w:numPr>
          <w:ilvl w:val="0"/>
          <w:numId w:val="2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缺点</w:t>
      </w:r>
    </w:p>
    <w:p w:rsidR="00683BE6" w:rsidRPr="00020112" w:rsidRDefault="00683BE6" w:rsidP="004F409C">
      <w:pPr>
        <w:pStyle w:val="af"/>
        <w:numPr>
          <w:ilvl w:val="1"/>
          <w:numId w:val="2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代码较多</w:t>
      </w:r>
    </w:p>
    <w:p w:rsidR="00683BE6" w:rsidRPr="00020112" w:rsidRDefault="00683BE6" w:rsidP="004F409C">
      <w:pPr>
        <w:pStyle w:val="af"/>
        <w:numPr>
          <w:ilvl w:val="1"/>
          <w:numId w:val="2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维护复杂</w:t>
      </w:r>
    </w:p>
    <w:p w:rsidR="00AF3FDE" w:rsidRPr="00020112" w:rsidRDefault="00AF3FDE" w:rsidP="004F409C">
      <w:pPr>
        <w:pStyle w:val="af"/>
        <w:numPr>
          <w:ilvl w:val="0"/>
          <w:numId w:val="2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简单响应式布局</w:t>
      </w:r>
    </w:p>
    <w:p w:rsidR="00F94EFE" w:rsidRPr="00020112" w:rsidRDefault="00F94EFE" w:rsidP="004F409C">
      <w:pPr>
        <w:pStyle w:val="af"/>
        <w:numPr>
          <w:ilvl w:val="1"/>
          <w:numId w:val="2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媒体查询</w:t>
      </w:r>
    </w:p>
    <w:p w:rsidR="00AF3FDE" w:rsidRPr="00020112" w:rsidRDefault="00AF3FDE" w:rsidP="00AF3FDE">
      <w:pPr>
        <w:pStyle w:val="af"/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b/>
          <w:bCs/>
          <w:color w:val="F72671"/>
          <w:kern w:val="0"/>
          <w:sz w:val="21"/>
          <w:szCs w:val="24"/>
        </w:rPr>
        <w:t xml:space="preserve">@media </w:t>
      </w:r>
      <w:r w:rsidRPr="00020112">
        <w:rPr>
          <w:rFonts w:ascii="微软雅黑" w:eastAsia="微软雅黑" w:hAnsi="微软雅黑" w:cs="宋体"/>
          <w:i/>
          <w:iCs/>
          <w:color w:val="F72671"/>
          <w:kern w:val="0"/>
          <w:sz w:val="21"/>
          <w:szCs w:val="24"/>
        </w:rPr>
        <w:t xml:space="preserve">screen </w:t>
      </w:r>
      <w:r w:rsidRPr="00020112">
        <w:rPr>
          <w:rFonts w:ascii="微软雅黑" w:eastAsia="微软雅黑" w:hAnsi="微软雅黑" w:cs="宋体"/>
          <w:i/>
          <w:iCs/>
          <w:color w:val="FFDC00"/>
          <w:kern w:val="0"/>
          <w:sz w:val="21"/>
          <w:szCs w:val="24"/>
        </w:rPr>
        <w:t xml:space="preserve">and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i/>
          <w:iCs/>
          <w:color w:val="66D9EF"/>
          <w:kern w:val="0"/>
          <w:sz w:val="21"/>
          <w:szCs w:val="24"/>
        </w:rPr>
        <w:t>min-width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:</w:t>
      </w:r>
      <w:r w:rsidRPr="00020112">
        <w:rPr>
          <w:rFonts w:ascii="微软雅黑" w:eastAsia="微软雅黑" w:hAnsi="微软雅黑" w:cs="宋体"/>
          <w:color w:val="AE81FF"/>
          <w:kern w:val="0"/>
          <w:sz w:val="21"/>
          <w:szCs w:val="24"/>
        </w:rPr>
        <w:t>500</w:t>
      </w:r>
      <w:r w:rsidRPr="00020112">
        <w:rPr>
          <w:rFonts w:ascii="微软雅黑" w:eastAsia="微软雅黑" w:hAnsi="微软雅黑" w:cs="宋体"/>
          <w:i/>
          <w:iCs/>
          <w:color w:val="F72671"/>
          <w:kern w:val="0"/>
          <w:sz w:val="21"/>
          <w:szCs w:val="24"/>
        </w:rPr>
        <w:t>px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){</w:t>
      </w:r>
    </w:p>
    <w:p w:rsidR="00AF3FDE" w:rsidRPr="001876F8" w:rsidRDefault="00AF3FDE" w:rsidP="001876F8">
      <w:pPr>
        <w:pStyle w:val="af"/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F92672"/>
          <w:kern w:val="0"/>
          <w:sz w:val="21"/>
          <w:szCs w:val="24"/>
        </w:rPr>
        <w:t>body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i/>
          <w:iCs/>
          <w:color w:val="66D9EF"/>
          <w:kern w:val="0"/>
          <w:sz w:val="21"/>
          <w:szCs w:val="24"/>
        </w:rPr>
        <w:t>background-color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i/>
          <w:iCs/>
          <w:color w:val="FFDC00"/>
          <w:kern w:val="0"/>
          <w:sz w:val="21"/>
          <w:szCs w:val="24"/>
        </w:rPr>
        <w:t>#f00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}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>}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b/>
          <w:bCs/>
          <w:color w:val="F72671"/>
          <w:kern w:val="0"/>
          <w:sz w:val="21"/>
          <w:szCs w:val="24"/>
        </w:rPr>
        <w:t xml:space="preserve">@media </w:t>
      </w:r>
      <w:r w:rsidRPr="00020112">
        <w:rPr>
          <w:rFonts w:ascii="微软雅黑" w:eastAsia="微软雅黑" w:hAnsi="微软雅黑" w:cs="宋体"/>
          <w:i/>
          <w:iCs/>
          <w:color w:val="F72671"/>
          <w:kern w:val="0"/>
          <w:sz w:val="21"/>
          <w:szCs w:val="24"/>
        </w:rPr>
        <w:t xml:space="preserve">screen </w:t>
      </w:r>
      <w:r w:rsidRPr="00020112">
        <w:rPr>
          <w:rFonts w:ascii="微软雅黑" w:eastAsia="微软雅黑" w:hAnsi="微软雅黑" w:cs="宋体"/>
          <w:i/>
          <w:iCs/>
          <w:color w:val="FFDC00"/>
          <w:kern w:val="0"/>
          <w:sz w:val="21"/>
          <w:szCs w:val="24"/>
        </w:rPr>
        <w:t xml:space="preserve">and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i/>
          <w:iCs/>
          <w:color w:val="66D9EF"/>
          <w:kern w:val="0"/>
          <w:sz w:val="21"/>
          <w:szCs w:val="24"/>
        </w:rPr>
        <w:t>max-width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:</w:t>
      </w:r>
      <w:r w:rsidRPr="00020112">
        <w:rPr>
          <w:rFonts w:ascii="微软雅黑" w:eastAsia="微软雅黑" w:hAnsi="微软雅黑" w:cs="宋体"/>
          <w:color w:val="AE81FF"/>
          <w:kern w:val="0"/>
          <w:sz w:val="21"/>
          <w:szCs w:val="24"/>
        </w:rPr>
        <w:t>700</w:t>
      </w:r>
      <w:r w:rsidRPr="00020112">
        <w:rPr>
          <w:rFonts w:ascii="微软雅黑" w:eastAsia="微软雅黑" w:hAnsi="微软雅黑" w:cs="宋体"/>
          <w:i/>
          <w:iCs/>
          <w:color w:val="F72671"/>
          <w:kern w:val="0"/>
          <w:sz w:val="21"/>
          <w:szCs w:val="24"/>
        </w:rPr>
        <w:t>px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){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F92672"/>
          <w:kern w:val="0"/>
          <w:sz w:val="21"/>
          <w:szCs w:val="24"/>
        </w:rPr>
        <w:t>body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i/>
          <w:iCs/>
          <w:color w:val="66D9EF"/>
          <w:kern w:val="0"/>
          <w:sz w:val="21"/>
          <w:szCs w:val="24"/>
        </w:rPr>
        <w:t>background-color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i/>
          <w:iCs/>
          <w:color w:val="FFDC00"/>
          <w:kern w:val="0"/>
          <w:sz w:val="21"/>
          <w:szCs w:val="24"/>
        </w:rPr>
        <w:t>#ff0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}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>}</w:t>
      </w:r>
    </w:p>
    <w:p w:rsidR="00F94EFE" w:rsidRPr="00020112" w:rsidRDefault="00F94EFE" w:rsidP="00020160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51" w:name="_Toc517429126"/>
      <w:r w:rsidRPr="00020112">
        <w:rPr>
          <w:rFonts w:ascii="微软雅黑" w:eastAsia="微软雅黑" w:hAnsi="微软雅黑" w:hint="eastAsia"/>
          <w:sz w:val="36"/>
        </w:rPr>
        <w:t>Bootstrap框架</w:t>
      </w:r>
      <w:bookmarkEnd w:id="51"/>
    </w:p>
    <w:p w:rsidR="00F94EFE" w:rsidRPr="00020112" w:rsidRDefault="001E7866" w:rsidP="004F409C">
      <w:pPr>
        <w:pStyle w:val="af"/>
        <w:numPr>
          <w:ilvl w:val="0"/>
          <w:numId w:val="23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栅格系统</w:t>
      </w:r>
    </w:p>
    <w:p w:rsidR="001E7866" w:rsidRPr="00020112" w:rsidRDefault="001E7866" w:rsidP="004F409C">
      <w:pPr>
        <w:pStyle w:val="af"/>
        <w:numPr>
          <w:ilvl w:val="1"/>
          <w:numId w:val="23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container</w:t>
      </w:r>
    </w:p>
    <w:p w:rsidR="001E7866" w:rsidRPr="00020112" w:rsidRDefault="001E7866" w:rsidP="004F409C">
      <w:pPr>
        <w:pStyle w:val="af"/>
        <w:numPr>
          <w:ilvl w:val="2"/>
          <w:numId w:val="23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row</w:t>
      </w:r>
    </w:p>
    <w:p w:rsidR="001E7866" w:rsidRPr="00020112" w:rsidRDefault="001E7866" w:rsidP="004F409C">
      <w:pPr>
        <w:pStyle w:val="af"/>
        <w:numPr>
          <w:ilvl w:val="3"/>
          <w:numId w:val="237"/>
        </w:numPr>
        <w:ind w:firstLineChars="0"/>
        <w:rPr>
          <w:rFonts w:ascii="微软雅黑" w:eastAsia="微软雅黑" w:hAnsi="微软雅黑"/>
          <w:sz w:val="22"/>
        </w:rPr>
      </w:pPr>
    </w:p>
    <w:p w:rsidR="001E7866" w:rsidRPr="00020112" w:rsidRDefault="001E7866" w:rsidP="004F409C">
      <w:pPr>
        <w:pStyle w:val="af"/>
        <w:numPr>
          <w:ilvl w:val="1"/>
          <w:numId w:val="23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默认一行为</w:t>
      </w:r>
      <w:r w:rsidRPr="00020112">
        <w:rPr>
          <w:rFonts w:ascii="微软雅黑" w:eastAsia="微软雅黑" w:hAnsi="微软雅黑" w:hint="eastAsia"/>
          <w:sz w:val="22"/>
        </w:rPr>
        <w:t>12行</w:t>
      </w:r>
    </w:p>
    <w:p w:rsidR="00C3749A" w:rsidRPr="001876F8" w:rsidRDefault="00F94EFE" w:rsidP="00C3749A">
      <w:pPr>
        <w:pStyle w:val="af"/>
        <w:numPr>
          <w:ilvl w:val="0"/>
          <w:numId w:val="23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Bootstrap</w:t>
      </w:r>
    </w:p>
    <w:p w:rsidR="00A267D4" w:rsidRPr="00020112" w:rsidRDefault="00643D33" w:rsidP="00274636">
      <w:pPr>
        <w:pStyle w:val="1"/>
        <w:rPr>
          <w:rFonts w:ascii="微软雅黑" w:eastAsia="微软雅黑" w:hAnsi="微软雅黑"/>
        </w:rPr>
      </w:pPr>
      <w:bookmarkStart w:id="52" w:name="_Toc517429127"/>
      <w:r>
        <w:rPr>
          <w:rFonts w:ascii="微软雅黑" w:eastAsia="微软雅黑" w:hAnsi="微软雅黑"/>
        </w:rPr>
        <w:t>创业</w:t>
      </w:r>
      <w:r w:rsidR="00A267D4" w:rsidRPr="00020112">
        <w:rPr>
          <w:rFonts w:ascii="微软雅黑" w:eastAsia="微软雅黑" w:hAnsi="微软雅黑"/>
        </w:rPr>
        <w:t>班第三十七天(移动web)</w:t>
      </w:r>
      <w:bookmarkEnd w:id="52"/>
    </w:p>
    <w:p w:rsidR="00A267D4" w:rsidRPr="00020112" w:rsidRDefault="00A267D4" w:rsidP="00A267D4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53" w:name="_Toc517429128"/>
      <w:r w:rsidRPr="00020112">
        <w:rPr>
          <w:rFonts w:ascii="微软雅黑" w:eastAsia="微软雅黑" w:hAnsi="微软雅黑"/>
          <w:sz w:val="36"/>
        </w:rPr>
        <w:t>知识点</w:t>
      </w:r>
      <w:bookmarkEnd w:id="53"/>
    </w:p>
    <w:p w:rsidR="00A267D4" w:rsidRPr="00020112" w:rsidRDefault="00A267D4" w:rsidP="004F409C">
      <w:pPr>
        <w:pStyle w:val="af"/>
        <w:numPr>
          <w:ilvl w:val="0"/>
          <w:numId w:val="2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响应式布局依托于媒体查询</w:t>
      </w:r>
      <w:r w:rsidRPr="00020112">
        <w:rPr>
          <w:rFonts w:ascii="微软雅黑" w:eastAsia="微软雅黑" w:hAnsi="微软雅黑"/>
          <w:b/>
          <w:color w:val="FF0000"/>
          <w:sz w:val="22"/>
          <w:highlight w:val="green"/>
        </w:rPr>
        <w:t>@media</w:t>
      </w:r>
    </w:p>
    <w:p w:rsidR="0068254F" w:rsidRPr="00020112" w:rsidRDefault="0068254F" w:rsidP="004F409C">
      <w:pPr>
        <w:pStyle w:val="af"/>
        <w:numPr>
          <w:ilvl w:val="0"/>
          <w:numId w:val="2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伪元素一个冒号和两个冒号都可以</w:t>
      </w:r>
    </w:p>
    <w:p w:rsidR="0068254F" w:rsidRPr="00020112" w:rsidRDefault="0068254F" w:rsidP="004F409C">
      <w:pPr>
        <w:pStyle w:val="af"/>
        <w:numPr>
          <w:ilvl w:val="1"/>
          <w:numId w:val="2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一个是老版本的写法</w:t>
      </w:r>
    </w:p>
    <w:p w:rsidR="0068254F" w:rsidRPr="00020112" w:rsidRDefault="0068254F" w:rsidP="004F409C">
      <w:pPr>
        <w:pStyle w:val="af"/>
        <w:numPr>
          <w:ilvl w:val="1"/>
          <w:numId w:val="2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两个是新版本的写法</w:t>
      </w:r>
    </w:p>
    <w:p w:rsidR="005C15A2" w:rsidRPr="00020112" w:rsidRDefault="005C15A2" w:rsidP="004F409C">
      <w:pPr>
        <w:pStyle w:val="af"/>
        <w:numPr>
          <w:ilvl w:val="0"/>
          <w:numId w:val="2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父元素设置text-align:center;子元素居中显示</w:t>
      </w:r>
    </w:p>
    <w:p w:rsidR="0068254F" w:rsidRPr="00020112" w:rsidRDefault="008F1E91" w:rsidP="004F409C">
      <w:pPr>
        <w:pStyle w:val="af"/>
        <w:numPr>
          <w:ilvl w:val="0"/>
          <w:numId w:val="238"/>
        </w:numPr>
        <w:ind w:firstLineChars="0"/>
        <w:rPr>
          <w:rFonts w:ascii="微软雅黑" w:eastAsia="微软雅黑" w:hAnsi="微软雅黑"/>
          <w:sz w:val="22"/>
          <w:highlight w:val="green"/>
        </w:rPr>
      </w:pPr>
      <w:r w:rsidRPr="00020112">
        <w:rPr>
          <w:rFonts w:ascii="微软雅黑" w:eastAsia="微软雅黑" w:hAnsi="微软雅黑"/>
          <w:b/>
          <w:color w:val="FF0000"/>
          <w:sz w:val="22"/>
          <w:highlight w:val="green"/>
        </w:rPr>
        <w:t>lorem</w:t>
      </w:r>
      <w:r w:rsidRPr="00020112">
        <w:rPr>
          <w:rFonts w:ascii="微软雅黑" w:eastAsia="微软雅黑" w:hAnsi="微软雅黑"/>
          <w:sz w:val="22"/>
          <w:highlight w:val="green"/>
        </w:rPr>
        <w:t>1000:自动生成文本</w:t>
      </w:r>
    </w:p>
    <w:p w:rsidR="008F1E91" w:rsidRPr="00020112" w:rsidRDefault="00A756FE" w:rsidP="004F409C">
      <w:pPr>
        <w:pStyle w:val="af"/>
        <w:numPr>
          <w:ilvl w:val="0"/>
          <w:numId w:val="2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不要修改bootstrap的源文件</w:t>
      </w:r>
    </w:p>
    <w:p w:rsidR="00A756FE" w:rsidRPr="00020112" w:rsidRDefault="00A756FE" w:rsidP="004F409C">
      <w:pPr>
        <w:pStyle w:val="af"/>
        <w:numPr>
          <w:ilvl w:val="1"/>
          <w:numId w:val="2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拷贝bootstrap的原生的文件</w:t>
      </w:r>
    </w:p>
    <w:p w:rsidR="00A756FE" w:rsidRPr="00020112" w:rsidRDefault="00A756FE" w:rsidP="004F409C">
      <w:pPr>
        <w:pStyle w:val="af"/>
        <w:numPr>
          <w:ilvl w:val="1"/>
          <w:numId w:val="2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修改拷贝的原生样式的类名</w:t>
      </w:r>
    </w:p>
    <w:p w:rsidR="00A756FE" w:rsidRPr="00020112" w:rsidRDefault="00A756FE" w:rsidP="004F409C">
      <w:pPr>
        <w:pStyle w:val="af"/>
        <w:numPr>
          <w:ilvl w:val="1"/>
          <w:numId w:val="2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修改css</w:t>
      </w:r>
    </w:p>
    <w:p w:rsidR="00A756FE" w:rsidRPr="00020112" w:rsidRDefault="00A756FE" w:rsidP="004F409C">
      <w:pPr>
        <w:pStyle w:val="af"/>
        <w:numPr>
          <w:ilvl w:val="1"/>
          <w:numId w:val="2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实用组件的地方替换自己的类名</w:t>
      </w:r>
    </w:p>
    <w:p w:rsidR="00A756FE" w:rsidRPr="00020112" w:rsidRDefault="00A756FE" w:rsidP="004F409C">
      <w:pPr>
        <w:pStyle w:val="af"/>
        <w:numPr>
          <w:ilvl w:val="1"/>
          <w:numId w:val="2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不会覆盖元素的css</w:t>
      </w:r>
    </w:p>
    <w:p w:rsidR="00A756FE" w:rsidRPr="00020112" w:rsidRDefault="00A756FE" w:rsidP="004F409C">
      <w:pPr>
        <w:pStyle w:val="af"/>
        <w:numPr>
          <w:ilvl w:val="1"/>
          <w:numId w:val="238"/>
        </w:numPr>
        <w:ind w:firstLineChars="0"/>
        <w:rPr>
          <w:rFonts w:ascii="微软雅黑" w:eastAsia="微软雅黑" w:hAnsi="微软雅黑"/>
          <w:sz w:val="22"/>
        </w:rPr>
      </w:pPr>
    </w:p>
    <w:p w:rsidR="00A756FE" w:rsidRPr="00020112" w:rsidRDefault="009F392F" w:rsidP="004F409C">
      <w:pPr>
        <w:pStyle w:val="af"/>
        <w:numPr>
          <w:ilvl w:val="0"/>
          <w:numId w:val="2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bootatrap的a便签有一个默认样式:</w:t>
      </w:r>
    </w:p>
    <w:p w:rsidR="009F392F" w:rsidRPr="00020112" w:rsidRDefault="009F392F" w:rsidP="004F409C">
      <w:pPr>
        <w:pStyle w:val="af"/>
        <w:numPr>
          <w:ilvl w:val="1"/>
          <w:numId w:val="2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有内边距</w:t>
      </w:r>
    </w:p>
    <w:p w:rsidR="009F392F" w:rsidRPr="00020112" w:rsidRDefault="009F392F" w:rsidP="004F409C">
      <w:pPr>
        <w:pStyle w:val="af"/>
        <w:numPr>
          <w:ilvl w:val="1"/>
          <w:numId w:val="2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display:block;</w:t>
      </w:r>
    </w:p>
    <w:p w:rsidR="009F392F" w:rsidRPr="00020112" w:rsidRDefault="00A02C44" w:rsidP="004F409C">
      <w:pPr>
        <w:pStyle w:val="af"/>
        <w:numPr>
          <w:ilvl w:val="0"/>
          <w:numId w:val="2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a标签不支持嵌套</w:t>
      </w:r>
    </w:p>
    <w:p w:rsidR="00A02C44" w:rsidRPr="00020112" w:rsidRDefault="00A02C44" w:rsidP="004F409C">
      <w:pPr>
        <w:pStyle w:val="af"/>
        <w:numPr>
          <w:ilvl w:val="0"/>
          <w:numId w:val="238"/>
        </w:numPr>
        <w:ind w:firstLineChars="0"/>
        <w:rPr>
          <w:rFonts w:ascii="微软雅黑" w:eastAsia="微软雅黑" w:hAnsi="微软雅黑"/>
          <w:sz w:val="22"/>
        </w:rPr>
      </w:pPr>
    </w:p>
    <w:p w:rsidR="00A267D4" w:rsidRPr="00020112" w:rsidRDefault="00A267D4" w:rsidP="004F409C">
      <w:pPr>
        <w:pStyle w:val="af"/>
        <w:numPr>
          <w:ilvl w:val="0"/>
          <w:numId w:val="2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移动web</w:t>
      </w:r>
    </w:p>
    <w:p w:rsidR="005C15A2" w:rsidRPr="00020112" w:rsidRDefault="005C15A2" w:rsidP="00A267D4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54" w:name="_Toc517429129"/>
      <w:r w:rsidRPr="00020112">
        <w:rPr>
          <w:rFonts w:ascii="微软雅黑" w:eastAsia="微软雅黑" w:hAnsi="微软雅黑"/>
          <w:sz w:val="36"/>
        </w:rPr>
        <w:t>栅格系统</w:t>
      </w:r>
      <w:bookmarkEnd w:id="54"/>
    </w:p>
    <w:p w:rsidR="005C15A2" w:rsidRPr="00020112" w:rsidRDefault="005C15A2" w:rsidP="004F409C">
      <w:pPr>
        <w:pStyle w:val="af"/>
        <w:numPr>
          <w:ilvl w:val="0"/>
          <w:numId w:val="23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bootstrap的栅格系统必须写在</w:t>
      </w:r>
      <w:r w:rsidRPr="00020112">
        <w:rPr>
          <w:rFonts w:ascii="微软雅黑" w:eastAsia="微软雅黑" w:hAnsi="微软雅黑" w:hint="eastAsia"/>
          <w:b/>
          <w:color w:val="FF0000"/>
          <w:sz w:val="22"/>
          <w:highlight w:val="green"/>
        </w:rPr>
        <w:t>.container</w:t>
      </w:r>
      <w:r w:rsidRPr="00020112">
        <w:rPr>
          <w:rFonts w:ascii="微软雅黑" w:eastAsia="微软雅黑" w:hAnsi="微软雅黑" w:hint="eastAsia"/>
          <w:sz w:val="22"/>
        </w:rPr>
        <w:t>中</w:t>
      </w:r>
    </w:p>
    <w:p w:rsidR="005C15A2" w:rsidRPr="00020112" w:rsidRDefault="005C15A2" w:rsidP="004F409C">
      <w:pPr>
        <w:pStyle w:val="af"/>
        <w:numPr>
          <w:ilvl w:val="0"/>
          <w:numId w:val="23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.container-</w:t>
      </w:r>
      <w:bookmarkStart w:id="55" w:name="OLE_LINK1"/>
      <w:bookmarkStart w:id="56" w:name="OLE_LINK2"/>
      <w:bookmarkStart w:id="57" w:name="OLE_LINK3"/>
      <w:r w:rsidRPr="00020112">
        <w:rPr>
          <w:rFonts w:ascii="微软雅黑" w:eastAsia="微软雅黑" w:hAnsi="微软雅黑" w:hint="eastAsia"/>
          <w:sz w:val="22"/>
        </w:rPr>
        <w:t>fluid</w:t>
      </w:r>
      <w:bookmarkEnd w:id="55"/>
      <w:bookmarkEnd w:id="56"/>
      <w:bookmarkEnd w:id="57"/>
      <w:r w:rsidRPr="00020112">
        <w:rPr>
          <w:rFonts w:ascii="微软雅黑" w:eastAsia="微软雅黑" w:hAnsi="微软雅黑"/>
          <w:sz w:val="22"/>
        </w:rPr>
        <w:t>;自适应100%宽度</w:t>
      </w:r>
    </w:p>
    <w:p w:rsidR="0090414E" w:rsidRPr="00020112" w:rsidRDefault="0090414E" w:rsidP="00265B98">
      <w:pPr>
        <w:rPr>
          <w:rFonts w:ascii="微软雅黑" w:eastAsia="微软雅黑" w:hAnsi="微软雅黑"/>
          <w:sz w:val="22"/>
        </w:rPr>
      </w:pPr>
    </w:p>
    <w:p w:rsidR="00A267D4" w:rsidRPr="00020112" w:rsidRDefault="00643D33" w:rsidP="00274636">
      <w:pPr>
        <w:pStyle w:val="1"/>
        <w:rPr>
          <w:rFonts w:ascii="微软雅黑" w:eastAsia="微软雅黑" w:hAnsi="微软雅黑"/>
        </w:rPr>
      </w:pPr>
      <w:bookmarkStart w:id="58" w:name="_Toc517429131"/>
      <w:r>
        <w:rPr>
          <w:rFonts w:ascii="微软雅黑" w:eastAsia="微软雅黑" w:hAnsi="微软雅黑"/>
        </w:rPr>
        <w:t>创业</w:t>
      </w:r>
      <w:r w:rsidR="00E72E0F" w:rsidRPr="00020112">
        <w:rPr>
          <w:rFonts w:ascii="微软雅黑" w:eastAsia="微软雅黑" w:hAnsi="微软雅黑"/>
        </w:rPr>
        <w:t>班</w:t>
      </w:r>
      <w:r w:rsidR="006147FA" w:rsidRPr="00020112">
        <w:rPr>
          <w:rFonts w:ascii="微软雅黑" w:eastAsia="微软雅黑" w:hAnsi="微软雅黑"/>
        </w:rPr>
        <w:t>第三十八天(移动web)</w:t>
      </w:r>
      <w:bookmarkEnd w:id="58"/>
    </w:p>
    <w:p w:rsidR="006147FA" w:rsidRPr="00020112" w:rsidRDefault="006147FA" w:rsidP="006147FA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59" w:name="_Toc517429132"/>
      <w:r w:rsidRPr="00020112">
        <w:rPr>
          <w:rFonts w:ascii="微软雅黑" w:eastAsia="微软雅黑" w:hAnsi="微软雅黑"/>
          <w:sz w:val="36"/>
        </w:rPr>
        <w:t>知识点</w:t>
      </w:r>
      <w:bookmarkEnd w:id="59"/>
    </w:p>
    <w:p w:rsidR="006147FA" w:rsidRPr="00020112" w:rsidRDefault="0074375F" w:rsidP="004F409C">
      <w:pPr>
        <w:pStyle w:val="af"/>
        <w:numPr>
          <w:ilvl w:val="0"/>
          <w:numId w:val="2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bootstrap层次结构复杂,修改样式的时候拷贝css源代码.然后修改根选择器类名</w:t>
      </w:r>
    </w:p>
    <w:p w:rsidR="0074375F" w:rsidRPr="00020112" w:rsidRDefault="0074375F" w:rsidP="004F409C">
      <w:pPr>
        <w:pStyle w:val="af"/>
        <w:numPr>
          <w:ilvl w:val="0"/>
          <w:numId w:val="2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hidden-lg\md\ms\xs;在相应的图片尺寸内隐藏</w:t>
      </w:r>
    </w:p>
    <w:p w:rsidR="00780A55" w:rsidRPr="00020112" w:rsidRDefault="00780A55" w:rsidP="004F409C">
      <w:pPr>
        <w:pStyle w:val="af"/>
        <w:numPr>
          <w:ilvl w:val="0"/>
          <w:numId w:val="2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bootstrap</w:t>
      </w:r>
      <w:r w:rsidR="004E2C42" w:rsidRPr="00020112">
        <w:rPr>
          <w:rFonts w:ascii="微软雅黑" w:eastAsia="微软雅黑" w:hAnsi="微软雅黑" w:hint="eastAsia"/>
          <w:sz w:val="22"/>
        </w:rPr>
        <w:t>的</w:t>
      </w:r>
      <w:r w:rsidRPr="00020112">
        <w:rPr>
          <w:rFonts w:ascii="微软雅黑" w:eastAsia="微软雅黑" w:hAnsi="微软雅黑" w:hint="eastAsia"/>
          <w:sz w:val="22"/>
        </w:rPr>
        <w:t>js插件里的</w:t>
      </w:r>
      <w:r w:rsidRPr="00020112">
        <w:rPr>
          <w:rFonts w:ascii="微软雅黑" w:eastAsia="微软雅黑" w:hAnsi="微软雅黑" w:hint="eastAsia"/>
          <w:b/>
          <w:color w:val="FF0000"/>
          <w:sz w:val="22"/>
          <w:highlight w:val="yellow"/>
        </w:rPr>
        <w:t>标签页</w:t>
      </w:r>
      <w:r w:rsidR="004E2C42" w:rsidRPr="00020112">
        <w:rPr>
          <w:rFonts w:ascii="微软雅黑" w:eastAsia="微软雅黑" w:hAnsi="微软雅黑" w:hint="eastAsia"/>
          <w:b/>
          <w:color w:val="FF0000"/>
          <w:sz w:val="22"/>
          <w:highlight w:val="yellow"/>
        </w:rPr>
        <w:t>插件</w:t>
      </w:r>
      <w:r w:rsidRPr="00020112">
        <w:rPr>
          <w:rFonts w:ascii="微软雅黑" w:eastAsia="微软雅黑" w:hAnsi="微软雅黑" w:hint="eastAsia"/>
          <w:sz w:val="22"/>
        </w:rPr>
        <w:t>里的点击切换和层次关系无关,给标签和内容各加一个父盒子不影响效果</w:t>
      </w:r>
    </w:p>
    <w:p w:rsidR="004E2C42" w:rsidRPr="00020112" w:rsidRDefault="004E2C42" w:rsidP="004F409C">
      <w:pPr>
        <w:pStyle w:val="af"/>
        <w:numPr>
          <w:ilvl w:val="1"/>
          <w:numId w:val="2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标签和内容是通过锚点来关联的;href=’#name’;id=’name’</w:t>
      </w:r>
    </w:p>
    <w:p w:rsidR="0018012D" w:rsidRPr="00020112" w:rsidRDefault="0018012D" w:rsidP="004F409C">
      <w:pPr>
        <w:pStyle w:val="af"/>
        <w:numPr>
          <w:ilvl w:val="0"/>
          <w:numId w:val="2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先解析和后解析会造成页面布局不同</w:t>
      </w:r>
    </w:p>
    <w:p w:rsidR="00386919" w:rsidRPr="00020112" w:rsidRDefault="00386919" w:rsidP="004F409C">
      <w:pPr>
        <w:pStyle w:val="af"/>
        <w:numPr>
          <w:ilvl w:val="0"/>
          <w:numId w:val="2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给div加box-sizing:border-box;之后,如果内容大小超过固定大小之后还是会撑大父盒子的</w:t>
      </w:r>
    </w:p>
    <w:p w:rsidR="00FC48DD" w:rsidRPr="00020112" w:rsidRDefault="00FC48DD" w:rsidP="004F409C">
      <w:pPr>
        <w:pStyle w:val="af"/>
        <w:numPr>
          <w:ilvl w:val="0"/>
          <w:numId w:val="2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div:nth-of-type(2n);从第一个div开始计数</w:t>
      </w:r>
    </w:p>
    <w:p w:rsidR="00FC48DD" w:rsidRPr="00020112" w:rsidRDefault="00FC48DD" w:rsidP="004F409C">
      <w:pPr>
        <w:pStyle w:val="af"/>
        <w:numPr>
          <w:ilvl w:val="1"/>
          <w:numId w:val="2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2n:选择索引为2的倍数的标签</w:t>
      </w:r>
    </w:p>
    <w:p w:rsidR="00FC48DD" w:rsidRPr="00020112" w:rsidRDefault="00FC48DD" w:rsidP="004F409C">
      <w:pPr>
        <w:pStyle w:val="af"/>
        <w:numPr>
          <w:ilvl w:val="1"/>
          <w:numId w:val="2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n+2:选择索引值大于等于</w:t>
      </w:r>
      <w:r w:rsidRPr="00020112">
        <w:rPr>
          <w:rFonts w:ascii="微软雅黑" w:eastAsia="微软雅黑" w:hAnsi="微软雅黑" w:hint="eastAsia"/>
          <w:sz w:val="22"/>
        </w:rPr>
        <w:t>2的标签</w:t>
      </w:r>
    </w:p>
    <w:p w:rsidR="00FC48DD" w:rsidRPr="00020112" w:rsidRDefault="00FC48DD" w:rsidP="004F409C">
      <w:pPr>
        <w:pStyle w:val="af"/>
        <w:numPr>
          <w:ilvl w:val="1"/>
          <w:numId w:val="2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2n+1:从0开始计算(</w:t>
      </w:r>
      <w:r w:rsidRPr="00020112">
        <w:rPr>
          <w:rFonts w:ascii="微软雅黑" w:eastAsia="微软雅黑" w:hAnsi="微软雅黑"/>
          <w:sz w:val="22"/>
        </w:rPr>
        <w:t>2*0+1=0</w:t>
      </w:r>
      <w:r w:rsidRPr="00020112">
        <w:rPr>
          <w:rFonts w:ascii="微软雅黑" w:eastAsia="微软雅黑" w:hAnsi="微软雅黑" w:hint="eastAsia"/>
          <w:sz w:val="22"/>
        </w:rPr>
        <w:t>),</w:t>
      </w:r>
      <w:r w:rsidRPr="00020112">
        <w:rPr>
          <w:rFonts w:ascii="微软雅黑" w:eastAsia="微软雅黑" w:hAnsi="微软雅黑"/>
          <w:sz w:val="22"/>
        </w:rPr>
        <w:t>索引为</w:t>
      </w:r>
      <w:r w:rsidRPr="00020112">
        <w:rPr>
          <w:rFonts w:ascii="微软雅黑" w:eastAsia="微软雅黑" w:hAnsi="微软雅黑" w:hint="eastAsia"/>
          <w:sz w:val="22"/>
        </w:rPr>
        <w:t>2n+1的标签,会选择到第一个标签</w:t>
      </w:r>
    </w:p>
    <w:p w:rsidR="00F83FBB" w:rsidRPr="00020112" w:rsidRDefault="00F83FBB" w:rsidP="004F409C">
      <w:pPr>
        <w:pStyle w:val="af"/>
        <w:numPr>
          <w:ilvl w:val="1"/>
          <w:numId w:val="240"/>
        </w:numPr>
        <w:ind w:firstLineChars="0"/>
        <w:rPr>
          <w:rFonts w:ascii="微软雅黑" w:eastAsia="微软雅黑" w:hAnsi="微软雅黑"/>
          <w:b/>
          <w:color w:val="FF0000"/>
          <w:sz w:val="22"/>
          <w:highlight w:val="yellow"/>
        </w:rPr>
      </w:pPr>
      <w:r w:rsidRPr="00020112">
        <w:rPr>
          <w:rFonts w:ascii="微软雅黑" w:eastAsia="微软雅黑" w:hAnsi="微软雅黑"/>
          <w:b/>
          <w:color w:val="FF0000"/>
          <w:sz w:val="22"/>
          <w:highlight w:val="yellow"/>
        </w:rPr>
        <w:t>2n-1:</w:t>
      </w:r>
      <w:r w:rsidRPr="00020112">
        <w:rPr>
          <w:rFonts w:ascii="微软雅黑" w:eastAsia="微软雅黑" w:hAnsi="微软雅黑" w:hint="eastAsia"/>
          <w:b/>
          <w:color w:val="FF0000"/>
          <w:sz w:val="22"/>
          <w:highlight w:val="yellow"/>
        </w:rPr>
        <w:t>不可以</w:t>
      </w:r>
    </w:p>
    <w:p w:rsidR="007937EC" w:rsidRPr="00020112" w:rsidRDefault="007937EC" w:rsidP="004F409C">
      <w:pPr>
        <w:pStyle w:val="af"/>
        <w:numPr>
          <w:ilvl w:val="0"/>
          <w:numId w:val="2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媒体查询</w:t>
      </w:r>
    </w:p>
    <w:p w:rsidR="007937EC" w:rsidRPr="00020112" w:rsidRDefault="007937EC" w:rsidP="004F409C">
      <w:pPr>
        <w:pStyle w:val="af"/>
        <w:widowControl/>
        <w:numPr>
          <w:ilvl w:val="1"/>
          <w:numId w:val="240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b/>
          <w:bCs/>
          <w:color w:val="F72671"/>
          <w:kern w:val="0"/>
          <w:sz w:val="21"/>
          <w:szCs w:val="24"/>
        </w:rPr>
        <w:t xml:space="preserve">@media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screen </w:t>
      </w:r>
      <w:r w:rsidRPr="00020112">
        <w:rPr>
          <w:rFonts w:ascii="微软雅黑" w:eastAsia="微软雅黑" w:hAnsi="微软雅黑" w:cs="宋体"/>
          <w:color w:val="A6E22E"/>
          <w:kern w:val="0"/>
          <w:sz w:val="21"/>
          <w:szCs w:val="24"/>
        </w:rPr>
        <w:t xml:space="preserve">and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max-width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:</w:t>
      </w:r>
      <w:r w:rsidRPr="00020112">
        <w:rPr>
          <w:rFonts w:ascii="微软雅黑" w:eastAsia="微软雅黑" w:hAnsi="微软雅黑" w:cs="宋体"/>
          <w:color w:val="AE81FF"/>
          <w:kern w:val="0"/>
          <w:sz w:val="21"/>
          <w:szCs w:val="24"/>
        </w:rPr>
        <w:t>1200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px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){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F92672"/>
          <w:kern w:val="0"/>
          <w:sz w:val="21"/>
          <w:szCs w:val="24"/>
        </w:rPr>
        <w:t>li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66D9EF"/>
          <w:kern w:val="0"/>
          <w:sz w:val="21"/>
          <w:szCs w:val="24"/>
        </w:rPr>
        <w:t>width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:</w:t>
      </w:r>
      <w:r w:rsidRPr="00020112">
        <w:rPr>
          <w:rFonts w:ascii="微软雅黑" w:eastAsia="微软雅黑" w:hAnsi="微软雅黑" w:cs="宋体"/>
          <w:color w:val="AE81FF"/>
          <w:kern w:val="0"/>
          <w:sz w:val="21"/>
          <w:szCs w:val="24"/>
        </w:rPr>
        <w:t>25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px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CC7832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}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br/>
        <w:t>}</w:t>
      </w:r>
    </w:p>
    <w:p w:rsidR="007937EC" w:rsidRPr="00020112" w:rsidRDefault="007937EC" w:rsidP="004F409C">
      <w:pPr>
        <w:pStyle w:val="af"/>
        <w:numPr>
          <w:ilvl w:val="1"/>
          <w:numId w:val="2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小于</w:t>
      </w:r>
      <w:r w:rsidRPr="00020112">
        <w:rPr>
          <w:rFonts w:ascii="微软雅黑" w:eastAsia="微软雅黑" w:hAnsi="微软雅黑" w:hint="eastAsia"/>
          <w:sz w:val="22"/>
        </w:rPr>
        <w:t>1200px的时候执行该样式</w:t>
      </w:r>
    </w:p>
    <w:p w:rsidR="007937EC" w:rsidRPr="00020112" w:rsidRDefault="007937EC" w:rsidP="004F409C">
      <w:pPr>
        <w:pStyle w:val="af"/>
        <w:numPr>
          <w:ilvl w:val="0"/>
          <w:numId w:val="2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列表居中方式</w:t>
      </w:r>
    </w:p>
    <w:p w:rsidR="007937EC" w:rsidRPr="00020112" w:rsidRDefault="007937EC" w:rsidP="004F409C">
      <w:pPr>
        <w:pStyle w:val="af"/>
        <w:numPr>
          <w:ilvl w:val="1"/>
          <w:numId w:val="2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给ul设置display:inline-block;</w:t>
      </w:r>
    </w:p>
    <w:p w:rsidR="007937EC" w:rsidRPr="00020112" w:rsidRDefault="007937EC" w:rsidP="004F409C">
      <w:pPr>
        <w:pStyle w:val="af"/>
        <w:numPr>
          <w:ilvl w:val="1"/>
          <w:numId w:val="2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给ul的父盒子设置:text-align:center;</w:t>
      </w:r>
    </w:p>
    <w:p w:rsidR="006147FA" w:rsidRPr="00020112" w:rsidRDefault="006147FA" w:rsidP="004F409C">
      <w:pPr>
        <w:pStyle w:val="af"/>
        <w:numPr>
          <w:ilvl w:val="0"/>
          <w:numId w:val="2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web</w:t>
      </w:r>
    </w:p>
    <w:p w:rsidR="00B06E4C" w:rsidRPr="00020112" w:rsidRDefault="00B06E4C" w:rsidP="006147FA">
      <w:pPr>
        <w:pStyle w:val="20"/>
        <w:ind w:left="560" w:firstLine="881"/>
        <w:rPr>
          <w:rFonts w:ascii="微软雅黑" w:eastAsia="微软雅黑" w:hAnsi="微软雅黑"/>
          <w:sz w:val="36"/>
        </w:rPr>
      </w:pPr>
      <w:bookmarkStart w:id="60" w:name="_Toc517429133"/>
      <w:r w:rsidRPr="00020112">
        <w:rPr>
          <w:rFonts w:ascii="微软雅黑" w:eastAsia="微软雅黑" w:hAnsi="微软雅黑"/>
          <w:sz w:val="36"/>
        </w:rPr>
        <w:t>zepto.js</w:t>
      </w:r>
      <w:bookmarkEnd w:id="60"/>
    </w:p>
    <w:p w:rsidR="00B06E4C" w:rsidRPr="00020112" w:rsidRDefault="00B06E4C" w:rsidP="004F409C">
      <w:pPr>
        <w:pStyle w:val="af"/>
        <w:numPr>
          <w:ilvl w:val="0"/>
          <w:numId w:val="2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轻量级,jquery太大</w:t>
      </w:r>
    </w:p>
    <w:p w:rsidR="00B06E4C" w:rsidRPr="00020112" w:rsidRDefault="00B06E4C" w:rsidP="004F409C">
      <w:pPr>
        <w:pStyle w:val="af"/>
        <w:numPr>
          <w:ilvl w:val="0"/>
          <w:numId w:val="2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根据需求导入需要用的模块</w:t>
      </w:r>
    </w:p>
    <w:p w:rsidR="00B06E4C" w:rsidRPr="00020112" w:rsidRDefault="00B06E4C" w:rsidP="004F409C">
      <w:pPr>
        <w:pStyle w:val="af"/>
        <w:numPr>
          <w:ilvl w:val="0"/>
          <w:numId w:val="2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js文件会自动缓存,不修改就不用再次请求</w:t>
      </w:r>
    </w:p>
    <w:p w:rsidR="00B06E4C" w:rsidRPr="00020112" w:rsidRDefault="00B06E4C" w:rsidP="004F409C">
      <w:pPr>
        <w:pStyle w:val="af"/>
        <w:numPr>
          <w:ilvl w:val="0"/>
          <w:numId w:val="2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必须先导入event</w:t>
      </w:r>
      <w:r w:rsidRPr="00020112">
        <w:rPr>
          <w:rFonts w:ascii="微软雅黑" w:eastAsia="微软雅黑" w:hAnsi="微软雅黑"/>
          <w:sz w:val="22"/>
        </w:rPr>
        <w:t>.js事件处理模块</w:t>
      </w:r>
    </w:p>
    <w:p w:rsidR="005D17ED" w:rsidRPr="00020112" w:rsidRDefault="005D17ED" w:rsidP="004F409C">
      <w:pPr>
        <w:pStyle w:val="af"/>
        <w:numPr>
          <w:ilvl w:val="1"/>
          <w:numId w:val="2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用$(‘.class’).on(‘click’,function(){})</w:t>
      </w:r>
    </w:p>
    <w:p w:rsidR="005D17ED" w:rsidRPr="00020112" w:rsidRDefault="005D17ED" w:rsidP="004F409C">
      <w:pPr>
        <w:pStyle w:val="af"/>
        <w:numPr>
          <w:ilvl w:val="0"/>
          <w:numId w:val="2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event:事件处理</w:t>
      </w:r>
    </w:p>
    <w:p w:rsidR="005D17ED" w:rsidRPr="00020112" w:rsidRDefault="005D17ED" w:rsidP="004F409C">
      <w:pPr>
        <w:pStyle w:val="af"/>
        <w:numPr>
          <w:ilvl w:val="0"/>
          <w:numId w:val="2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fx:动画</w:t>
      </w:r>
    </w:p>
    <w:p w:rsidR="005D17ED" w:rsidRPr="00020112" w:rsidRDefault="005D17ED" w:rsidP="004F409C">
      <w:pPr>
        <w:pStyle w:val="af"/>
        <w:numPr>
          <w:ilvl w:val="0"/>
          <w:numId w:val="2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touch:触摸事件(单击,滑动,长按...)</w:t>
      </w:r>
    </w:p>
    <w:p w:rsidR="005D17ED" w:rsidRPr="00020112" w:rsidRDefault="005D17ED" w:rsidP="004F409C">
      <w:pPr>
        <w:pStyle w:val="af"/>
        <w:numPr>
          <w:ilvl w:val="0"/>
          <w:numId w:val="2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-</w:t>
      </w:r>
      <w:r w:rsidRPr="00020112">
        <w:rPr>
          <w:rFonts w:ascii="微软雅黑" w:eastAsia="微软雅黑" w:hAnsi="微软雅黑"/>
          <w:sz w:val="22"/>
        </w:rPr>
        <w:t>支持链式编程</w:t>
      </w:r>
    </w:p>
    <w:p w:rsidR="005D17ED" w:rsidRPr="00020112" w:rsidRDefault="005D17ED" w:rsidP="004F409C">
      <w:pPr>
        <w:pStyle w:val="af"/>
        <w:numPr>
          <w:ilvl w:val="0"/>
          <w:numId w:val="2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jquery改变标签内的文本用</w:t>
      </w:r>
      <w:r w:rsidRPr="00020112">
        <w:rPr>
          <w:rFonts w:ascii="微软雅黑" w:eastAsia="微软雅黑" w:hAnsi="微软雅黑" w:hint="eastAsia"/>
          <w:sz w:val="22"/>
        </w:rPr>
        <w:t>.text(</w:t>
      </w:r>
      <w:r w:rsidRPr="00020112">
        <w:rPr>
          <w:rFonts w:ascii="微软雅黑" w:eastAsia="微软雅黑" w:hAnsi="微软雅黑"/>
          <w:sz w:val="22"/>
        </w:rPr>
        <w:t>‘文本内容’</w:t>
      </w:r>
      <w:r w:rsidRPr="00020112">
        <w:rPr>
          <w:rFonts w:ascii="微软雅黑" w:eastAsia="微软雅黑" w:hAnsi="微软雅黑" w:hint="eastAsia"/>
          <w:sz w:val="22"/>
        </w:rPr>
        <w:t>);</w:t>
      </w:r>
    </w:p>
    <w:p w:rsidR="00DA2744" w:rsidRPr="00020112" w:rsidRDefault="00DA2744" w:rsidP="004F409C">
      <w:pPr>
        <w:pStyle w:val="af"/>
        <w:numPr>
          <w:ilvl w:val="0"/>
          <w:numId w:val="2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$(‘div/#box/.box’);选择器</w:t>
      </w:r>
    </w:p>
    <w:p w:rsidR="00DA2744" w:rsidRPr="00020112" w:rsidRDefault="00DA2744" w:rsidP="004F409C">
      <w:pPr>
        <w:pStyle w:val="af"/>
        <w:numPr>
          <w:ilvl w:val="0"/>
          <w:numId w:val="2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$(‘&lt;p&gt;新元素&lt;/p&gt;’);创建一个新元素</w:t>
      </w:r>
    </w:p>
    <w:p w:rsidR="00DA2744" w:rsidRPr="00020112" w:rsidRDefault="00DA2744" w:rsidP="004F409C">
      <w:pPr>
        <w:pStyle w:val="af"/>
        <w:numPr>
          <w:ilvl w:val="0"/>
          <w:numId w:val="2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$(‘&lt;p/ &gt;’,{text:’内容’,id:”p1”,css:{color:’red’}})</w:t>
      </w:r>
    </w:p>
    <w:p w:rsidR="00DA2744" w:rsidRPr="00020112" w:rsidRDefault="00DA2744" w:rsidP="004F409C">
      <w:pPr>
        <w:pStyle w:val="af"/>
        <w:widowControl/>
        <w:numPr>
          <w:ilvl w:val="1"/>
          <w:numId w:val="242"/>
        </w:numPr>
        <w:pBdr>
          <w:top w:val="single" w:sz="12" w:space="8" w:color="EEEEEE"/>
          <w:left w:val="single" w:sz="12" w:space="8" w:color="EEEEEE"/>
          <w:bottom w:val="single" w:sz="12" w:space="8" w:color="EEEEEE"/>
          <w:right w:val="single" w:sz="12" w:space="8" w:color="EEEEEE"/>
        </w:pBd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firstLineChars="0"/>
        <w:jc w:val="left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=&gt; &lt;p id=greeting style="color:darkblue"&gt;Hello&lt;/p&gt;</w:t>
      </w:r>
    </w:p>
    <w:p w:rsidR="00DA2744" w:rsidRPr="00020112" w:rsidRDefault="00DA2744" w:rsidP="004F409C">
      <w:pPr>
        <w:pStyle w:val="af"/>
        <w:numPr>
          <w:ilvl w:val="1"/>
          <w:numId w:val="2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创建带有属性的元素</w:t>
      </w:r>
    </w:p>
    <w:p w:rsidR="00DA2744" w:rsidRPr="00020112" w:rsidRDefault="00DA2744" w:rsidP="004F409C">
      <w:pPr>
        <w:pStyle w:val="af"/>
        <w:numPr>
          <w:ilvl w:val="0"/>
          <w:numId w:val="242"/>
        </w:numPr>
        <w:ind w:firstLineChars="0"/>
        <w:rPr>
          <w:rFonts w:ascii="微软雅黑" w:eastAsia="微软雅黑" w:hAnsi="微软雅黑"/>
          <w:sz w:val="22"/>
        </w:rPr>
      </w:pPr>
    </w:p>
    <w:p w:rsidR="00F51063" w:rsidRPr="00AF3ECA" w:rsidRDefault="00643D33" w:rsidP="00401EC2">
      <w:pPr>
        <w:pStyle w:val="1"/>
        <w:rPr>
          <w:rFonts w:ascii="微软雅黑" w:eastAsia="微软雅黑" w:hAnsi="微软雅黑"/>
        </w:rPr>
      </w:pPr>
      <w:bookmarkStart w:id="61" w:name="_Toc517429134"/>
      <w:r>
        <w:rPr>
          <w:rFonts w:ascii="微软雅黑" w:eastAsia="微软雅黑" w:hAnsi="微软雅黑"/>
        </w:rPr>
        <w:t>创业</w:t>
      </w:r>
      <w:r w:rsidR="00E72E0F" w:rsidRPr="00020112">
        <w:rPr>
          <w:rFonts w:ascii="微软雅黑" w:eastAsia="微软雅黑" w:hAnsi="微软雅黑"/>
        </w:rPr>
        <w:t>班</w:t>
      </w:r>
      <w:r w:rsidR="007C0C47">
        <w:rPr>
          <w:rFonts w:ascii="微软雅黑" w:eastAsia="微软雅黑" w:hAnsi="微软雅黑" w:hint="eastAsia"/>
        </w:rPr>
        <w:t>JS高级7</w:t>
      </w:r>
      <w:r w:rsidR="00E72E0F" w:rsidRPr="00020112">
        <w:rPr>
          <w:rFonts w:ascii="微软雅黑" w:eastAsia="微软雅黑" w:hAnsi="微软雅黑"/>
        </w:rPr>
        <w:t>天</w:t>
      </w:r>
      <w:bookmarkStart w:id="62" w:name="OLE_LINK84"/>
      <w:bookmarkStart w:id="63" w:name="OLE_LINK85"/>
      <w:bookmarkEnd w:id="61"/>
    </w:p>
    <w:p w:rsidR="00BE4DDB" w:rsidRPr="00020112" w:rsidRDefault="00643D33" w:rsidP="00BE4DDB">
      <w:pPr>
        <w:pStyle w:val="1"/>
        <w:rPr>
          <w:rFonts w:ascii="微软雅黑" w:eastAsia="微软雅黑" w:hAnsi="微软雅黑"/>
        </w:rPr>
      </w:pPr>
      <w:bookmarkStart w:id="64" w:name="_Toc517429135"/>
      <w:bookmarkStart w:id="65" w:name="OLE_LINK48"/>
      <w:bookmarkStart w:id="66" w:name="OLE_LINK49"/>
      <w:bookmarkStart w:id="67" w:name="OLE_LINK50"/>
      <w:bookmarkStart w:id="68" w:name="OLE_LINK51"/>
      <w:bookmarkEnd w:id="62"/>
      <w:bookmarkEnd w:id="63"/>
      <w:r>
        <w:rPr>
          <w:rFonts w:ascii="微软雅黑" w:eastAsia="微软雅黑" w:hAnsi="微软雅黑"/>
        </w:rPr>
        <w:t>创业</w:t>
      </w:r>
      <w:r w:rsidR="00BE4DDB" w:rsidRPr="00020112">
        <w:rPr>
          <w:rFonts w:ascii="微软雅黑" w:eastAsia="微软雅黑" w:hAnsi="微软雅黑"/>
        </w:rPr>
        <w:t>班第四十六天(canvas)</w:t>
      </w:r>
      <w:bookmarkEnd w:id="64"/>
    </w:p>
    <w:p w:rsidR="00AD5297" w:rsidRPr="00020112" w:rsidRDefault="00CC7788" w:rsidP="00AD5297">
      <w:pPr>
        <w:pStyle w:val="20"/>
        <w:ind w:left="1127"/>
        <w:rPr>
          <w:rFonts w:ascii="微软雅黑" w:eastAsia="微软雅黑" w:hAnsi="微软雅黑"/>
          <w:sz w:val="36"/>
        </w:rPr>
      </w:pPr>
      <w:bookmarkStart w:id="69" w:name="_Toc517429136"/>
      <w:bookmarkEnd w:id="65"/>
      <w:bookmarkEnd w:id="66"/>
      <w:bookmarkEnd w:id="67"/>
      <w:bookmarkEnd w:id="68"/>
      <w:r>
        <w:rPr>
          <w:rFonts w:ascii="微软雅黑" w:eastAsia="微软雅黑" w:hAnsi="微软雅黑"/>
          <w:sz w:val="36"/>
        </w:rPr>
        <w:t>canvas</w:t>
      </w:r>
      <w:bookmarkEnd w:id="69"/>
    </w:p>
    <w:p w:rsidR="00B24723" w:rsidRPr="00020112" w:rsidRDefault="00B24723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这个图从哪来</w:t>
      </w:r>
    </w:p>
    <w:p w:rsidR="00AD5297" w:rsidRPr="00020112" w:rsidRDefault="00AD5297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展示绘图效果的标签,行内块元素</w:t>
      </w:r>
      <w:r w:rsidR="00A27F94">
        <w:rPr>
          <w:rFonts w:ascii="微软雅黑" w:eastAsia="微软雅黑" w:hAnsi="微软雅黑" w:hint="eastAsia"/>
          <w:sz w:val="22"/>
        </w:rPr>
        <w:t>inline-block</w:t>
      </w:r>
    </w:p>
    <w:p w:rsidR="00B24723" w:rsidRPr="00020112" w:rsidRDefault="00B24723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打开canvas,(通过getContext方法打开),然后在上面绘图</w:t>
      </w:r>
    </w:p>
    <w:p w:rsidR="00B24723" w:rsidRPr="00020112" w:rsidRDefault="00B24723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canvas绘图步骤</w:t>
      </w:r>
    </w:p>
    <w:p w:rsidR="00B24723" w:rsidRPr="00020112" w:rsidRDefault="00B24723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移动到开始位置</w:t>
      </w:r>
    </w:p>
    <w:p w:rsidR="00AE7DAA" w:rsidRPr="00020112" w:rsidRDefault="00AE7DAA" w:rsidP="004F409C">
      <w:pPr>
        <w:pStyle w:val="af"/>
        <w:numPr>
          <w:ilvl w:val="3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.moveTo(x,y)</w:t>
      </w:r>
    </w:p>
    <w:p w:rsidR="00B24723" w:rsidRPr="00020112" w:rsidRDefault="00B24723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开始画线条</w:t>
      </w:r>
    </w:p>
    <w:p w:rsidR="00F64510" w:rsidRPr="00020112" w:rsidRDefault="00F64510" w:rsidP="004F409C">
      <w:pPr>
        <w:pStyle w:val="af"/>
        <w:numPr>
          <w:ilvl w:val="3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.lineTo(x,y)</w:t>
      </w:r>
    </w:p>
    <w:p w:rsidR="00B24723" w:rsidRPr="00020112" w:rsidRDefault="00B24723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描边显示</w:t>
      </w:r>
    </w:p>
    <w:p w:rsidR="00F64510" w:rsidRPr="00020112" w:rsidRDefault="00F64510" w:rsidP="004F409C">
      <w:pPr>
        <w:pStyle w:val="af"/>
        <w:numPr>
          <w:ilvl w:val="2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.stroke()</w:t>
      </w:r>
    </w:p>
    <w:p w:rsidR="00F64510" w:rsidRPr="00020112" w:rsidRDefault="00F64510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画布大小在</w:t>
      </w:r>
      <w:r w:rsidR="00CC7788">
        <w:rPr>
          <w:rFonts w:ascii="微软雅黑" w:eastAsia="微软雅黑" w:hAnsi="微软雅黑"/>
          <w:sz w:val="22"/>
        </w:rPr>
        <w:t>canvas</w:t>
      </w:r>
      <w:r w:rsidRPr="00020112">
        <w:rPr>
          <w:rFonts w:ascii="微软雅黑" w:eastAsia="微软雅黑" w:hAnsi="微软雅黑"/>
          <w:sz w:val="22"/>
        </w:rPr>
        <w:t>标签设置</w:t>
      </w:r>
    </w:p>
    <w:p w:rsidR="00F64510" w:rsidRDefault="00F64510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&lt;canvas id = ‘cns’ width = 500 height = 300&gt;&lt;/canvas&gt;</w:t>
      </w:r>
    </w:p>
    <w:p w:rsidR="00030983" w:rsidRPr="00020112" w:rsidRDefault="00635B82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注意：</w:t>
      </w:r>
      <w:r w:rsidR="00030983">
        <w:rPr>
          <w:rFonts w:ascii="微软雅黑" w:eastAsia="微软雅黑" w:hAnsi="微软雅黑" w:hint="eastAsia"/>
          <w:sz w:val="22"/>
        </w:rPr>
        <w:t>画布的样式设置为行内样式。如果设置到外部无效果</w:t>
      </w:r>
    </w:p>
    <w:p w:rsidR="00136491" w:rsidRPr="00020112" w:rsidRDefault="00136491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描边颜色</w:t>
      </w:r>
      <w:r w:rsidRPr="00020112">
        <w:rPr>
          <w:rFonts w:ascii="微软雅黑" w:eastAsia="微软雅黑" w:hAnsi="微软雅黑"/>
          <w:sz w:val="22"/>
        </w:rPr>
        <w:t>:.strokeStyle = ‘颜色’</w:t>
      </w:r>
      <w:r w:rsidR="00E946E8" w:rsidRPr="00020112">
        <w:rPr>
          <w:rFonts w:ascii="微软雅黑" w:eastAsia="微软雅黑" w:hAnsi="微软雅黑"/>
          <w:sz w:val="22"/>
        </w:rPr>
        <w:t>: 描边之前设置颜色</w:t>
      </w:r>
    </w:p>
    <w:p w:rsidR="006448AF" w:rsidRPr="00020112" w:rsidRDefault="006448AF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描边宽度</w:t>
      </w:r>
      <w:r w:rsidRPr="00020112">
        <w:rPr>
          <w:rFonts w:ascii="微软雅黑" w:eastAsia="微软雅黑" w:hAnsi="微软雅黑"/>
          <w:sz w:val="22"/>
        </w:rPr>
        <w:t>:.lineWidth = 数值;</w:t>
      </w:r>
    </w:p>
    <w:p w:rsidR="006448AF" w:rsidRPr="00020112" w:rsidRDefault="006448AF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解决锯齿:多画一条边</w:t>
      </w:r>
      <w:r w:rsidR="001D751D" w:rsidRPr="00020112">
        <w:rPr>
          <w:rFonts w:ascii="微软雅黑" w:eastAsia="微软雅黑" w:hAnsi="微软雅黑"/>
          <w:sz w:val="22"/>
        </w:rPr>
        <w:t>(不推荐使用)</w:t>
      </w:r>
    </w:p>
    <w:p w:rsidR="001D751D" w:rsidRPr="00020112" w:rsidRDefault="001D751D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闭合路径:</w:t>
      </w:r>
      <w:r w:rsidR="009D30B8" w:rsidRPr="00020112">
        <w:rPr>
          <w:rFonts w:ascii="微软雅黑" w:eastAsia="微软雅黑" w:hAnsi="微软雅黑"/>
          <w:sz w:val="22"/>
        </w:rPr>
        <w:t>.closeP</w:t>
      </w:r>
      <w:r w:rsidRPr="00020112">
        <w:rPr>
          <w:rFonts w:ascii="微软雅黑" w:eastAsia="微软雅黑" w:hAnsi="微软雅黑"/>
          <w:sz w:val="22"/>
        </w:rPr>
        <w:t>ath(),可以省去最后一条边的</w:t>
      </w:r>
      <w:r w:rsidR="00B65C17" w:rsidRPr="00020112">
        <w:rPr>
          <w:rFonts w:ascii="微软雅黑" w:eastAsia="微软雅黑" w:hAnsi="微软雅黑"/>
          <w:sz w:val="22"/>
        </w:rPr>
        <w:t>绘</w:t>
      </w:r>
    </w:p>
    <w:p w:rsidR="00B65C17" w:rsidRPr="00020112" w:rsidRDefault="00B65C17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封装绘制矩形函数</w:t>
      </w:r>
    </w:p>
    <w:p w:rsidR="00B65C17" w:rsidRPr="00020112" w:rsidRDefault="00B65C17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清除路径</w:t>
      </w:r>
      <w:r w:rsidRPr="00020112">
        <w:rPr>
          <w:rFonts w:ascii="微软雅黑" w:eastAsia="微软雅黑" w:hAnsi="微软雅黑"/>
          <w:sz w:val="22"/>
        </w:rPr>
        <w:t>.</w:t>
      </w:r>
      <w:r w:rsidR="00E45334" w:rsidRPr="00020112">
        <w:rPr>
          <w:rFonts w:ascii="微软雅黑" w:eastAsia="微软雅黑" w:hAnsi="微软雅黑"/>
          <w:sz w:val="22"/>
        </w:rPr>
        <w:t>begi</w:t>
      </w:r>
      <w:r w:rsidRPr="00020112">
        <w:rPr>
          <w:rFonts w:ascii="微软雅黑" w:eastAsia="微软雅黑" w:hAnsi="微软雅黑"/>
          <w:sz w:val="22"/>
        </w:rPr>
        <w:t>nPath();为了放置重绘</w:t>
      </w:r>
    </w:p>
    <w:p w:rsidR="0085661E" w:rsidRPr="00020112" w:rsidRDefault="0085661E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填充</w:t>
      </w:r>
      <w:r w:rsidRPr="00020112">
        <w:rPr>
          <w:rFonts w:ascii="微软雅黑" w:eastAsia="微软雅黑" w:hAnsi="微软雅黑"/>
          <w:sz w:val="22"/>
        </w:rPr>
        <w:t>:.fill()</w:t>
      </w:r>
      <w:r w:rsidR="001A450E" w:rsidRPr="00020112">
        <w:rPr>
          <w:rFonts w:ascii="微软雅黑" w:eastAsia="微软雅黑" w:hAnsi="微软雅黑"/>
          <w:sz w:val="22"/>
        </w:rPr>
        <w:t xml:space="preserve">     不定义填充,定义填充颜色也不起作用</w:t>
      </w:r>
    </w:p>
    <w:p w:rsidR="0085661E" w:rsidRPr="00020112" w:rsidRDefault="0085661E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填充颜色</w:t>
      </w:r>
      <w:r w:rsidRPr="00020112">
        <w:rPr>
          <w:rFonts w:ascii="微软雅黑" w:eastAsia="微软雅黑" w:hAnsi="微软雅黑"/>
          <w:sz w:val="22"/>
        </w:rPr>
        <w:t>.fillStyle = ‘颜色’</w:t>
      </w:r>
    </w:p>
    <w:p w:rsidR="001A450E" w:rsidRPr="00020112" w:rsidRDefault="001A450E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如果先填充后描边,描边宽度正常</w:t>
      </w:r>
    </w:p>
    <w:p w:rsidR="001A450E" w:rsidRPr="00020112" w:rsidRDefault="001A450E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先描边,后填充,描边宽度会显示一半</w:t>
      </w:r>
    </w:p>
    <w:p w:rsidR="008E1C36" w:rsidRPr="00020112" w:rsidRDefault="008E1C36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非零环绕原则:判断哪些区域属于路径内</w:t>
      </w:r>
    </w:p>
    <w:p w:rsidR="008E1C36" w:rsidRPr="00020112" w:rsidRDefault="008E1C36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bookmarkStart w:id="70" w:name="OLE_LINK53"/>
      <w:bookmarkStart w:id="71" w:name="OLE_LINK54"/>
      <w:bookmarkStart w:id="72" w:name="OLE_LINK55"/>
      <w:r w:rsidRPr="00020112">
        <w:rPr>
          <w:rFonts w:ascii="微软雅黑" w:eastAsia="微软雅黑" w:hAnsi="微软雅黑"/>
          <w:sz w:val="22"/>
        </w:rPr>
        <w:t>在路径包围区域中,</w:t>
      </w:r>
      <w:r w:rsidR="005C4075">
        <w:rPr>
          <w:rFonts w:ascii="微软雅黑" w:eastAsia="微软雅黑" w:hAnsi="微软雅黑" w:hint="eastAsia"/>
          <w:sz w:val="22"/>
        </w:rPr>
        <w:t>找一点每次向外</w:t>
      </w:r>
      <w:r w:rsidRPr="00020112">
        <w:rPr>
          <w:rFonts w:ascii="微软雅黑" w:eastAsia="微软雅黑" w:hAnsi="微软雅黑"/>
          <w:sz w:val="22"/>
        </w:rPr>
        <w:t>发射一条射线</w:t>
      </w:r>
    </w:p>
    <w:bookmarkEnd w:id="70"/>
    <w:bookmarkEnd w:id="71"/>
    <w:bookmarkEnd w:id="72"/>
    <w:p w:rsidR="008E1C36" w:rsidRPr="00020112" w:rsidRDefault="001C2C74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和所有环绕他的边</w:t>
      </w:r>
      <w:r w:rsidR="008E1C36" w:rsidRPr="00020112">
        <w:rPr>
          <w:rFonts w:ascii="微软雅黑" w:eastAsia="微软雅黑" w:hAnsi="微软雅黑"/>
          <w:sz w:val="22"/>
        </w:rPr>
        <w:t>相交</w:t>
      </w:r>
    </w:p>
    <w:p w:rsidR="008E1C36" w:rsidRPr="00020112" w:rsidRDefault="008E1C36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开启一个计数器,从</w:t>
      </w:r>
      <w:r w:rsidRPr="00020112">
        <w:rPr>
          <w:rFonts w:ascii="微软雅黑" w:eastAsia="微软雅黑" w:hAnsi="微软雅黑" w:hint="eastAsia"/>
          <w:sz w:val="22"/>
        </w:rPr>
        <w:t>0计数</w:t>
      </w:r>
    </w:p>
    <w:p w:rsidR="008E1C36" w:rsidRPr="00020112" w:rsidRDefault="008E1C36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bookmarkStart w:id="73" w:name="OLE_LINK56"/>
      <w:bookmarkStart w:id="74" w:name="OLE_LINK57"/>
      <w:r w:rsidRPr="00020112">
        <w:rPr>
          <w:rFonts w:ascii="微软雅黑" w:eastAsia="微软雅黑" w:hAnsi="微软雅黑"/>
          <w:sz w:val="22"/>
        </w:rPr>
        <w:t>如果这个设下遇到顺时针环绕,+1</w:t>
      </w:r>
    </w:p>
    <w:bookmarkEnd w:id="73"/>
    <w:bookmarkEnd w:id="74"/>
    <w:p w:rsidR="008E1C36" w:rsidRPr="00020112" w:rsidRDefault="008E1C36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遇到逆时针环绕-1</w:t>
      </w:r>
    </w:p>
    <w:p w:rsidR="006E6FDE" w:rsidRPr="00020112" w:rsidRDefault="006E6FDE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计算结果非</w:t>
      </w:r>
      <w:r w:rsidRPr="00020112">
        <w:rPr>
          <w:rFonts w:ascii="微软雅黑" w:eastAsia="微软雅黑" w:hAnsi="微软雅黑" w:hint="eastAsia"/>
          <w:sz w:val="22"/>
        </w:rPr>
        <w:t>0,即在路径内</w:t>
      </w:r>
    </w:p>
    <w:p w:rsidR="00B65C17" w:rsidRPr="00A06282" w:rsidRDefault="00A546C9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  <w:highlight w:val="yellow"/>
        </w:rPr>
      </w:pPr>
      <w:r w:rsidRPr="00A06282">
        <w:rPr>
          <w:rFonts w:ascii="微软雅黑" w:eastAsia="微软雅黑" w:hAnsi="微软雅黑"/>
          <w:sz w:val="22"/>
          <w:highlight w:val="yellow"/>
        </w:rPr>
        <w:t>先填充,后描边,才能显示设置的宽度</w:t>
      </w:r>
    </w:p>
    <w:p w:rsidR="00AA45BF" w:rsidRPr="00020112" w:rsidRDefault="00AA45BF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canvas在绘制线条的时候,会左右偏移线宽的一般</w:t>
      </w:r>
    </w:p>
    <w:p w:rsidR="00AA45BF" w:rsidRPr="00020112" w:rsidRDefault="00AA45BF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线宽是奇数,边缘的颜色会变浅一半</w:t>
      </w:r>
    </w:p>
    <w:p w:rsidR="00AA45BF" w:rsidRPr="00020112" w:rsidRDefault="00AA45BF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线宽是偶数,无影响</w:t>
      </w:r>
    </w:p>
    <w:p w:rsidR="008C58D3" w:rsidRPr="00020112" w:rsidRDefault="008C58D3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线帽样式</w:t>
      </w:r>
      <w:r w:rsidRPr="00020112">
        <w:rPr>
          <w:rFonts w:ascii="微软雅黑" w:eastAsia="微软雅黑" w:hAnsi="微软雅黑"/>
          <w:sz w:val="22"/>
        </w:rPr>
        <w:t>:.lineCap = ‘</w:t>
      </w:r>
    </w:p>
    <w:p w:rsidR="008C58D3" w:rsidRPr="00020112" w:rsidRDefault="008C58D3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butt(默认值)</w:t>
      </w:r>
    </w:p>
    <w:p w:rsidR="008C58D3" w:rsidRPr="00020112" w:rsidRDefault="008C58D3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round:圆头</w:t>
      </w:r>
      <w:r w:rsidR="00E45334" w:rsidRPr="00020112">
        <w:rPr>
          <w:rFonts w:ascii="微软雅黑" w:eastAsia="微软雅黑" w:hAnsi="微软雅黑"/>
          <w:sz w:val="22"/>
        </w:rPr>
        <w:t>,半径为线宽的一半</w:t>
      </w:r>
    </w:p>
    <w:p w:rsidR="008C58D3" w:rsidRPr="00020112" w:rsidRDefault="008C58D3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square:方头(各突出线宽的一半)’</w:t>
      </w:r>
    </w:p>
    <w:p w:rsidR="00E20A78" w:rsidRPr="00020112" w:rsidRDefault="00FC3A34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交点样式</w:t>
      </w:r>
      <w:r w:rsidR="00E20A78" w:rsidRPr="00020112">
        <w:rPr>
          <w:rFonts w:ascii="微软雅黑" w:eastAsia="微软雅黑" w:hAnsi="微软雅黑"/>
          <w:sz w:val="22"/>
        </w:rPr>
        <w:t>:.lineJoin = ‘</w:t>
      </w:r>
    </w:p>
    <w:p w:rsidR="00B65C17" w:rsidRPr="00020112" w:rsidRDefault="00E20A78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miter:默认</w:t>
      </w:r>
      <w:r w:rsidR="00E12190" w:rsidRPr="00020112">
        <w:rPr>
          <w:rFonts w:ascii="微软雅黑" w:eastAsia="微软雅黑" w:hAnsi="微软雅黑"/>
          <w:sz w:val="22"/>
        </w:rPr>
        <w:t>尖角</w:t>
      </w:r>
    </w:p>
    <w:p w:rsidR="00E20A78" w:rsidRPr="00020112" w:rsidRDefault="00E20A78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round:圆角</w:t>
      </w:r>
    </w:p>
    <w:p w:rsidR="00E20A78" w:rsidRDefault="00E20A78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bevel:平角’</w:t>
      </w:r>
    </w:p>
    <w:p w:rsidR="001A30ED" w:rsidRDefault="001A30ED" w:rsidP="001A30ED">
      <w:pPr>
        <w:rPr>
          <w:rFonts w:ascii="微软雅黑" w:eastAsia="微软雅黑" w:hAnsi="微软雅黑"/>
          <w:sz w:val="22"/>
        </w:rPr>
      </w:pPr>
    </w:p>
    <w:p w:rsidR="001A30ED" w:rsidRPr="001A30ED" w:rsidRDefault="001A30ED" w:rsidP="001A30ED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矩形</w:t>
      </w:r>
    </w:p>
    <w:p w:rsidR="00BA5696" w:rsidRPr="00020112" w:rsidRDefault="00BA5696" w:rsidP="004F409C">
      <w:pPr>
        <w:pStyle w:val="af"/>
        <w:numPr>
          <w:ilvl w:val="0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画一条矩形路径:</w:t>
      </w:r>
      <w:r w:rsidRPr="00020112">
        <w:rPr>
          <w:rFonts w:ascii="微软雅黑" w:eastAsia="微软雅黑" w:hAnsi="微软雅黑"/>
          <w:sz w:val="22"/>
        </w:rPr>
        <w:t>.rect(starX,starY,width,height);</w:t>
      </w:r>
    </w:p>
    <w:p w:rsidR="00BA5696" w:rsidRPr="00020112" w:rsidRDefault="00BA5696" w:rsidP="004F409C">
      <w:pPr>
        <w:pStyle w:val="af"/>
        <w:numPr>
          <w:ilvl w:val="1"/>
          <w:numId w:val="2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只是路径,要在后面描边stroke();</w:t>
      </w:r>
    </w:p>
    <w:p w:rsidR="00BA5696" w:rsidRPr="00020112" w:rsidRDefault="00BA5696" w:rsidP="004F409C">
      <w:pPr>
        <w:pStyle w:val="af"/>
        <w:numPr>
          <w:ilvl w:val="0"/>
          <w:numId w:val="288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绘制一个描边矩形:strokeRect(starX,starY,width,height)</w:t>
      </w:r>
    </w:p>
    <w:p w:rsidR="00BA5696" w:rsidRPr="00020112" w:rsidRDefault="00BA5696" w:rsidP="004F409C">
      <w:pPr>
        <w:pStyle w:val="af"/>
        <w:numPr>
          <w:ilvl w:val="0"/>
          <w:numId w:val="288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绘制一个填充矩形:fillRect(</w:t>
      </w:r>
      <w:bookmarkStart w:id="75" w:name="OLE_LINK52"/>
      <w:r w:rsidRPr="00020112">
        <w:rPr>
          <w:rFonts w:ascii="微软雅黑" w:eastAsia="微软雅黑" w:hAnsi="微软雅黑"/>
          <w:sz w:val="22"/>
        </w:rPr>
        <w:t>starX,starY,width,height</w:t>
      </w:r>
      <w:bookmarkEnd w:id="75"/>
      <w:r w:rsidRPr="00020112">
        <w:rPr>
          <w:rFonts w:ascii="微软雅黑" w:eastAsia="微软雅黑" w:hAnsi="微软雅黑"/>
          <w:sz w:val="22"/>
        </w:rPr>
        <w:t>)</w:t>
      </w:r>
    </w:p>
    <w:p w:rsidR="00BA5696" w:rsidRPr="00020112" w:rsidRDefault="00B82BC8" w:rsidP="004F409C">
      <w:pPr>
        <w:pStyle w:val="af"/>
        <w:numPr>
          <w:ilvl w:val="0"/>
          <w:numId w:val="288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清除画布</w:t>
      </w:r>
      <w:r w:rsidRPr="00020112">
        <w:rPr>
          <w:rFonts w:ascii="微软雅黑" w:eastAsia="微软雅黑" w:hAnsi="微软雅黑" w:hint="eastAsia"/>
          <w:sz w:val="22"/>
        </w:rPr>
        <w:t>.</w:t>
      </w:r>
      <w:r w:rsidRPr="00020112">
        <w:rPr>
          <w:rFonts w:ascii="微软雅黑" w:eastAsia="微软雅黑" w:hAnsi="微软雅黑"/>
          <w:sz w:val="22"/>
        </w:rPr>
        <w:t>clearRect(starX,starY,width,height)</w:t>
      </w:r>
    </w:p>
    <w:p w:rsidR="00FD12BF" w:rsidRPr="00C3749A" w:rsidRDefault="00FD12BF" w:rsidP="00C3749A"/>
    <w:p w:rsidR="00654216" w:rsidRPr="00020112" w:rsidRDefault="00654216" w:rsidP="00654216">
      <w:pPr>
        <w:pStyle w:val="20"/>
        <w:ind w:left="1127"/>
        <w:rPr>
          <w:rFonts w:ascii="微软雅黑" w:eastAsia="微软雅黑" w:hAnsi="微软雅黑"/>
          <w:sz w:val="36"/>
        </w:rPr>
      </w:pPr>
      <w:bookmarkStart w:id="76" w:name="_Toc517429137"/>
      <w:r w:rsidRPr="00020112">
        <w:rPr>
          <w:rFonts w:ascii="微软雅黑" w:eastAsia="微软雅黑" w:hAnsi="微软雅黑"/>
          <w:sz w:val="36"/>
        </w:rPr>
        <w:t>虚线</w:t>
      </w:r>
      <w:bookmarkEnd w:id="76"/>
    </w:p>
    <w:p w:rsidR="00654216" w:rsidRPr="00020112" w:rsidRDefault="00654216" w:rsidP="00654216">
      <w:pPr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.setLineDash([实线长度,虚线长度])</w:t>
      </w:r>
    </w:p>
    <w:p w:rsidR="00563B22" w:rsidRPr="00020112" w:rsidRDefault="00563B22" w:rsidP="00654216">
      <w:pPr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传一个值表示实线虚线各占</w:t>
      </w:r>
      <w:r w:rsidRPr="00020112">
        <w:rPr>
          <w:rFonts w:ascii="微软雅黑" w:eastAsia="微软雅黑" w:hAnsi="微软雅黑" w:hint="eastAsia"/>
          <w:sz w:val="22"/>
        </w:rPr>
        <w:t>多少</w:t>
      </w:r>
    </w:p>
    <w:p w:rsidR="00563B22" w:rsidRPr="00020112" w:rsidRDefault="00563B22" w:rsidP="00654216">
      <w:pPr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设置值的个数为奇数时,系统存储的是设置值的个数</w:t>
      </w:r>
      <w:r w:rsidRPr="00020112">
        <w:rPr>
          <w:rFonts w:ascii="微软雅黑" w:eastAsia="微软雅黑" w:hAnsi="微软雅黑" w:hint="eastAsia"/>
          <w:sz w:val="22"/>
        </w:rPr>
        <w:t>*2</w:t>
      </w:r>
    </w:p>
    <w:p w:rsidR="00563B22" w:rsidRPr="00020112" w:rsidRDefault="00563B22" w:rsidP="004F409C">
      <w:pPr>
        <w:pStyle w:val="af"/>
        <w:numPr>
          <w:ilvl w:val="0"/>
          <w:numId w:val="28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.getLineDash()获取如何设置的线条规则</w:t>
      </w:r>
    </w:p>
    <w:p w:rsidR="00563B22" w:rsidRDefault="00EE1BA1" w:rsidP="004F409C">
      <w:pPr>
        <w:pStyle w:val="af"/>
        <w:numPr>
          <w:ilvl w:val="0"/>
          <w:numId w:val="28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.lineDashOffset</w:t>
      </w:r>
      <w:r w:rsidRPr="00020112">
        <w:rPr>
          <w:rFonts w:ascii="微软雅黑" w:eastAsia="微软雅黑" w:hAnsi="微软雅黑"/>
          <w:sz w:val="22"/>
        </w:rPr>
        <w:t xml:space="preserve"> = 3   偏移量</w:t>
      </w:r>
    </w:p>
    <w:p w:rsidR="000C4402" w:rsidRDefault="000C4402" w:rsidP="000C4402">
      <w:pPr>
        <w:rPr>
          <w:rFonts w:ascii="微软雅黑" w:eastAsia="微软雅黑" w:hAnsi="微软雅黑"/>
          <w:sz w:val="22"/>
        </w:rPr>
      </w:pPr>
    </w:p>
    <w:p w:rsidR="000C4402" w:rsidRPr="000C4402" w:rsidRDefault="000C4402" w:rsidP="000C4402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数组的两个新方法</w:t>
      </w:r>
    </w:p>
    <w:p w:rsidR="003304A4" w:rsidRPr="00020112" w:rsidRDefault="005D4410" w:rsidP="005D4410">
      <w:pPr>
        <w:pStyle w:val="20"/>
        <w:ind w:left="1127"/>
        <w:rPr>
          <w:rFonts w:ascii="微软雅黑" w:eastAsia="微软雅黑" w:hAnsi="微软雅黑"/>
          <w:sz w:val="36"/>
        </w:rPr>
      </w:pPr>
      <w:bookmarkStart w:id="77" w:name="_Toc517429138"/>
      <w:r w:rsidRPr="00020112">
        <w:rPr>
          <w:rFonts w:ascii="微软雅黑" w:eastAsia="微软雅黑" w:hAnsi="微软雅黑" w:hint="eastAsia"/>
          <w:sz w:val="36"/>
        </w:rPr>
        <w:t>forEach</w:t>
      </w:r>
      <w:bookmarkEnd w:id="77"/>
    </w:p>
    <w:p w:rsidR="001F5FDF" w:rsidRPr="00020112" w:rsidRDefault="003C77F2" w:rsidP="0094047F">
      <w:pPr>
        <w:jc w:val="left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var arr = 数组</w:t>
      </w:r>
      <w:r w:rsidR="0094047F" w:rsidRPr="00020112">
        <w:rPr>
          <w:rFonts w:ascii="微软雅黑" w:eastAsia="微软雅黑" w:hAnsi="微软雅黑" w:hint="eastAsia"/>
          <w:sz w:val="22"/>
        </w:rPr>
        <w:t>.forEach(function(value,index,arr){</w:t>
      </w:r>
    </w:p>
    <w:p w:rsidR="001F5FDF" w:rsidRPr="00020112" w:rsidRDefault="0094047F" w:rsidP="001F5FDF">
      <w:pPr>
        <w:ind w:firstLine="420"/>
        <w:jc w:val="left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把数组内的每一项执行一次函数</w:t>
      </w:r>
    </w:p>
    <w:p w:rsidR="001F5FDF" w:rsidRPr="00020112" w:rsidRDefault="001F5FDF" w:rsidP="001F5FDF">
      <w:pPr>
        <w:ind w:firstLine="420"/>
        <w:jc w:val="left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不会使用返回结果</w:t>
      </w:r>
    </w:p>
    <w:p w:rsidR="003C77F2" w:rsidRPr="00020112" w:rsidRDefault="003C77F2" w:rsidP="001F5FDF">
      <w:pPr>
        <w:jc w:val="left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}</w:t>
      </w:r>
      <w:r w:rsidR="0094047F" w:rsidRPr="00020112">
        <w:rPr>
          <w:rFonts w:ascii="微软雅黑" w:eastAsia="微软雅黑" w:hAnsi="微软雅黑" w:hint="eastAsia"/>
          <w:sz w:val="22"/>
        </w:rPr>
        <w:t>[,this]</w:t>
      </w:r>
      <w:r w:rsidRPr="00020112">
        <w:rPr>
          <w:rFonts w:ascii="微软雅黑" w:eastAsia="微软雅黑" w:hAnsi="微软雅黑" w:hint="eastAsia"/>
          <w:sz w:val="22"/>
        </w:rPr>
        <w:t>)</w:t>
      </w:r>
      <w:bookmarkEnd w:id="3"/>
      <w:bookmarkEnd w:id="2"/>
    </w:p>
    <w:p w:rsidR="0094047F" w:rsidRPr="00020112" w:rsidRDefault="0094047F" w:rsidP="0094047F">
      <w:pPr>
        <w:pStyle w:val="20"/>
        <w:ind w:left="1127"/>
        <w:rPr>
          <w:rFonts w:ascii="微软雅黑" w:eastAsia="微软雅黑" w:hAnsi="微软雅黑"/>
          <w:sz w:val="36"/>
        </w:rPr>
      </w:pPr>
      <w:bookmarkStart w:id="78" w:name="_Toc517429139"/>
      <w:r w:rsidRPr="00020112">
        <w:rPr>
          <w:rFonts w:ascii="微软雅黑" w:eastAsia="微软雅黑" w:hAnsi="微软雅黑"/>
          <w:sz w:val="36"/>
        </w:rPr>
        <w:t>map</w:t>
      </w:r>
      <w:bookmarkEnd w:id="78"/>
    </w:p>
    <w:p w:rsidR="0094047F" w:rsidRPr="00020112" w:rsidRDefault="0094047F" w:rsidP="0094047F">
      <w:pPr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数组.map(function(value,index,arr){</w:t>
      </w:r>
    </w:p>
    <w:p w:rsidR="0094047F" w:rsidRPr="00020112" w:rsidRDefault="0094047F" w:rsidP="0094047F">
      <w:pPr>
        <w:ind w:left="420" w:firstLine="42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把数组内的每一项执行一次函数</w:t>
      </w:r>
    </w:p>
    <w:p w:rsidR="0094047F" w:rsidRPr="00020112" w:rsidRDefault="0094047F" w:rsidP="0094047F">
      <w:pPr>
        <w:ind w:left="420" w:firstLine="42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返回一个新数组</w:t>
      </w:r>
    </w:p>
    <w:p w:rsidR="001F5FDF" w:rsidRPr="00020112" w:rsidRDefault="0094047F" w:rsidP="0094047F">
      <w:pPr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}[,this])</w:t>
      </w:r>
      <w:r w:rsidR="001F5FDF" w:rsidRPr="00020112">
        <w:rPr>
          <w:rFonts w:ascii="微软雅黑" w:eastAsia="微软雅黑" w:hAnsi="微软雅黑"/>
          <w:sz w:val="22"/>
        </w:rPr>
        <w:br/>
      </w:r>
    </w:p>
    <w:p w:rsidR="001F5FDF" w:rsidRPr="00020112" w:rsidRDefault="00643D33" w:rsidP="001F5FDF">
      <w:pPr>
        <w:pStyle w:val="1"/>
        <w:rPr>
          <w:rFonts w:ascii="微软雅黑" w:eastAsia="微软雅黑" w:hAnsi="微软雅黑"/>
        </w:rPr>
      </w:pPr>
      <w:bookmarkStart w:id="79" w:name="_Toc517429140"/>
      <w:bookmarkStart w:id="80" w:name="OLE_LINK71"/>
      <w:bookmarkStart w:id="81" w:name="OLE_LINK72"/>
      <w:bookmarkStart w:id="82" w:name="OLE_LINK73"/>
      <w:bookmarkStart w:id="83" w:name="OLE_LINK74"/>
      <w:bookmarkStart w:id="84" w:name="OLE_LINK75"/>
      <w:r>
        <w:rPr>
          <w:rFonts w:ascii="微软雅黑" w:eastAsia="微软雅黑" w:hAnsi="微软雅黑"/>
        </w:rPr>
        <w:t>创业</w:t>
      </w:r>
      <w:r w:rsidR="001F5FDF" w:rsidRPr="00020112">
        <w:rPr>
          <w:rFonts w:ascii="微软雅黑" w:eastAsia="微软雅黑" w:hAnsi="微软雅黑"/>
        </w:rPr>
        <w:t>班第四十七天(canvas)</w:t>
      </w:r>
      <w:bookmarkEnd w:id="79"/>
    </w:p>
    <w:p w:rsidR="007435A5" w:rsidRPr="00020112" w:rsidRDefault="007435A5" w:rsidP="007435A5">
      <w:pPr>
        <w:pStyle w:val="3"/>
        <w:ind w:left="1407"/>
        <w:rPr>
          <w:rFonts w:ascii="微软雅黑" w:eastAsia="微软雅黑" w:hAnsi="微软雅黑"/>
          <w:sz w:val="24"/>
        </w:rPr>
      </w:pPr>
      <w:bookmarkStart w:id="85" w:name="_Toc517429141"/>
      <w:bookmarkEnd w:id="80"/>
      <w:bookmarkEnd w:id="81"/>
      <w:bookmarkEnd w:id="82"/>
      <w:bookmarkEnd w:id="83"/>
      <w:bookmarkEnd w:id="84"/>
      <w:r w:rsidRPr="00020112">
        <w:rPr>
          <w:rFonts w:ascii="微软雅黑" w:eastAsia="微软雅黑" w:hAnsi="微软雅黑"/>
          <w:sz w:val="24"/>
        </w:rPr>
        <w:t>API</w:t>
      </w:r>
      <w:bookmarkEnd w:id="85"/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getConText</w:t>
      </w:r>
      <w:r w:rsidR="00AB22D7" w:rsidRPr="00020112">
        <w:rPr>
          <w:rFonts w:ascii="微软雅黑" w:eastAsia="微软雅黑" w:hAnsi="微软雅黑" w:hint="eastAsia"/>
          <w:sz w:val="22"/>
        </w:rPr>
        <w:t>(</w:t>
      </w:r>
      <w:r w:rsidR="00AB22D7" w:rsidRPr="00020112">
        <w:rPr>
          <w:rFonts w:ascii="微软雅黑" w:eastAsia="微软雅黑" w:hAnsi="微软雅黑"/>
          <w:sz w:val="22"/>
        </w:rPr>
        <w:t>‘2d’||’webgl’</w:t>
      </w:r>
      <w:r w:rsidR="00AB22D7" w:rsidRPr="00020112">
        <w:rPr>
          <w:rFonts w:ascii="微软雅黑" w:eastAsia="微软雅黑" w:hAnsi="微软雅黑" w:hint="eastAsia"/>
          <w:sz w:val="22"/>
        </w:rPr>
        <w:t>)</w:t>
      </w:r>
      <w:r w:rsidRPr="00020112">
        <w:rPr>
          <w:rFonts w:ascii="微软雅黑" w:eastAsia="微软雅黑" w:hAnsi="微软雅黑" w:hint="eastAsia"/>
          <w:sz w:val="22"/>
        </w:rPr>
        <w:t>:获取一个绘图环境(工具)</w:t>
      </w:r>
    </w:p>
    <w:p w:rsidR="007435A5" w:rsidRPr="00020112" w:rsidRDefault="007435A5" w:rsidP="004F409C">
      <w:pPr>
        <w:pStyle w:val="af"/>
        <w:numPr>
          <w:ilvl w:val="1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width,height:画布的宽高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.moveTo(x,y):获取起点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.lineTo(x,y):画一条路径线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.stroke():根据当前路径描边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.stroke</w:t>
      </w:r>
      <w:r w:rsidRPr="00020112">
        <w:rPr>
          <w:rFonts w:ascii="微软雅黑" w:eastAsia="微软雅黑" w:hAnsi="微软雅黑"/>
          <w:sz w:val="22"/>
        </w:rPr>
        <w:t>Style=’color’:描边颜色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.fill():填充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.fillStyle=’color’:填充颜色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.lineWidth=3:描边宽度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</w:t>
      </w:r>
      <w:r w:rsidRPr="00020112">
        <w:rPr>
          <w:rFonts w:ascii="微软雅黑" w:eastAsia="微软雅黑" w:hAnsi="微软雅黑" w:hint="eastAsia"/>
          <w:sz w:val="22"/>
        </w:rPr>
        <w:t>closePath():闭合路径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.beginPath():清除路径</w:t>
      </w:r>
    </w:p>
    <w:p w:rsidR="001C267D" w:rsidRPr="00020112" w:rsidRDefault="001C267D" w:rsidP="004F409C">
      <w:pPr>
        <w:pStyle w:val="af"/>
        <w:numPr>
          <w:ilvl w:val="1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只是清除路径,不清除样式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.rect();画一个举行路径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.fillRest(</w:t>
      </w:r>
      <w:bookmarkStart w:id="86" w:name="OLE_LINK58"/>
      <w:bookmarkStart w:id="87" w:name="OLE_LINK59"/>
      <w:r w:rsidRPr="00020112">
        <w:rPr>
          <w:rFonts w:ascii="微软雅黑" w:eastAsia="微软雅黑" w:hAnsi="微软雅黑" w:hint="eastAsia"/>
          <w:sz w:val="22"/>
        </w:rPr>
        <w:t>x,y,width,height</w:t>
      </w:r>
      <w:bookmarkEnd w:id="86"/>
      <w:bookmarkEnd w:id="87"/>
      <w:r w:rsidRPr="00020112">
        <w:rPr>
          <w:rFonts w:ascii="微软雅黑" w:eastAsia="微软雅黑" w:hAnsi="微软雅黑" w:hint="eastAsia"/>
          <w:sz w:val="22"/>
        </w:rPr>
        <w:t>):填充一个矩形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.strokeRest(</w:t>
      </w:r>
      <w:r w:rsidRPr="00020112">
        <w:rPr>
          <w:rFonts w:ascii="微软雅黑" w:eastAsia="微软雅黑" w:hAnsi="微软雅黑" w:hint="eastAsia"/>
          <w:sz w:val="22"/>
        </w:rPr>
        <w:t>x,y,width,height</w:t>
      </w:r>
      <w:r w:rsidRPr="00020112">
        <w:rPr>
          <w:rFonts w:ascii="微软雅黑" w:eastAsia="微软雅黑" w:hAnsi="微软雅黑"/>
          <w:sz w:val="22"/>
        </w:rPr>
        <w:t>):描边矩形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.clearRest(x,y,width,height):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.setLineDash(</w:t>
      </w:r>
      <w:r w:rsidRPr="00020112">
        <w:rPr>
          <w:rFonts w:ascii="微软雅黑" w:eastAsia="微软雅黑" w:hAnsi="微软雅黑"/>
          <w:sz w:val="22"/>
        </w:rPr>
        <w:t>[a,b,c,d]):设置虚线规则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.get</w:t>
      </w:r>
      <w:r w:rsidRPr="00020112">
        <w:rPr>
          <w:rFonts w:ascii="微软雅黑" w:eastAsia="微软雅黑" w:hAnsi="微软雅黑"/>
          <w:sz w:val="22"/>
        </w:rPr>
        <w:t>LineDash():获取虚线规则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.lineDashOffset = 2;设置偏移量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.lineCap</w:t>
      </w:r>
      <w:r w:rsidRPr="00020112">
        <w:rPr>
          <w:rFonts w:ascii="微软雅黑" w:eastAsia="微软雅黑" w:hAnsi="微软雅黑"/>
          <w:sz w:val="22"/>
        </w:rPr>
        <w:t xml:space="preserve"> = ‘butt/square/round’</w:t>
      </w:r>
    </w:p>
    <w:p w:rsidR="007435A5" w:rsidRPr="00020112" w:rsidRDefault="007435A5" w:rsidP="004F409C">
      <w:pPr>
        <w:pStyle w:val="af"/>
        <w:numPr>
          <w:ilvl w:val="0"/>
          <w:numId w:val="29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.lineJoin = ‘miter/bevel/round’</w:t>
      </w:r>
    </w:p>
    <w:p w:rsidR="0094047F" w:rsidRPr="00020112" w:rsidRDefault="00F13E36" w:rsidP="00F13E36">
      <w:pPr>
        <w:pStyle w:val="20"/>
        <w:ind w:left="1127"/>
        <w:rPr>
          <w:rFonts w:ascii="微软雅黑" w:eastAsia="微软雅黑" w:hAnsi="微软雅黑"/>
          <w:sz w:val="36"/>
        </w:rPr>
      </w:pPr>
      <w:bookmarkStart w:id="88" w:name="_Toc517429142"/>
      <w:r w:rsidRPr="00020112">
        <w:rPr>
          <w:rFonts w:ascii="微软雅黑" w:eastAsia="微软雅黑" w:hAnsi="微软雅黑"/>
          <w:sz w:val="36"/>
        </w:rPr>
        <w:t>画弧</w:t>
      </w:r>
      <w:bookmarkEnd w:id="88"/>
    </w:p>
    <w:p w:rsidR="00F13E36" w:rsidRPr="00020112" w:rsidRDefault="00F13E36" w:rsidP="004F409C">
      <w:pPr>
        <w:pStyle w:val="af"/>
        <w:numPr>
          <w:ilvl w:val="0"/>
          <w:numId w:val="29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.arc(圆心X坐标,圆心Y坐标,半径,起点弧度,结束点弧度,[是否逆时针画])</w:t>
      </w:r>
    </w:p>
    <w:p w:rsidR="00F13E36" w:rsidRPr="00020112" w:rsidRDefault="00F13E36" w:rsidP="004F409C">
      <w:pPr>
        <w:pStyle w:val="af"/>
        <w:numPr>
          <w:ilvl w:val="0"/>
          <w:numId w:val="29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arc会从上次的结束点到弧的开始点之间画条直线</w:t>
      </w:r>
    </w:p>
    <w:p w:rsidR="00620FD0" w:rsidRPr="00020112" w:rsidRDefault="00620FD0" w:rsidP="00620FD0">
      <w:pPr>
        <w:rPr>
          <w:rFonts w:ascii="微软雅黑" w:eastAsia="微软雅黑" w:hAnsi="微软雅黑"/>
          <w:sz w:val="22"/>
        </w:rPr>
      </w:pPr>
    </w:p>
    <w:p w:rsidR="00620FD0" w:rsidRPr="00020112" w:rsidRDefault="00620FD0" w:rsidP="00620FD0">
      <w:pPr>
        <w:pStyle w:val="20"/>
        <w:ind w:left="1127"/>
        <w:rPr>
          <w:rFonts w:ascii="微软雅黑" w:eastAsia="微软雅黑" w:hAnsi="微软雅黑"/>
          <w:sz w:val="36"/>
        </w:rPr>
      </w:pPr>
      <w:bookmarkStart w:id="89" w:name="_Toc517429143"/>
      <w:r w:rsidRPr="00020112">
        <w:rPr>
          <w:rFonts w:ascii="微软雅黑" w:eastAsia="微软雅黑" w:hAnsi="微软雅黑"/>
          <w:sz w:val="36"/>
        </w:rPr>
        <w:t>文字</w:t>
      </w:r>
      <w:r w:rsidRPr="00020112">
        <w:rPr>
          <w:rFonts w:ascii="微软雅黑" w:eastAsia="微软雅黑" w:hAnsi="微软雅黑" w:hint="eastAsia"/>
          <w:sz w:val="36"/>
        </w:rPr>
        <w:t>API</w:t>
      </w:r>
      <w:bookmarkEnd w:id="89"/>
    </w:p>
    <w:p w:rsidR="00FA0214" w:rsidRPr="00020112" w:rsidRDefault="00FA0214" w:rsidP="00FA0214">
      <w:pPr>
        <w:pStyle w:val="3"/>
        <w:ind w:left="1407"/>
        <w:rPr>
          <w:rFonts w:ascii="微软雅黑" w:eastAsia="微软雅黑" w:hAnsi="微软雅黑"/>
          <w:sz w:val="24"/>
        </w:rPr>
      </w:pPr>
      <w:bookmarkStart w:id="90" w:name="_Toc517429144"/>
      <w:r w:rsidRPr="00020112">
        <w:rPr>
          <w:rFonts w:ascii="微软雅黑" w:eastAsia="微软雅黑" w:hAnsi="微软雅黑"/>
          <w:sz w:val="24"/>
        </w:rPr>
        <w:t>描边文字</w:t>
      </w:r>
      <w:bookmarkEnd w:id="90"/>
    </w:p>
    <w:p w:rsidR="00620FD0" w:rsidRPr="00020112" w:rsidRDefault="00620FD0" w:rsidP="004F409C">
      <w:pPr>
        <w:pStyle w:val="af"/>
        <w:numPr>
          <w:ilvl w:val="0"/>
          <w:numId w:val="29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.strikeText</w:t>
      </w:r>
      <w:bookmarkStart w:id="91" w:name="OLE_LINK66"/>
      <w:bookmarkStart w:id="92" w:name="OLE_LINK67"/>
      <w:bookmarkStart w:id="93" w:name="OLE_LINK68"/>
      <w:bookmarkStart w:id="94" w:name="OLE_LINK69"/>
      <w:bookmarkStart w:id="95" w:name="OLE_LINK70"/>
      <w:r w:rsidRPr="00020112">
        <w:rPr>
          <w:rFonts w:ascii="微软雅黑" w:eastAsia="微软雅黑" w:hAnsi="微软雅黑" w:hint="eastAsia"/>
          <w:sz w:val="22"/>
        </w:rPr>
        <w:t>(文字,参考X坐标,参考Y坐标[,限制文字最大长度</w:t>
      </w:r>
      <w:r w:rsidRPr="00020112">
        <w:rPr>
          <w:rFonts w:ascii="微软雅黑" w:eastAsia="微软雅黑" w:hAnsi="微软雅黑"/>
          <w:sz w:val="22"/>
        </w:rPr>
        <w:t>]</w:t>
      </w:r>
      <w:r w:rsidRPr="00020112">
        <w:rPr>
          <w:rFonts w:ascii="微软雅黑" w:eastAsia="微软雅黑" w:hAnsi="微软雅黑" w:hint="eastAsia"/>
          <w:sz w:val="22"/>
        </w:rPr>
        <w:t>)</w:t>
      </w:r>
    </w:p>
    <w:bookmarkEnd w:id="91"/>
    <w:bookmarkEnd w:id="92"/>
    <w:bookmarkEnd w:id="93"/>
    <w:bookmarkEnd w:id="94"/>
    <w:bookmarkEnd w:id="95"/>
    <w:p w:rsidR="000A0792" w:rsidRPr="00020112" w:rsidRDefault="000A0792" w:rsidP="004F409C">
      <w:pPr>
        <w:pStyle w:val="af"/>
        <w:numPr>
          <w:ilvl w:val="0"/>
          <w:numId w:val="29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.font = ‘加粗</w:t>
      </w:r>
      <w:r w:rsidRPr="00020112">
        <w:rPr>
          <w:rFonts w:ascii="微软雅黑" w:eastAsia="微软雅黑" w:hAnsi="微软雅黑" w:hint="eastAsia"/>
          <w:sz w:val="22"/>
        </w:rPr>
        <w:t xml:space="preserve"> 字号/行高 字体</w:t>
      </w:r>
      <w:r w:rsidRPr="00020112">
        <w:rPr>
          <w:rFonts w:ascii="微软雅黑" w:eastAsia="微软雅黑" w:hAnsi="微软雅黑"/>
          <w:sz w:val="22"/>
        </w:rPr>
        <w:t>’:设置字体样式</w:t>
      </w:r>
    </w:p>
    <w:p w:rsidR="000A0792" w:rsidRPr="00020112" w:rsidRDefault="000A0792" w:rsidP="004F409C">
      <w:pPr>
        <w:pStyle w:val="af"/>
        <w:numPr>
          <w:ilvl w:val="1"/>
          <w:numId w:val="29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单独设置字号不可以,必须加字体样式才会生效</w:t>
      </w:r>
    </w:p>
    <w:p w:rsidR="00B35E48" w:rsidRPr="00020112" w:rsidRDefault="00B35E48" w:rsidP="004F409C">
      <w:pPr>
        <w:pStyle w:val="af"/>
        <w:widowControl/>
        <w:numPr>
          <w:ilvl w:val="0"/>
          <w:numId w:val="293"/>
        </w:numPr>
        <w:shd w:val="clear" w:color="auto" w:fill="FFFFFF"/>
        <w:ind w:firstLineChars="0"/>
        <w:jc w:val="left"/>
        <w:textAlignment w:val="top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cs="宋体"/>
          <w:color w:val="575757"/>
          <w:kern w:val="0"/>
          <w:sz w:val="18"/>
          <w:shd w:val="clear" w:color="auto" w:fill="FFFFFF"/>
        </w:rPr>
        <w:t>.</w:t>
      </w:r>
      <w:r w:rsidRPr="00020112">
        <w:rPr>
          <w:rFonts w:ascii="微软雅黑" w:eastAsia="微软雅黑" w:hAnsi="微软雅黑"/>
          <w:sz w:val="22"/>
        </w:rPr>
        <w:t>在canvas中绘制文本，不会产生路径吗</w:t>
      </w:r>
    </w:p>
    <w:p w:rsidR="00FA0214" w:rsidRPr="00020112" w:rsidRDefault="00FA0214" w:rsidP="00FA0214">
      <w:pPr>
        <w:pStyle w:val="3"/>
        <w:ind w:left="1407"/>
        <w:rPr>
          <w:rFonts w:ascii="微软雅黑" w:eastAsia="微软雅黑" w:hAnsi="微软雅黑"/>
          <w:sz w:val="24"/>
        </w:rPr>
      </w:pPr>
      <w:bookmarkStart w:id="96" w:name="_Toc517429145"/>
      <w:r w:rsidRPr="00020112">
        <w:rPr>
          <w:rFonts w:ascii="微软雅黑" w:eastAsia="微软雅黑" w:hAnsi="微软雅黑"/>
          <w:sz w:val="24"/>
        </w:rPr>
        <w:t>填充文字</w:t>
      </w:r>
      <w:bookmarkEnd w:id="96"/>
    </w:p>
    <w:p w:rsidR="00093284" w:rsidRPr="00020112" w:rsidRDefault="00093284" w:rsidP="004F409C">
      <w:pPr>
        <w:pStyle w:val="af"/>
        <w:numPr>
          <w:ilvl w:val="0"/>
          <w:numId w:val="29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.fill</w:t>
      </w:r>
      <w:r w:rsidRPr="00020112">
        <w:rPr>
          <w:rFonts w:ascii="微软雅黑" w:eastAsia="微软雅黑" w:hAnsi="微软雅黑"/>
          <w:sz w:val="22"/>
        </w:rPr>
        <w:t>Text</w:t>
      </w:r>
      <w:r w:rsidRPr="00020112">
        <w:rPr>
          <w:rFonts w:ascii="微软雅黑" w:eastAsia="微软雅黑" w:hAnsi="微软雅黑" w:hint="eastAsia"/>
          <w:sz w:val="22"/>
        </w:rPr>
        <w:t>(文字,参考X坐标,参考Y坐标[,限制文字最大长度</w:t>
      </w:r>
      <w:r w:rsidRPr="00020112">
        <w:rPr>
          <w:rFonts w:ascii="微软雅黑" w:eastAsia="微软雅黑" w:hAnsi="微软雅黑"/>
          <w:sz w:val="22"/>
        </w:rPr>
        <w:t>]</w:t>
      </w:r>
      <w:r w:rsidRPr="00020112">
        <w:rPr>
          <w:rFonts w:ascii="微软雅黑" w:eastAsia="微软雅黑" w:hAnsi="微软雅黑" w:hint="eastAsia"/>
          <w:sz w:val="22"/>
        </w:rPr>
        <w:t>)</w:t>
      </w:r>
    </w:p>
    <w:p w:rsidR="00093284" w:rsidRPr="00020112" w:rsidRDefault="00093284" w:rsidP="004F409C">
      <w:pPr>
        <w:pStyle w:val="af"/>
        <w:numPr>
          <w:ilvl w:val="0"/>
          <w:numId w:val="29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.textAlign = ‘left/right/start’对齐方式</w:t>
      </w:r>
    </w:p>
    <w:p w:rsidR="00467AE1" w:rsidRPr="00020112" w:rsidRDefault="00467AE1" w:rsidP="004F409C">
      <w:pPr>
        <w:pStyle w:val="af"/>
        <w:numPr>
          <w:ilvl w:val="0"/>
          <w:numId w:val="29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.textBaseline</w:t>
      </w:r>
      <w:r w:rsidRPr="00020112">
        <w:rPr>
          <w:rFonts w:ascii="微软雅黑" w:eastAsia="微软雅黑" w:hAnsi="微软雅黑"/>
          <w:sz w:val="22"/>
        </w:rPr>
        <w:t xml:space="preserve"> = ‘top/middle/bottom/默认基线(alphabetic)’</w:t>
      </w:r>
    </w:p>
    <w:p w:rsidR="00E3298D" w:rsidRPr="00020112" w:rsidRDefault="00643D33" w:rsidP="00E3298D">
      <w:pPr>
        <w:pStyle w:val="1"/>
        <w:rPr>
          <w:rFonts w:ascii="微软雅黑" w:eastAsia="微软雅黑" w:hAnsi="微软雅黑"/>
        </w:rPr>
      </w:pPr>
      <w:bookmarkStart w:id="97" w:name="_Toc517429146"/>
      <w:r>
        <w:rPr>
          <w:rFonts w:ascii="微软雅黑" w:eastAsia="微软雅黑" w:hAnsi="微软雅黑"/>
        </w:rPr>
        <w:t>创业</w:t>
      </w:r>
      <w:r w:rsidR="00E3298D" w:rsidRPr="00020112">
        <w:rPr>
          <w:rFonts w:ascii="微软雅黑" w:eastAsia="微软雅黑" w:hAnsi="微软雅黑"/>
        </w:rPr>
        <w:t>班第四十八天(canvas)</w:t>
      </w:r>
      <w:bookmarkEnd w:id="97"/>
    </w:p>
    <w:p w:rsidR="00E3298D" w:rsidRPr="00020112" w:rsidRDefault="00E3298D" w:rsidP="00E3298D">
      <w:pPr>
        <w:pStyle w:val="20"/>
        <w:ind w:left="1127"/>
        <w:rPr>
          <w:rFonts w:ascii="微软雅黑" w:eastAsia="微软雅黑" w:hAnsi="微软雅黑"/>
          <w:sz w:val="36"/>
        </w:rPr>
      </w:pPr>
      <w:bookmarkStart w:id="98" w:name="_Toc517429147"/>
      <w:r w:rsidRPr="00020112">
        <w:rPr>
          <w:rFonts w:ascii="微软雅黑" w:eastAsia="微软雅黑" w:hAnsi="微软雅黑" w:hint="eastAsia"/>
          <w:sz w:val="36"/>
        </w:rPr>
        <w:t>绘制图像</w:t>
      </w:r>
      <w:r w:rsidR="00BF198C" w:rsidRPr="00020112">
        <w:rPr>
          <w:rFonts w:ascii="微软雅黑" w:eastAsia="微软雅黑" w:hAnsi="微软雅黑"/>
          <w:sz w:val="36"/>
        </w:rPr>
        <w:t>.</w:t>
      </w:r>
      <w:r w:rsidR="00BF198C" w:rsidRPr="00020112">
        <w:rPr>
          <w:rFonts w:ascii="微软雅黑" w:eastAsia="微软雅黑" w:hAnsi="微软雅黑" w:hint="eastAsia"/>
          <w:sz w:val="36"/>
        </w:rPr>
        <w:t>draw</w:t>
      </w:r>
      <w:r w:rsidR="00BF198C" w:rsidRPr="00020112">
        <w:rPr>
          <w:rFonts w:ascii="微软雅黑" w:eastAsia="微软雅黑" w:hAnsi="微软雅黑"/>
          <w:sz w:val="36"/>
        </w:rPr>
        <w:t>Image()</w:t>
      </w:r>
      <w:bookmarkEnd w:id="98"/>
    </w:p>
    <w:p w:rsidR="00E3298D" w:rsidRPr="00020112" w:rsidRDefault="00E3298D" w:rsidP="004F409C">
      <w:pPr>
        <w:pStyle w:val="af"/>
        <w:numPr>
          <w:ilvl w:val="0"/>
          <w:numId w:val="29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 xml:space="preserve"> .</w:t>
      </w:r>
      <w:r w:rsidRPr="00020112">
        <w:rPr>
          <w:rFonts w:ascii="微软雅黑" w:eastAsia="微软雅黑" w:hAnsi="微软雅黑" w:hint="eastAsia"/>
          <w:sz w:val="22"/>
        </w:rPr>
        <w:t>draw</w:t>
      </w:r>
      <w:r w:rsidRPr="00020112">
        <w:rPr>
          <w:rFonts w:ascii="微软雅黑" w:eastAsia="微软雅黑" w:hAnsi="微软雅黑"/>
          <w:sz w:val="22"/>
        </w:rPr>
        <w:t>Image()</w:t>
      </w:r>
    </w:p>
    <w:p w:rsidR="00E3298D" w:rsidRPr="00020112" w:rsidRDefault="00E3298D" w:rsidP="004F409C">
      <w:pPr>
        <w:pStyle w:val="af"/>
        <w:numPr>
          <w:ilvl w:val="1"/>
          <w:numId w:val="29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三种使用方式</w:t>
      </w:r>
    </w:p>
    <w:p w:rsidR="00E3298D" w:rsidRPr="00020112" w:rsidRDefault="00E3298D" w:rsidP="004F409C">
      <w:pPr>
        <w:pStyle w:val="af"/>
        <w:numPr>
          <w:ilvl w:val="3"/>
          <w:numId w:val="29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三个参数</w:t>
      </w:r>
    </w:p>
    <w:p w:rsidR="00E3298D" w:rsidRPr="00020112" w:rsidRDefault="00E3298D" w:rsidP="004F409C">
      <w:pPr>
        <w:pStyle w:val="af"/>
        <w:numPr>
          <w:ilvl w:val="4"/>
          <w:numId w:val="29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.drawImage(获取标签,坐标X,坐标Y)</w:t>
      </w:r>
    </w:p>
    <w:p w:rsidR="00E3298D" w:rsidRPr="00020112" w:rsidRDefault="00E3298D" w:rsidP="004F409C">
      <w:pPr>
        <w:pStyle w:val="af"/>
        <w:numPr>
          <w:ilvl w:val="4"/>
          <w:numId w:val="29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img.onload = function(){}:img加载完毕之后触发</w:t>
      </w:r>
    </w:p>
    <w:p w:rsidR="00E3298D" w:rsidRPr="00020112" w:rsidRDefault="00E3298D" w:rsidP="004F409C">
      <w:pPr>
        <w:pStyle w:val="af"/>
        <w:numPr>
          <w:ilvl w:val="3"/>
          <w:numId w:val="29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五个参数</w:t>
      </w:r>
      <w:r w:rsidR="0066526F" w:rsidRPr="00020112">
        <w:rPr>
          <w:rFonts w:ascii="微软雅黑" w:eastAsia="微软雅黑" w:hAnsi="微软雅黑"/>
          <w:sz w:val="22"/>
        </w:rPr>
        <w:t>:把图片放置到指定位置,并指定宽高</w:t>
      </w:r>
    </w:p>
    <w:p w:rsidR="004B2FA7" w:rsidRPr="00020112" w:rsidRDefault="004B2FA7" w:rsidP="004F409C">
      <w:pPr>
        <w:pStyle w:val="af"/>
        <w:numPr>
          <w:ilvl w:val="4"/>
          <w:numId w:val="29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.drawImage(获取标签,坐标X,坐标Y,width,height)</w:t>
      </w:r>
    </w:p>
    <w:p w:rsidR="00E3298D" w:rsidRPr="00020112" w:rsidRDefault="00E3298D" w:rsidP="004F409C">
      <w:pPr>
        <w:pStyle w:val="af"/>
        <w:numPr>
          <w:ilvl w:val="3"/>
          <w:numId w:val="29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九个参数</w:t>
      </w:r>
      <w:r w:rsidR="0066526F" w:rsidRPr="00020112">
        <w:rPr>
          <w:rFonts w:ascii="微软雅黑" w:eastAsia="微软雅黑" w:hAnsi="微软雅黑"/>
          <w:sz w:val="22"/>
        </w:rPr>
        <w:t>:把裁剪后的图片放到指定的位置,并且知道大小</w:t>
      </w:r>
    </w:p>
    <w:p w:rsidR="004B2FA7" w:rsidRPr="00020112" w:rsidRDefault="004B2FA7" w:rsidP="004F409C">
      <w:pPr>
        <w:pStyle w:val="af"/>
        <w:numPr>
          <w:ilvl w:val="4"/>
          <w:numId w:val="29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.drawImage(获取标签,裁剪图片的位置X, 裁剪图片的位置Y, 裁剪图片的width, 裁剪图片的height,坐标X,坐标Y,width,height)</w:t>
      </w:r>
    </w:p>
    <w:p w:rsidR="00E3298D" w:rsidRPr="00020112" w:rsidRDefault="00BF198C" w:rsidP="00BF198C">
      <w:pPr>
        <w:pStyle w:val="20"/>
        <w:ind w:left="1127"/>
        <w:rPr>
          <w:rFonts w:ascii="微软雅黑" w:eastAsia="微软雅黑" w:hAnsi="微软雅黑"/>
          <w:sz w:val="36"/>
        </w:rPr>
      </w:pPr>
      <w:bookmarkStart w:id="99" w:name="_Toc517429148"/>
      <w:r w:rsidRPr="00020112">
        <w:rPr>
          <w:rFonts w:ascii="微软雅黑" w:eastAsia="微软雅黑" w:hAnsi="微软雅黑" w:hint="eastAsia"/>
          <w:sz w:val="36"/>
        </w:rPr>
        <w:t>状态的保存与回滚</w:t>
      </w:r>
      <w:bookmarkEnd w:id="99"/>
    </w:p>
    <w:p w:rsidR="00BF198C" w:rsidRPr="00020112" w:rsidRDefault="00BF198C" w:rsidP="004F409C">
      <w:pPr>
        <w:pStyle w:val="af"/>
        <w:numPr>
          <w:ilvl w:val="0"/>
          <w:numId w:val="29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.save();状态保存</w:t>
      </w:r>
    </w:p>
    <w:p w:rsidR="00BF198C" w:rsidRPr="00020112" w:rsidRDefault="00BF198C" w:rsidP="004F409C">
      <w:pPr>
        <w:pStyle w:val="af"/>
        <w:numPr>
          <w:ilvl w:val="1"/>
          <w:numId w:val="29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把当前的状态(绘制环境的所有属性)复制一份保存</w:t>
      </w:r>
    </w:p>
    <w:p w:rsidR="00BF198C" w:rsidRPr="00020112" w:rsidRDefault="00BF198C" w:rsidP="004F409C">
      <w:pPr>
        <w:pStyle w:val="af"/>
        <w:numPr>
          <w:ilvl w:val="0"/>
          <w:numId w:val="29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.restora();状态回滚</w:t>
      </w:r>
    </w:p>
    <w:p w:rsidR="00BF198C" w:rsidRPr="00020112" w:rsidRDefault="00BF198C" w:rsidP="004F409C">
      <w:pPr>
        <w:pStyle w:val="af"/>
        <w:numPr>
          <w:ilvl w:val="1"/>
          <w:numId w:val="29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把最近保存的一次状态作为当前状态</w:t>
      </w:r>
    </w:p>
    <w:p w:rsidR="001A7364" w:rsidRPr="00020112" w:rsidRDefault="001A7364" w:rsidP="004F409C">
      <w:pPr>
        <w:pStyle w:val="af"/>
        <w:numPr>
          <w:ilvl w:val="1"/>
          <w:numId w:val="29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回滚一次会把上次保存的属性删除</w:t>
      </w:r>
    </w:p>
    <w:p w:rsidR="001A7364" w:rsidRPr="00020112" w:rsidRDefault="001A7364" w:rsidP="004F409C">
      <w:pPr>
        <w:pStyle w:val="af"/>
        <w:numPr>
          <w:ilvl w:val="3"/>
          <w:numId w:val="29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再回滚会拿到上次保存的属性</w:t>
      </w:r>
    </w:p>
    <w:p w:rsidR="00997D1E" w:rsidRPr="00020112" w:rsidRDefault="00997D1E" w:rsidP="004F409C">
      <w:pPr>
        <w:pStyle w:val="af"/>
        <w:numPr>
          <w:ilvl w:val="1"/>
          <w:numId w:val="29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可多次回滚,依次往回找保存的属性</w:t>
      </w:r>
    </w:p>
    <w:p w:rsidR="004004B2" w:rsidRPr="00020112" w:rsidRDefault="004004B2" w:rsidP="004004B2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00" w:name="_Toc517429149"/>
      <w:r w:rsidRPr="00020112">
        <w:rPr>
          <w:rFonts w:ascii="微软雅黑" w:eastAsia="微软雅黑" w:hAnsi="微软雅黑"/>
          <w:sz w:val="36"/>
        </w:rPr>
        <w:t>平移</w:t>
      </w:r>
      <w:r w:rsidRPr="00020112">
        <w:rPr>
          <w:rFonts w:ascii="微软雅黑" w:eastAsia="微软雅黑" w:hAnsi="微软雅黑" w:hint="eastAsia"/>
          <w:sz w:val="36"/>
        </w:rPr>
        <w:t>/旋转/缩放</w:t>
      </w:r>
      <w:bookmarkEnd w:id="100"/>
    </w:p>
    <w:p w:rsidR="004004B2" w:rsidRPr="00020112" w:rsidRDefault="00B615E4" w:rsidP="004F409C">
      <w:pPr>
        <w:pStyle w:val="af"/>
        <w:numPr>
          <w:ilvl w:val="0"/>
          <w:numId w:val="2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平移.</w:t>
      </w:r>
      <w:r w:rsidRPr="00020112">
        <w:rPr>
          <w:rFonts w:ascii="微软雅黑" w:eastAsia="微软雅黑" w:hAnsi="微软雅黑" w:hint="eastAsia"/>
          <w:b/>
          <w:sz w:val="22"/>
        </w:rPr>
        <w:t>translate</w:t>
      </w:r>
      <w:r w:rsidRPr="00020112">
        <w:rPr>
          <w:rFonts w:ascii="微软雅黑" w:eastAsia="微软雅黑" w:hAnsi="微软雅黑" w:hint="eastAsia"/>
          <w:sz w:val="22"/>
        </w:rPr>
        <w:t>(X平移的量,</w:t>
      </w:r>
      <w:r w:rsidRPr="00020112">
        <w:rPr>
          <w:rFonts w:ascii="微软雅黑" w:eastAsia="微软雅黑" w:hAnsi="微软雅黑"/>
          <w:sz w:val="22"/>
        </w:rPr>
        <w:t>Y轴平移的量</w:t>
      </w:r>
      <w:r w:rsidRPr="00020112">
        <w:rPr>
          <w:rFonts w:ascii="微软雅黑" w:eastAsia="微软雅黑" w:hAnsi="微软雅黑" w:hint="eastAsia"/>
          <w:sz w:val="22"/>
        </w:rPr>
        <w:t>)</w:t>
      </w:r>
    </w:p>
    <w:p w:rsidR="00F9539E" w:rsidRPr="00020112" w:rsidRDefault="00F9539E" w:rsidP="004F409C">
      <w:pPr>
        <w:pStyle w:val="af"/>
        <w:numPr>
          <w:ilvl w:val="0"/>
          <w:numId w:val="2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旋转</w:t>
      </w:r>
      <w:r w:rsidRPr="00020112">
        <w:rPr>
          <w:rFonts w:ascii="微软雅黑" w:eastAsia="微软雅黑" w:hAnsi="微软雅黑" w:hint="eastAsia"/>
          <w:b/>
          <w:sz w:val="22"/>
        </w:rPr>
        <w:t>.rotate</w:t>
      </w:r>
      <w:r w:rsidRPr="00020112">
        <w:rPr>
          <w:rFonts w:ascii="微软雅黑" w:eastAsia="微软雅黑" w:hAnsi="微软雅黑" w:hint="eastAsia"/>
          <w:sz w:val="22"/>
        </w:rPr>
        <w:t>(旋转的弧度)</w:t>
      </w:r>
    </w:p>
    <w:p w:rsidR="00F9539E" w:rsidRPr="00020112" w:rsidRDefault="00F9539E" w:rsidP="004F409C">
      <w:pPr>
        <w:pStyle w:val="af"/>
        <w:numPr>
          <w:ilvl w:val="0"/>
          <w:numId w:val="2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缩放</w:t>
      </w:r>
      <w:r w:rsidRPr="00020112">
        <w:rPr>
          <w:rFonts w:ascii="微软雅黑" w:eastAsia="微软雅黑" w:hAnsi="微软雅黑" w:hint="eastAsia"/>
          <w:b/>
          <w:sz w:val="22"/>
        </w:rPr>
        <w:t>.scale</w:t>
      </w:r>
      <w:r w:rsidRPr="00020112">
        <w:rPr>
          <w:rFonts w:ascii="微软雅黑" w:eastAsia="微软雅黑" w:hAnsi="微软雅黑" w:hint="eastAsia"/>
          <w:sz w:val="22"/>
        </w:rPr>
        <w:t>(</w:t>
      </w:r>
      <w:r w:rsidRPr="00020112">
        <w:rPr>
          <w:rFonts w:ascii="微软雅黑" w:eastAsia="微软雅黑" w:hAnsi="微软雅黑"/>
          <w:sz w:val="22"/>
        </w:rPr>
        <w:t>X轴缩放比值,Y轴缩放比值</w:t>
      </w:r>
      <w:r w:rsidRPr="00020112">
        <w:rPr>
          <w:rFonts w:ascii="微软雅黑" w:eastAsia="微软雅黑" w:hAnsi="微软雅黑" w:hint="eastAsia"/>
          <w:sz w:val="22"/>
        </w:rPr>
        <w:t>)</w:t>
      </w:r>
    </w:p>
    <w:p w:rsidR="00B615E4" w:rsidRPr="00020112" w:rsidRDefault="00B615E4" w:rsidP="004F409C">
      <w:pPr>
        <w:pStyle w:val="af"/>
        <w:numPr>
          <w:ilvl w:val="0"/>
          <w:numId w:val="2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以绘制的图像不会手打影响</w:t>
      </w:r>
    </w:p>
    <w:p w:rsidR="00B615E4" w:rsidRPr="00020112" w:rsidRDefault="00B615E4" w:rsidP="004F409C">
      <w:pPr>
        <w:pStyle w:val="af"/>
        <w:numPr>
          <w:ilvl w:val="0"/>
          <w:numId w:val="2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只会收到之后的图像</w:t>
      </w:r>
    </w:p>
    <w:p w:rsidR="00F9539E" w:rsidRPr="00020112" w:rsidRDefault="00F9539E" w:rsidP="004F409C">
      <w:pPr>
        <w:pStyle w:val="af"/>
        <w:numPr>
          <w:ilvl w:val="0"/>
          <w:numId w:val="2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角度转弧度:</w:t>
      </w:r>
      <w:r w:rsidRPr="00020112">
        <w:rPr>
          <w:rFonts w:ascii="微软雅黑" w:eastAsia="微软雅黑" w:hAnsi="微软雅黑"/>
          <w:sz w:val="22"/>
        </w:rPr>
        <w:t>Math.PI / 180 * deg (deg是要转换的角度)</w:t>
      </w:r>
    </w:p>
    <w:p w:rsidR="00A87CBB" w:rsidRPr="00020112" w:rsidRDefault="00A87CBB" w:rsidP="004F409C">
      <w:pPr>
        <w:pStyle w:val="af"/>
        <w:numPr>
          <w:ilvl w:val="0"/>
          <w:numId w:val="2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绘制一个旋转的图像</w:t>
      </w:r>
    </w:p>
    <w:p w:rsidR="00A87CBB" w:rsidRPr="00020112" w:rsidRDefault="00A87CBB" w:rsidP="004F409C">
      <w:pPr>
        <w:pStyle w:val="af"/>
        <w:numPr>
          <w:ilvl w:val="1"/>
          <w:numId w:val="2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现平移坐标轴到图像的中心</w:t>
      </w:r>
    </w:p>
    <w:p w:rsidR="00A87CBB" w:rsidRPr="00020112" w:rsidRDefault="00A87CBB" w:rsidP="004F409C">
      <w:pPr>
        <w:pStyle w:val="af"/>
        <w:numPr>
          <w:ilvl w:val="1"/>
          <w:numId w:val="2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旋转坐标轴</w:t>
      </w:r>
    </w:p>
    <w:p w:rsidR="00A87CBB" w:rsidRPr="00020112" w:rsidRDefault="00A87CBB" w:rsidP="004F409C">
      <w:pPr>
        <w:pStyle w:val="af"/>
        <w:numPr>
          <w:ilvl w:val="1"/>
          <w:numId w:val="2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绘制图像</w:t>
      </w:r>
    </w:p>
    <w:p w:rsidR="00A87CBB" w:rsidRPr="00020112" w:rsidRDefault="00A87CBB" w:rsidP="004F409C">
      <w:pPr>
        <w:pStyle w:val="af"/>
        <w:numPr>
          <w:ilvl w:val="3"/>
          <w:numId w:val="2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平移旋转之后,坐标体系变化</w:t>
      </w:r>
    </w:p>
    <w:p w:rsidR="00BC2EDE" w:rsidRPr="00020112" w:rsidRDefault="00BC2EDE" w:rsidP="004F409C">
      <w:pPr>
        <w:pStyle w:val="af"/>
        <w:numPr>
          <w:ilvl w:val="3"/>
          <w:numId w:val="2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先保存最初的坐标系</w:t>
      </w:r>
    </w:p>
    <w:p w:rsidR="00BC2EDE" w:rsidRPr="00020112" w:rsidRDefault="00BC2EDE" w:rsidP="004F409C">
      <w:pPr>
        <w:pStyle w:val="af"/>
        <w:numPr>
          <w:ilvl w:val="3"/>
          <w:numId w:val="2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绘制完之后在回滚</w:t>
      </w:r>
    </w:p>
    <w:p w:rsidR="00FA0214" w:rsidRPr="00020112" w:rsidRDefault="00643D33" w:rsidP="00D773B7">
      <w:pPr>
        <w:pStyle w:val="1"/>
        <w:rPr>
          <w:rFonts w:ascii="微软雅黑" w:eastAsia="微软雅黑" w:hAnsi="微软雅黑"/>
        </w:rPr>
      </w:pPr>
      <w:bookmarkStart w:id="101" w:name="_Toc517429150"/>
      <w:r>
        <w:rPr>
          <w:rFonts w:ascii="微软雅黑" w:eastAsia="微软雅黑" w:hAnsi="微软雅黑" w:hint="eastAsia"/>
        </w:rPr>
        <w:t>创业</w:t>
      </w:r>
      <w:r w:rsidR="00D773B7" w:rsidRPr="00020112">
        <w:rPr>
          <w:rFonts w:ascii="微软雅黑" w:eastAsia="微软雅黑" w:hAnsi="微软雅黑" w:hint="eastAsia"/>
        </w:rPr>
        <w:t>班第四十九天(canvas)</w:t>
      </w:r>
      <w:bookmarkEnd w:id="101"/>
    </w:p>
    <w:p w:rsidR="00D773B7" w:rsidRPr="00020112" w:rsidRDefault="00D773B7" w:rsidP="00D773B7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02" w:name="_Toc517429151"/>
      <w:r w:rsidRPr="00020112">
        <w:rPr>
          <w:rFonts w:ascii="微软雅黑" w:eastAsia="微软雅黑" w:hAnsi="微软雅黑"/>
          <w:sz w:val="36"/>
        </w:rPr>
        <w:t>复习</w:t>
      </w:r>
      <w:bookmarkEnd w:id="102"/>
    </w:p>
    <w:p w:rsidR="00D773B7" w:rsidRPr="00020112" w:rsidRDefault="00D773B7" w:rsidP="004F409C">
      <w:pPr>
        <w:pStyle w:val="af"/>
        <w:numPr>
          <w:ilvl w:val="0"/>
          <w:numId w:val="29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定时器的this指向window</w:t>
      </w:r>
    </w:p>
    <w:p w:rsidR="00D773B7" w:rsidRPr="00020112" w:rsidRDefault="00D773B7" w:rsidP="004F409C">
      <w:pPr>
        <w:pStyle w:val="af"/>
        <w:numPr>
          <w:ilvl w:val="0"/>
          <w:numId w:val="29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状态的保存与路径无关</w:t>
      </w:r>
    </w:p>
    <w:p w:rsidR="00D773B7" w:rsidRPr="00020112" w:rsidRDefault="008C186E" w:rsidP="004F409C">
      <w:pPr>
        <w:pStyle w:val="af"/>
        <w:numPr>
          <w:ilvl w:val="0"/>
          <w:numId w:val="29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内部使用的方法一般用</w:t>
      </w:r>
      <w:r w:rsidRPr="00020112">
        <w:rPr>
          <w:rFonts w:ascii="微软雅黑" w:eastAsia="微软雅黑" w:hAnsi="微软雅黑" w:hint="eastAsia"/>
          <w:sz w:val="22"/>
        </w:rPr>
        <w:t xml:space="preserve">  </w:t>
      </w:r>
      <w:r w:rsidRPr="00020112">
        <w:rPr>
          <w:rFonts w:ascii="微软雅黑" w:eastAsia="微软雅黑" w:hAnsi="微软雅黑"/>
          <w:sz w:val="22"/>
        </w:rPr>
        <w:t>_  开头</w:t>
      </w:r>
    </w:p>
    <w:p w:rsidR="007B1CA0" w:rsidRPr="00020112" w:rsidRDefault="007B1CA0" w:rsidP="004F409C">
      <w:pPr>
        <w:pStyle w:val="af"/>
        <w:numPr>
          <w:ilvl w:val="0"/>
          <w:numId w:val="29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var s  =  Math.floor( Math.randow() * (max-min+1) + min ); //生成min-max之间的随机数</w:t>
      </w:r>
    </w:p>
    <w:p w:rsidR="007B1CA0" w:rsidRPr="00020112" w:rsidRDefault="001C3946" w:rsidP="001C3946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03" w:name="_Toc517429152"/>
      <w:r w:rsidRPr="00020112">
        <w:rPr>
          <w:rFonts w:ascii="微软雅黑" w:eastAsia="微软雅黑" w:hAnsi="微软雅黑"/>
          <w:sz w:val="36"/>
        </w:rPr>
        <w:t>复习</w:t>
      </w:r>
      <w:bookmarkEnd w:id="103"/>
    </w:p>
    <w:p w:rsidR="001C3946" w:rsidRPr="00020112" w:rsidRDefault="001C3946" w:rsidP="004F409C">
      <w:pPr>
        <w:pStyle w:val="af"/>
        <w:numPr>
          <w:ilvl w:val="0"/>
          <w:numId w:val="29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原型链知识</w:t>
      </w:r>
    </w:p>
    <w:p w:rsidR="00865D0E" w:rsidRPr="00020112" w:rsidRDefault="001C3946" w:rsidP="004F409C">
      <w:pPr>
        <w:pStyle w:val="af"/>
        <w:numPr>
          <w:ilvl w:val="1"/>
          <w:numId w:val="29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Array instanceof Arrat   返回false</w:t>
      </w:r>
    </w:p>
    <w:p w:rsidR="001C3946" w:rsidRPr="00020112" w:rsidRDefault="00865D0E" w:rsidP="004F409C">
      <w:pPr>
        <w:pStyle w:val="af"/>
        <w:numPr>
          <w:ilvl w:val="0"/>
          <w:numId w:val="29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‘use strict’; 开启严格模式</w:t>
      </w:r>
    </w:p>
    <w:p w:rsidR="00807311" w:rsidRPr="00020112" w:rsidRDefault="00865D0E" w:rsidP="004F409C">
      <w:pPr>
        <w:pStyle w:val="af"/>
        <w:numPr>
          <w:ilvl w:val="0"/>
          <w:numId w:val="29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构造函数return非基本类型的</w:t>
      </w:r>
      <w:r w:rsidRPr="00020112">
        <w:rPr>
          <w:rFonts w:ascii="微软雅黑" w:eastAsia="微软雅黑" w:hAnsi="微软雅黑" w:hint="eastAsia"/>
          <w:sz w:val="22"/>
        </w:rPr>
        <w:t>数据,新对象就是该数据</w:t>
      </w:r>
    </w:p>
    <w:p w:rsidR="00807311" w:rsidRPr="00020112" w:rsidRDefault="00807311" w:rsidP="009502B7">
      <w:pPr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1.fun():函数调用模式,this指向window</w:t>
      </w:r>
    </w:p>
    <w:p w:rsidR="00807311" w:rsidRPr="00020112" w:rsidRDefault="00807311" w:rsidP="00807311">
      <w:pPr>
        <w:pStyle w:val="af4"/>
        <w:spacing w:before="75" w:beforeAutospacing="0" w:after="75" w:afterAutospacing="0"/>
        <w:rPr>
          <w:rFonts w:ascii="微软雅黑" w:eastAsia="微软雅黑" w:hAnsi="微软雅黑" w:cstheme="minorBidi"/>
          <w:kern w:val="2"/>
          <w:sz w:val="22"/>
          <w:szCs w:val="21"/>
        </w:rPr>
      </w:pPr>
      <w:r w:rsidRPr="00020112">
        <w:rPr>
          <w:rFonts w:ascii="微软雅黑" w:eastAsia="微软雅黑" w:hAnsi="微软雅黑" w:cstheme="minorBidi"/>
          <w:kern w:val="2"/>
          <w:sz w:val="22"/>
          <w:szCs w:val="21"/>
        </w:rPr>
        <w:t>2.Obj.fun():方法调用模式,this指向调用fun的对象</w:t>
      </w:r>
    </w:p>
    <w:p w:rsidR="00807311" w:rsidRPr="00020112" w:rsidRDefault="00807311" w:rsidP="00807311">
      <w:pPr>
        <w:pStyle w:val="af4"/>
        <w:spacing w:before="75" w:beforeAutospacing="0" w:after="75" w:afterAutospacing="0"/>
        <w:rPr>
          <w:rFonts w:ascii="微软雅黑" w:eastAsia="微软雅黑" w:hAnsi="微软雅黑" w:cstheme="minorBidi"/>
          <w:kern w:val="2"/>
          <w:sz w:val="22"/>
          <w:szCs w:val="21"/>
        </w:rPr>
      </w:pPr>
      <w:r w:rsidRPr="00020112">
        <w:rPr>
          <w:rFonts w:ascii="微软雅黑" w:eastAsia="微软雅黑" w:hAnsi="微软雅黑" w:cstheme="minorBidi"/>
          <w:kern w:val="2"/>
          <w:sz w:val="22"/>
          <w:szCs w:val="21"/>
        </w:rPr>
        <w:t>3.new Fun():构造函数调用模式:this指向新创建的对象</w:t>
      </w:r>
    </w:p>
    <w:p w:rsidR="00E356EF" w:rsidRDefault="00807311" w:rsidP="00807311">
      <w:pPr>
        <w:pStyle w:val="af4"/>
        <w:spacing w:before="75" w:beforeAutospacing="0" w:after="75" w:afterAutospacing="0"/>
        <w:rPr>
          <w:rFonts w:ascii="微软雅黑" w:eastAsia="微软雅黑" w:hAnsi="微软雅黑" w:cstheme="minorBidi"/>
          <w:kern w:val="2"/>
          <w:sz w:val="22"/>
          <w:szCs w:val="21"/>
        </w:rPr>
      </w:pPr>
      <w:r w:rsidRPr="00020112">
        <w:rPr>
          <w:rFonts w:ascii="微软雅黑" w:eastAsia="微软雅黑" w:hAnsi="微软雅黑" w:cstheme="minorBidi"/>
          <w:kern w:val="2"/>
          <w:sz w:val="22"/>
          <w:szCs w:val="21"/>
        </w:rPr>
        <w:t>4.fun.apply/call(this,[]):上下文调用模式:this指向参数设置的内容</w:t>
      </w:r>
    </w:p>
    <w:p w:rsidR="00A27F94" w:rsidRPr="00020112" w:rsidRDefault="00A27F94" w:rsidP="00807311">
      <w:pPr>
        <w:pStyle w:val="af4"/>
        <w:spacing w:before="75" w:beforeAutospacing="0" w:after="75" w:afterAutospacing="0"/>
        <w:rPr>
          <w:rFonts w:ascii="微软雅黑" w:eastAsia="微软雅黑" w:hAnsi="微软雅黑" w:cstheme="minorBidi"/>
          <w:kern w:val="2"/>
          <w:sz w:val="22"/>
          <w:szCs w:val="21"/>
        </w:rPr>
      </w:pPr>
    </w:p>
    <w:p w:rsidR="00865D0E" w:rsidRPr="00020112" w:rsidRDefault="00643D33" w:rsidP="00F21542">
      <w:pPr>
        <w:pStyle w:val="1"/>
        <w:rPr>
          <w:rFonts w:ascii="微软雅黑" w:eastAsia="微软雅黑" w:hAnsi="微软雅黑"/>
        </w:rPr>
      </w:pPr>
      <w:bookmarkStart w:id="104" w:name="_Toc517429153"/>
      <w:r>
        <w:rPr>
          <w:rFonts w:ascii="微软雅黑" w:eastAsia="微软雅黑" w:hAnsi="微软雅黑" w:hint="eastAsia"/>
        </w:rPr>
        <w:t>创业</w:t>
      </w:r>
      <w:r w:rsidR="007937CE" w:rsidRPr="00020112">
        <w:rPr>
          <w:rFonts w:ascii="微软雅黑" w:eastAsia="微软雅黑" w:hAnsi="微软雅黑" w:hint="eastAsia"/>
        </w:rPr>
        <w:t>班第五十天(框架</w:t>
      </w:r>
      <w:r w:rsidR="00351E8A" w:rsidRPr="00020112">
        <w:rPr>
          <w:rFonts w:ascii="微软雅黑" w:eastAsia="微软雅黑" w:hAnsi="微软雅黑"/>
        </w:rPr>
        <w:t>封装</w:t>
      </w:r>
      <w:r w:rsidR="007937CE" w:rsidRPr="00020112">
        <w:rPr>
          <w:rFonts w:ascii="微软雅黑" w:eastAsia="微软雅黑" w:hAnsi="微软雅黑" w:hint="eastAsia"/>
        </w:rPr>
        <w:t>)</w:t>
      </w:r>
      <w:bookmarkEnd w:id="104"/>
    </w:p>
    <w:p w:rsidR="00F21542" w:rsidRPr="00020112" w:rsidRDefault="00F21542" w:rsidP="00F21542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05" w:name="_Toc517429154"/>
      <w:r w:rsidRPr="00020112">
        <w:rPr>
          <w:rFonts w:ascii="微软雅黑" w:eastAsia="微软雅黑" w:hAnsi="微软雅黑" w:hint="eastAsia"/>
          <w:sz w:val="36"/>
        </w:rPr>
        <w:t>学习</w:t>
      </w:r>
      <w:r w:rsidR="00126F19" w:rsidRPr="00020112">
        <w:rPr>
          <w:rFonts w:ascii="微软雅黑" w:eastAsia="微软雅黑" w:hAnsi="微软雅黑" w:hint="eastAsia"/>
          <w:sz w:val="36"/>
        </w:rPr>
        <w:t>课程介绍</w:t>
      </w:r>
      <w:bookmarkEnd w:id="105"/>
    </w:p>
    <w:p w:rsidR="00F21542" w:rsidRPr="00020112" w:rsidRDefault="00F21542" w:rsidP="004F409C">
      <w:pPr>
        <w:pStyle w:val="af"/>
        <w:numPr>
          <w:ilvl w:val="0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JS原生框架</w:t>
      </w:r>
    </w:p>
    <w:p w:rsidR="00F21542" w:rsidRPr="00020112" w:rsidRDefault="00F21542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模仿jQuery搭建</w:t>
      </w:r>
    </w:p>
    <w:p w:rsidR="00F21542" w:rsidRPr="00020112" w:rsidRDefault="00F21542" w:rsidP="004F409C">
      <w:pPr>
        <w:pStyle w:val="af"/>
        <w:numPr>
          <w:ilvl w:val="0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学习目标</w:t>
      </w:r>
    </w:p>
    <w:p w:rsidR="00F21542" w:rsidRPr="00020112" w:rsidRDefault="00F21542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复习jQuery</w:t>
      </w:r>
    </w:p>
    <w:p w:rsidR="00F21542" w:rsidRPr="00020112" w:rsidRDefault="00F21542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复习原生js方法</w:t>
      </w:r>
    </w:p>
    <w:p w:rsidR="00F21542" w:rsidRPr="00020112" w:rsidRDefault="00F21542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了解jquery的大概实现</w:t>
      </w:r>
    </w:p>
    <w:p w:rsidR="00F21542" w:rsidRPr="00020112" w:rsidRDefault="00F21542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锻炼编码能力</w:t>
      </w:r>
    </w:p>
    <w:p w:rsidR="00F21542" w:rsidRPr="00020112" w:rsidRDefault="00126F19" w:rsidP="004F409C">
      <w:pPr>
        <w:pStyle w:val="af"/>
        <w:numPr>
          <w:ilvl w:val="0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第一天</w:t>
      </w:r>
      <w:r w:rsidRPr="00020112">
        <w:rPr>
          <w:rFonts w:ascii="微软雅黑" w:eastAsia="微软雅黑" w:hAnsi="微软雅黑" w:hint="eastAsia"/>
          <w:sz w:val="22"/>
        </w:rPr>
        <w:t>-</w:t>
      </w:r>
      <w:r w:rsidR="00F21542" w:rsidRPr="00020112">
        <w:rPr>
          <w:rFonts w:ascii="微软雅黑" w:eastAsia="微软雅黑" w:hAnsi="微软雅黑"/>
          <w:sz w:val="22"/>
        </w:rPr>
        <w:t>框架结构</w:t>
      </w:r>
    </w:p>
    <w:p w:rsidR="00F21542" w:rsidRPr="00020112" w:rsidRDefault="00F21542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jQuery对象本质</w:t>
      </w:r>
    </w:p>
    <w:p w:rsidR="00F21542" w:rsidRPr="00020112" w:rsidRDefault="00F21542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框架核心结构</w:t>
      </w:r>
    </w:p>
    <w:p w:rsidR="00F21542" w:rsidRPr="00020112" w:rsidRDefault="00F21542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入口函数(构造函数)</w:t>
      </w:r>
    </w:p>
    <w:p w:rsidR="00F21542" w:rsidRPr="00020112" w:rsidRDefault="00126F19" w:rsidP="004F409C">
      <w:pPr>
        <w:pStyle w:val="af"/>
        <w:numPr>
          <w:ilvl w:val="0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第二天</w:t>
      </w:r>
      <w:r w:rsidRPr="00020112">
        <w:rPr>
          <w:rFonts w:ascii="微软雅黑" w:eastAsia="微软雅黑" w:hAnsi="微软雅黑" w:hint="eastAsia"/>
          <w:sz w:val="22"/>
        </w:rPr>
        <w:t>-</w:t>
      </w:r>
      <w:r w:rsidR="00F21542" w:rsidRPr="00020112">
        <w:rPr>
          <w:rFonts w:ascii="微软雅黑" w:eastAsia="微软雅黑" w:hAnsi="微软雅黑"/>
          <w:sz w:val="22"/>
        </w:rPr>
        <w:t>核心方法</w:t>
      </w:r>
    </w:p>
    <w:p w:rsidR="00F21542" w:rsidRPr="00020112" w:rsidRDefault="00F21542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入口函数对函数的处理</w:t>
      </w:r>
    </w:p>
    <w:p w:rsidR="00F21542" w:rsidRPr="00020112" w:rsidRDefault="00F21542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原型上的核心方法</w:t>
      </w:r>
    </w:p>
    <w:p w:rsidR="00F21542" w:rsidRPr="00020112" w:rsidRDefault="00F21542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map和each</w:t>
      </w:r>
    </w:p>
    <w:p w:rsidR="00F21542" w:rsidRPr="00020112" w:rsidRDefault="00126F19" w:rsidP="004F409C">
      <w:pPr>
        <w:pStyle w:val="af"/>
        <w:numPr>
          <w:ilvl w:val="0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第三天-</w:t>
      </w:r>
      <w:r w:rsidR="007937CE" w:rsidRPr="00020112">
        <w:rPr>
          <w:rFonts w:ascii="微软雅黑" w:eastAsia="微软雅黑" w:hAnsi="微软雅黑" w:hint="eastAsia"/>
          <w:sz w:val="22"/>
        </w:rPr>
        <w:t>Dom操作</w:t>
      </w:r>
    </w:p>
    <w:p w:rsidR="007937CE" w:rsidRPr="00020112" w:rsidRDefault="007937CE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创建dom</w:t>
      </w:r>
    </w:p>
    <w:p w:rsidR="007937CE" w:rsidRPr="00020112" w:rsidRDefault="007937CE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删除dom</w:t>
      </w:r>
    </w:p>
    <w:p w:rsidR="007937CE" w:rsidRPr="00020112" w:rsidRDefault="007937CE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追加dom</w:t>
      </w:r>
    </w:p>
    <w:p w:rsidR="007937CE" w:rsidRPr="00020112" w:rsidRDefault="00126F19" w:rsidP="004F409C">
      <w:pPr>
        <w:pStyle w:val="af"/>
        <w:numPr>
          <w:ilvl w:val="0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第四天</w:t>
      </w:r>
      <w:r w:rsidRPr="00020112">
        <w:rPr>
          <w:rFonts w:ascii="微软雅黑" w:eastAsia="微软雅黑" w:hAnsi="微软雅黑" w:hint="eastAsia"/>
          <w:sz w:val="22"/>
        </w:rPr>
        <w:t>-</w:t>
      </w:r>
      <w:r w:rsidR="007937CE" w:rsidRPr="00020112">
        <w:rPr>
          <w:rFonts w:ascii="微软雅黑" w:eastAsia="微软雅黑" w:hAnsi="微软雅黑"/>
          <w:sz w:val="22"/>
        </w:rPr>
        <w:t>属性样式操作</w:t>
      </w:r>
    </w:p>
    <w:p w:rsidR="007937CE" w:rsidRPr="00020112" w:rsidRDefault="00BD611A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class属性操作</w:t>
      </w:r>
    </w:p>
    <w:p w:rsidR="00BD611A" w:rsidRPr="00020112" w:rsidRDefault="00BD611A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公告属性操作</w:t>
      </w:r>
    </w:p>
    <w:p w:rsidR="00BD611A" w:rsidRPr="00020112" w:rsidRDefault="00BD611A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样式操作</w:t>
      </w:r>
    </w:p>
    <w:p w:rsidR="00BD611A" w:rsidRPr="00020112" w:rsidRDefault="00126F19" w:rsidP="004F409C">
      <w:pPr>
        <w:pStyle w:val="af"/>
        <w:numPr>
          <w:ilvl w:val="0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第五天</w:t>
      </w:r>
      <w:r w:rsidRPr="00020112">
        <w:rPr>
          <w:rFonts w:ascii="微软雅黑" w:eastAsia="微软雅黑" w:hAnsi="微软雅黑" w:hint="eastAsia"/>
          <w:sz w:val="22"/>
        </w:rPr>
        <w:t>-</w:t>
      </w:r>
      <w:r w:rsidR="00BD611A" w:rsidRPr="00020112">
        <w:rPr>
          <w:rFonts w:ascii="微软雅黑" w:eastAsia="微软雅黑" w:hAnsi="微软雅黑"/>
          <w:sz w:val="22"/>
        </w:rPr>
        <w:t>事件</w:t>
      </w:r>
    </w:p>
    <w:p w:rsidR="00BD611A" w:rsidRPr="00020112" w:rsidRDefault="00BD611A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事件绑定</w:t>
      </w:r>
    </w:p>
    <w:p w:rsidR="00BD611A" w:rsidRPr="00020112" w:rsidRDefault="00BD611A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事件解绑</w:t>
      </w:r>
    </w:p>
    <w:p w:rsidR="00BD611A" w:rsidRPr="00020112" w:rsidRDefault="00A16959" w:rsidP="004F409C">
      <w:pPr>
        <w:pStyle w:val="af"/>
        <w:numPr>
          <w:ilvl w:val="0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第六天</w:t>
      </w:r>
      <w:r w:rsidR="00126F19" w:rsidRPr="00020112">
        <w:rPr>
          <w:rFonts w:ascii="微软雅黑" w:eastAsia="微软雅黑" w:hAnsi="微软雅黑" w:hint="eastAsia"/>
          <w:sz w:val="22"/>
        </w:rPr>
        <w:t>-</w:t>
      </w:r>
      <w:r w:rsidR="00BD611A" w:rsidRPr="00020112">
        <w:rPr>
          <w:rFonts w:ascii="微软雅黑" w:eastAsia="微软雅黑" w:hAnsi="微软雅黑"/>
          <w:sz w:val="22"/>
        </w:rPr>
        <w:t>最后</w:t>
      </w:r>
    </w:p>
    <w:p w:rsidR="00BD611A" w:rsidRPr="00020112" w:rsidRDefault="00BD611A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Ajax</w:t>
      </w:r>
    </w:p>
    <w:p w:rsidR="00BD611A" w:rsidRPr="00020112" w:rsidRDefault="00BD611A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插件实现原理</w:t>
      </w:r>
    </w:p>
    <w:p w:rsidR="00BD611A" w:rsidRPr="00020112" w:rsidRDefault="00BD611A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折线图饼图做成框架插件</w:t>
      </w:r>
    </w:p>
    <w:p w:rsidR="00233966" w:rsidRPr="00020112" w:rsidRDefault="00233966" w:rsidP="004F409C">
      <w:pPr>
        <w:pStyle w:val="af"/>
        <w:numPr>
          <w:ilvl w:val="1"/>
          <w:numId w:val="29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刮刮乐插件</w:t>
      </w:r>
    </w:p>
    <w:p w:rsidR="00785D48" w:rsidRPr="00020112" w:rsidRDefault="00785D48" w:rsidP="00785D48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06" w:name="_Toc517429155"/>
      <w:r w:rsidRPr="00020112">
        <w:rPr>
          <w:rFonts w:ascii="微软雅黑" w:eastAsia="微软雅黑" w:hAnsi="微软雅黑" w:hint="eastAsia"/>
          <w:sz w:val="36"/>
        </w:rPr>
        <w:t>jQuery</w:t>
      </w:r>
      <w:bookmarkEnd w:id="106"/>
    </w:p>
    <w:p w:rsidR="00785D48" w:rsidRPr="00020112" w:rsidRDefault="00785D48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jquery对外暴露了$和jQuery这两个方法</w:t>
      </w:r>
    </w:p>
    <w:p w:rsidR="00785D48" w:rsidRPr="00020112" w:rsidRDefault="00785D48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调用这个方法,可以得到一个jQuery实例对象</w:t>
      </w:r>
    </w:p>
    <w:p w:rsidR="00785D48" w:rsidRPr="00020112" w:rsidRDefault="00BD3CE6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jquery实例对象是一个伪数组对象</w:t>
      </w:r>
    </w:p>
    <w:p w:rsidR="00BD3CE6" w:rsidRPr="00020112" w:rsidRDefault="00BD3CE6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jquery和$是一个工厂函数</w:t>
      </w:r>
    </w:p>
    <w:p w:rsidR="00BD3CE6" w:rsidRPr="00020112" w:rsidRDefault="00513250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只有浏览器有window对象</w:t>
      </w:r>
    </w:p>
    <w:p w:rsidR="00377B34" w:rsidRPr="00020112" w:rsidRDefault="00377B34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原型简写</w:t>
      </w:r>
    </w:p>
    <w:p w:rsidR="00377B34" w:rsidRPr="00020112" w:rsidRDefault="00377B34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jquery.fn = juqery.prototype = function(){}</w:t>
      </w:r>
    </w:p>
    <w:p w:rsidR="00377B34" w:rsidRPr="00020112" w:rsidRDefault="00377B34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jquery插件的实现机制</w:t>
      </w:r>
    </w:p>
    <w:p w:rsidR="00377B34" w:rsidRPr="00020112" w:rsidRDefault="00377B34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就是给原型添加方法</w:t>
      </w:r>
    </w:p>
    <w:p w:rsidR="00377B34" w:rsidRPr="00020112" w:rsidRDefault="00377B34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jquery.prototype.新插件</w:t>
      </w:r>
      <w:r w:rsidRPr="00020112">
        <w:rPr>
          <w:rFonts w:ascii="微软雅黑" w:eastAsia="微软雅黑" w:hAnsi="微软雅黑" w:hint="eastAsia"/>
          <w:sz w:val="22"/>
        </w:rPr>
        <w:t xml:space="preserve"> =</w:t>
      </w:r>
      <w:r w:rsidRPr="00020112">
        <w:rPr>
          <w:rFonts w:ascii="微软雅黑" w:eastAsia="微软雅黑" w:hAnsi="微软雅黑"/>
          <w:sz w:val="22"/>
        </w:rPr>
        <w:t xml:space="preserve"> function(){}</w:t>
      </w:r>
    </w:p>
    <w:p w:rsidR="008533EF" w:rsidRPr="00020112" w:rsidRDefault="008533EF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也就等于jquery.fn.新插件</w:t>
      </w:r>
      <w:r w:rsidRPr="00020112">
        <w:rPr>
          <w:rFonts w:ascii="微软雅黑" w:eastAsia="微软雅黑" w:hAnsi="微软雅黑" w:hint="eastAsia"/>
          <w:sz w:val="22"/>
        </w:rPr>
        <w:t xml:space="preserve"> =</w:t>
      </w:r>
      <w:r w:rsidRPr="00020112">
        <w:rPr>
          <w:rFonts w:ascii="微软雅黑" w:eastAsia="微软雅黑" w:hAnsi="微软雅黑"/>
          <w:sz w:val="22"/>
        </w:rPr>
        <w:t xml:space="preserve"> function(){}</w:t>
      </w:r>
    </w:p>
    <w:p w:rsidR="00377B34" w:rsidRPr="00020112" w:rsidRDefault="00992CAB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任何函数都可以是构造函数,new谁</w:t>
      </w:r>
      <w:r w:rsidRPr="00020112">
        <w:rPr>
          <w:rFonts w:ascii="微软雅黑" w:eastAsia="微软雅黑" w:hAnsi="微软雅黑" w:hint="eastAsia"/>
          <w:sz w:val="22"/>
        </w:rPr>
        <w:t xml:space="preserve"> 谁就是构造函数</w:t>
      </w:r>
    </w:p>
    <w:p w:rsidR="002F75C7" w:rsidRPr="00020112" w:rsidRDefault="002F75C7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传入null / undefined / 0 / ‘’ /NaN</w:t>
      </w:r>
    </w:p>
    <w:p w:rsidR="00992CAB" w:rsidRPr="00020112" w:rsidRDefault="00834CC5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传入的是选择器,会返回获取到的元素</w:t>
      </w:r>
    </w:p>
    <w:p w:rsidR="008533EF" w:rsidRPr="00020112" w:rsidRDefault="00834CC5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按照下标存储起来,同时添加一个length属性代表数量</w:t>
      </w:r>
    </w:p>
    <w:p w:rsidR="00377B34" w:rsidRPr="00020112" w:rsidRDefault="00834CC5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传入</w:t>
      </w:r>
      <w:r w:rsidRPr="00020112">
        <w:rPr>
          <w:rFonts w:ascii="微软雅黑" w:eastAsia="微软雅黑" w:hAnsi="微软雅黑" w:hint="eastAsia"/>
          <w:b/>
          <w:color w:val="FF0000"/>
          <w:sz w:val="22"/>
        </w:rPr>
        <w:t>HTML片段,会根据这些片段创建DOM对象</w:t>
      </w:r>
    </w:p>
    <w:p w:rsidR="00834CC5" w:rsidRPr="00020112" w:rsidRDefault="00834CC5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然后按照下标储存起来,同时添加一个length熟悉代表数量</w:t>
      </w:r>
    </w:p>
    <w:p w:rsidR="00834CC5" w:rsidRPr="00020112" w:rsidRDefault="00834CC5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document.body.appendChild($(‘&lt;span&gt;&lt;/sapn&gt;’)[0])</w:t>
      </w:r>
    </w:p>
    <w:p w:rsidR="008C55AF" w:rsidRPr="00020112" w:rsidRDefault="008C55AF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返回的是一个伪数组</w:t>
      </w:r>
    </w:p>
    <w:p w:rsidR="00377B34" w:rsidRPr="00020112" w:rsidRDefault="008C55AF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传入一个数组或者(</w:t>
      </w:r>
      <w:r w:rsidRPr="00020112">
        <w:rPr>
          <w:rFonts w:ascii="微软雅黑" w:eastAsia="微软雅黑" w:hAnsi="微软雅黑"/>
          <w:color w:val="FF0000"/>
          <w:sz w:val="22"/>
          <w:highlight w:val="yellow"/>
        </w:rPr>
        <w:t>伪数组</w:t>
      </w:r>
      <w:r w:rsidRPr="00020112">
        <w:rPr>
          <w:rFonts w:ascii="微软雅黑" w:eastAsia="微软雅黑" w:hAnsi="微软雅黑"/>
          <w:b/>
          <w:color w:val="FF0000"/>
          <w:sz w:val="22"/>
        </w:rPr>
        <w:t>)</w:t>
      </w:r>
      <w:r w:rsidRPr="00020112">
        <w:rPr>
          <w:rFonts w:ascii="微软雅黑" w:eastAsia="微软雅黑" w:hAnsi="微软雅黑" w:hint="eastAsia"/>
          <w:b/>
          <w:color w:val="FF0000"/>
          <w:sz w:val="22"/>
        </w:rPr>
        <w:t>,会把数组中的每一项分别添加到实例身上,同时把length有也加过来</w:t>
      </w:r>
    </w:p>
    <w:p w:rsidR="00377B34" w:rsidRPr="00020112" w:rsidRDefault="008C55AF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$([‘a’,’b’])</w:t>
      </w:r>
    </w:p>
    <w:p w:rsidR="008C55AF" w:rsidRPr="00020112" w:rsidRDefault="008C55AF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传入对象,直接把对象按照下标添加到实例身上</w:t>
      </w:r>
    </w:p>
    <w:p w:rsidR="00A86E87" w:rsidRPr="00020112" w:rsidRDefault="00A86E87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传入基本数据类型,null,ndefined,字符串除外,</w:t>
      </w:r>
    </w:p>
    <w:p w:rsidR="00A86E87" w:rsidRPr="00020112" w:rsidRDefault="00A86E87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直接把数据添加到实例身上</w:t>
      </w:r>
    </w:p>
    <w:p w:rsidR="008C55AF" w:rsidRPr="00020112" w:rsidRDefault="00A86E87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传字符串会被认定为是选择器</w:t>
      </w:r>
    </w:p>
    <w:p w:rsidR="008C55AF" w:rsidRPr="00020112" w:rsidRDefault="002F75C7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传</w:t>
      </w:r>
      <w:r w:rsidRPr="00020112">
        <w:rPr>
          <w:rFonts w:ascii="微软雅黑" w:eastAsia="微软雅黑" w:hAnsi="微软雅黑" w:hint="eastAsia"/>
          <w:b/>
          <w:color w:val="FF0000"/>
          <w:sz w:val="22"/>
        </w:rPr>
        <w:t>DOM对象,也会添加到实例身上</w:t>
      </w:r>
    </w:p>
    <w:p w:rsidR="00582D0F" w:rsidRPr="00020112" w:rsidRDefault="00582D0F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 w:hint="eastAsia"/>
          <w:b/>
          <w:sz w:val="22"/>
        </w:rPr>
        <w:t>传入的是</w:t>
      </w:r>
      <w:r w:rsidR="004D191B" w:rsidRPr="00020112">
        <w:rPr>
          <w:rFonts w:ascii="微软雅黑" w:eastAsia="微软雅黑" w:hAnsi="微软雅黑" w:hint="eastAsia"/>
          <w:b/>
          <w:sz w:val="22"/>
        </w:rPr>
        <w:t>null,undefined,0,</w:t>
      </w:r>
      <w:r w:rsidR="004D191B" w:rsidRPr="00020112">
        <w:rPr>
          <w:rFonts w:ascii="微软雅黑" w:eastAsia="微软雅黑" w:hAnsi="微软雅黑"/>
          <w:b/>
          <w:sz w:val="22"/>
        </w:rPr>
        <w:t>NaN,’’</w:t>
      </w:r>
    </w:p>
    <w:p w:rsidR="008C55AF" w:rsidRPr="00020112" w:rsidRDefault="00582D0F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null,undefined,0,</w:t>
      </w:r>
      <w:r w:rsidRPr="00020112">
        <w:rPr>
          <w:rFonts w:ascii="微软雅黑" w:eastAsia="微软雅黑" w:hAnsi="微软雅黑"/>
          <w:sz w:val="22"/>
        </w:rPr>
        <w:t>NaN,’’</w:t>
      </w:r>
      <w:r w:rsidR="004D191B" w:rsidRPr="00020112">
        <w:rPr>
          <w:rFonts w:ascii="微软雅黑" w:eastAsia="微软雅黑" w:hAnsi="微软雅黑"/>
          <w:sz w:val="22"/>
        </w:rPr>
        <w:t xml:space="preserve"> 转换为boolean类型都会是false</w:t>
      </w:r>
    </w:p>
    <w:p w:rsidR="00582D0F" w:rsidRPr="00020112" w:rsidRDefault="00582D0F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返回一个this</w:t>
      </w:r>
    </w:p>
    <w:p w:rsidR="00582D0F" w:rsidRPr="00020112" w:rsidRDefault="00582D0F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构造函数里的this指向新的实例对象</w:t>
      </w:r>
    </w:p>
    <w:p w:rsidR="00582D0F" w:rsidRPr="00020112" w:rsidRDefault="00582D0F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传入的是html片段</w:t>
      </w:r>
    </w:p>
    <w:p w:rsidR="004D191B" w:rsidRPr="00020112" w:rsidRDefault="00582D0F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html开头结尾都是&lt;&gt;,并且length&gt;=3,就可认为是一个html片段</w:t>
      </w:r>
    </w:p>
    <w:p w:rsidR="00582D0F" w:rsidRPr="00020112" w:rsidRDefault="00582D0F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创建一个临时的div</w:t>
      </w:r>
    </w:p>
    <w:p w:rsidR="00582D0F" w:rsidRPr="00020112" w:rsidRDefault="00582D0F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设置这个div的innerHTML为html片段</w:t>
      </w:r>
    </w:p>
    <w:p w:rsidR="00582D0F" w:rsidRPr="00020112" w:rsidRDefault="00582D0F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这些片段就转变为</w:t>
      </w:r>
      <w:r w:rsidRPr="00020112">
        <w:rPr>
          <w:rFonts w:ascii="微软雅黑" w:eastAsia="微软雅黑" w:hAnsi="微软雅黑" w:hint="eastAsia"/>
          <w:sz w:val="22"/>
        </w:rPr>
        <w:t>了div的子元素</w:t>
      </w:r>
    </w:p>
    <w:p w:rsidR="00582D0F" w:rsidRPr="00020112" w:rsidRDefault="00582D0F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遍历div的子元素分别添加到this身上,记住给实例补充length属性</w:t>
      </w:r>
    </w:p>
    <w:p w:rsidR="00582D0F" w:rsidRPr="00020112" w:rsidRDefault="00582D0F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可以使用数组的push()来给实例添加,同时可以使用apply简化遍历过程</w:t>
      </w:r>
    </w:p>
    <w:p w:rsidR="00FD22EF" w:rsidRPr="00020112" w:rsidRDefault="00FD22EF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实现</w:t>
      </w:r>
    </w:p>
    <w:p w:rsidR="00FD22EF" w:rsidRPr="00020112" w:rsidRDefault="00FD22EF" w:rsidP="004F409C">
      <w:pPr>
        <w:pStyle w:val="af"/>
        <w:numPr>
          <w:ilvl w:val="4"/>
          <w:numId w:val="300"/>
        </w:numPr>
        <w:ind w:firstLineChars="0"/>
        <w:jc w:val="left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var tempbox = document.createElement(‘div’)</w:t>
      </w:r>
    </w:p>
    <w:p w:rsidR="00FD22EF" w:rsidRPr="00020112" w:rsidRDefault="00FD22EF" w:rsidP="004F409C">
      <w:pPr>
        <w:pStyle w:val="af"/>
        <w:numPr>
          <w:ilvl w:val="4"/>
          <w:numId w:val="300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tempbox.innerHTML = selector;</w:t>
      </w:r>
    </w:p>
    <w:p w:rsidR="00FD22EF" w:rsidRPr="00020112" w:rsidRDefault="00FD22EF" w:rsidP="004F409C">
      <w:pPr>
        <w:pStyle w:val="af"/>
        <w:numPr>
          <w:ilvl w:val="4"/>
          <w:numId w:val="300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[].push.apply(this,tempbox.child</w:t>
      </w:r>
      <w:r w:rsidR="008533EF" w:rsidRPr="00020112">
        <w:rPr>
          <w:rFonts w:ascii="微软雅黑" w:eastAsia="微软雅黑" w:hAnsi="微软雅黑"/>
          <w:b/>
          <w:color w:val="FF0000"/>
          <w:sz w:val="22"/>
        </w:rPr>
        <w:t>Nodes</w:t>
      </w:r>
      <w:r w:rsidRPr="00020112">
        <w:rPr>
          <w:rFonts w:ascii="微软雅黑" w:eastAsia="微软雅黑" w:hAnsi="微软雅黑"/>
          <w:b/>
          <w:color w:val="FF0000"/>
          <w:sz w:val="22"/>
        </w:rPr>
        <w:t>)</w:t>
      </w:r>
    </w:p>
    <w:p w:rsidR="00582D0F" w:rsidRPr="00020112" w:rsidRDefault="00C43DFE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传入的是选择器,</w:t>
      </w:r>
      <w:r w:rsidR="00582D0F" w:rsidRPr="00020112">
        <w:rPr>
          <w:rFonts w:ascii="微软雅黑" w:eastAsia="微软雅黑" w:hAnsi="微软雅黑"/>
          <w:b/>
          <w:sz w:val="22"/>
        </w:rPr>
        <w:t>按照选择器获取页面中的</w:t>
      </w:r>
      <w:r w:rsidR="00582D0F" w:rsidRPr="00020112">
        <w:rPr>
          <w:rFonts w:ascii="微软雅黑" w:eastAsia="微软雅黑" w:hAnsi="微软雅黑" w:hint="eastAsia"/>
          <w:b/>
          <w:sz w:val="22"/>
        </w:rPr>
        <w:t>DOM,把DOM添加到实例身上</w:t>
      </w:r>
    </w:p>
    <w:p w:rsidR="00582D0F" w:rsidRPr="00020112" w:rsidRDefault="00582D0F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使用querySelectorAll获取所有的元素</w:t>
      </w:r>
    </w:p>
    <w:p w:rsidR="00582D0F" w:rsidRPr="00020112" w:rsidRDefault="00582D0F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把遍历到的所有元素分别添加到实例身上</w:t>
      </w:r>
    </w:p>
    <w:p w:rsidR="004D191B" w:rsidRPr="00020112" w:rsidRDefault="00582D0F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传入伪数组和数组</w:t>
      </w:r>
    </w:p>
    <w:p w:rsidR="00583A9F" w:rsidRPr="00020112" w:rsidRDefault="00583A9F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排除函数和window</w:t>
      </w:r>
      <w:r w:rsidR="00B809C4" w:rsidRPr="00020112">
        <w:rPr>
          <w:rFonts w:ascii="微软雅黑" w:eastAsia="微软雅黑" w:hAnsi="微软雅黑"/>
          <w:b/>
          <w:sz w:val="22"/>
        </w:rPr>
        <w:t>,因为函数和window都有length属性</w:t>
      </w:r>
    </w:p>
    <w:p w:rsidR="00583A9F" w:rsidRPr="00020112" w:rsidRDefault="00583A9F" w:rsidP="004F409C">
      <w:pPr>
        <w:pStyle w:val="af"/>
        <w:numPr>
          <w:ilvl w:val="3"/>
          <w:numId w:val="300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排除函数</w:t>
      </w:r>
      <w:r w:rsidRPr="00020112">
        <w:rPr>
          <w:rFonts w:ascii="微软雅黑" w:eastAsia="微软雅黑" w:hAnsi="微软雅黑" w:hint="eastAsia"/>
          <w:sz w:val="22"/>
        </w:rPr>
        <w:t xml:space="preserve">       </w:t>
      </w:r>
      <w:r w:rsidRPr="00020112">
        <w:rPr>
          <w:rFonts w:ascii="微软雅黑" w:eastAsia="微软雅黑" w:hAnsi="微软雅黑"/>
          <w:sz w:val="22"/>
        </w:rPr>
        <w:t>typeof function</w:t>
      </w:r>
    </w:p>
    <w:p w:rsidR="00E60291" w:rsidRPr="00020112" w:rsidRDefault="00E60291" w:rsidP="004F409C">
      <w:pPr>
        <w:pStyle w:val="af"/>
        <w:numPr>
          <w:ilvl w:val="4"/>
          <w:numId w:val="300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if( typeof selector == ‘function’){ return false}</w:t>
      </w:r>
    </w:p>
    <w:p w:rsidR="00583A9F" w:rsidRPr="00020112" w:rsidRDefault="00583A9F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window.length属性代表页面中iframe的数量</w:t>
      </w:r>
    </w:p>
    <w:p w:rsidR="00583A9F" w:rsidRPr="00020112" w:rsidRDefault="00583A9F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window.window === window</w:t>
      </w:r>
    </w:p>
    <w:p w:rsidR="00E60291" w:rsidRPr="00020112" w:rsidRDefault="00E60291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if(select.window === window)</w:t>
      </w:r>
    </w:p>
    <w:p w:rsidR="00E60291" w:rsidRPr="00020112" w:rsidRDefault="00E60291" w:rsidP="00E60291">
      <w:pPr>
        <w:ind w:left="252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{return false}</w:t>
      </w:r>
    </w:p>
    <w:p w:rsidR="00583A9F" w:rsidRPr="00020112" w:rsidRDefault="00583A9F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如果一个数据的window属性是自己,那么就认为它是window</w:t>
      </w:r>
    </w:p>
    <w:p w:rsidR="00583A9F" w:rsidRPr="00020112" w:rsidRDefault="00583A9F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toString判断是不是真数组</w:t>
      </w:r>
    </w:p>
    <w:p w:rsidR="002E3022" w:rsidRPr="00020112" w:rsidRDefault="002E3022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new Array()创建的数组和[]字面量创建的数组</w:t>
      </w:r>
    </w:p>
    <w:p w:rsidR="002E3022" w:rsidRPr="00020112" w:rsidRDefault="002E3022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稀疏数组</w:t>
      </w:r>
    </w:p>
    <w:p w:rsidR="002E3022" w:rsidRPr="00020112" w:rsidRDefault="002E3022" w:rsidP="004F409C">
      <w:pPr>
        <w:pStyle w:val="af"/>
        <w:numPr>
          <w:ilvl w:val="4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某些数组下标不存在</w:t>
      </w:r>
    </w:p>
    <w:p w:rsidR="00582D0F" w:rsidRPr="00020112" w:rsidRDefault="00582D0F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判断是不是伪数组</w:t>
      </w:r>
    </w:p>
    <w:p w:rsidR="002F2E5B" w:rsidRPr="00020112" w:rsidRDefault="002F2E5B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伪数组特点</w:t>
      </w:r>
    </w:p>
    <w:p w:rsidR="002F2E5B" w:rsidRPr="00020112" w:rsidRDefault="002F2E5B" w:rsidP="004F409C">
      <w:pPr>
        <w:pStyle w:val="af"/>
        <w:numPr>
          <w:ilvl w:val="4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必须有length属性</w:t>
      </w:r>
    </w:p>
    <w:p w:rsidR="002F2E5B" w:rsidRPr="00020112" w:rsidRDefault="002F2E5B" w:rsidP="004F409C">
      <w:pPr>
        <w:pStyle w:val="af"/>
        <w:numPr>
          <w:ilvl w:val="4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如果length属性值是</w:t>
      </w:r>
      <w:r w:rsidRPr="00020112">
        <w:rPr>
          <w:rFonts w:ascii="微软雅黑" w:eastAsia="微软雅黑" w:hAnsi="微软雅黑" w:hint="eastAsia"/>
          <w:sz w:val="22"/>
        </w:rPr>
        <w:t>0,那么这个对象没有任何元素</w:t>
      </w:r>
      <w:r w:rsidR="00583A9F" w:rsidRPr="00020112">
        <w:rPr>
          <w:rFonts w:ascii="微软雅黑" w:eastAsia="微软雅黑" w:hAnsi="微软雅黑" w:hint="eastAsia"/>
          <w:sz w:val="22"/>
        </w:rPr>
        <w:t>,是</w:t>
      </w:r>
      <w:r w:rsidR="002E3022" w:rsidRPr="00020112">
        <w:rPr>
          <w:rFonts w:ascii="微软雅黑" w:eastAsia="微软雅黑" w:hAnsi="微软雅黑" w:hint="eastAsia"/>
          <w:sz w:val="22"/>
        </w:rPr>
        <w:t>空</w:t>
      </w:r>
      <w:r w:rsidR="00583A9F" w:rsidRPr="00020112">
        <w:rPr>
          <w:rFonts w:ascii="微软雅黑" w:eastAsia="微软雅黑" w:hAnsi="微软雅黑" w:hint="eastAsia"/>
          <w:sz w:val="22"/>
        </w:rPr>
        <w:t>数组</w:t>
      </w:r>
    </w:p>
    <w:p w:rsidR="002F2E5B" w:rsidRPr="00020112" w:rsidRDefault="002F2E5B" w:rsidP="004F409C">
      <w:pPr>
        <w:pStyle w:val="af"/>
        <w:numPr>
          <w:ilvl w:val="4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如果length属性不为</w:t>
      </w:r>
      <w:r w:rsidRPr="00020112">
        <w:rPr>
          <w:rFonts w:ascii="微软雅黑" w:eastAsia="微软雅黑" w:hAnsi="微软雅黑" w:hint="eastAsia"/>
          <w:sz w:val="22"/>
        </w:rPr>
        <w:t>0,那么这个</w:t>
      </w:r>
      <w:r w:rsidR="002E3022" w:rsidRPr="00020112">
        <w:rPr>
          <w:rFonts w:ascii="微软雅黑" w:eastAsia="微软雅黑" w:hAnsi="微软雅黑" w:hint="eastAsia"/>
          <w:sz w:val="22"/>
        </w:rPr>
        <w:t>伪数组</w:t>
      </w:r>
      <w:r w:rsidRPr="00020112">
        <w:rPr>
          <w:rFonts w:ascii="微软雅黑" w:eastAsia="微软雅黑" w:hAnsi="微软雅黑" w:hint="eastAsia"/>
          <w:sz w:val="22"/>
        </w:rPr>
        <w:t>一定有(length-1)为下标是属性值</w:t>
      </w:r>
    </w:p>
    <w:p w:rsidR="002E3022" w:rsidRPr="00020112" w:rsidRDefault="002E3022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判断伪数组</w:t>
      </w:r>
    </w:p>
    <w:p w:rsidR="002E3022" w:rsidRPr="00020112" w:rsidRDefault="002E3022" w:rsidP="004F409C">
      <w:pPr>
        <w:pStyle w:val="af"/>
        <w:numPr>
          <w:ilvl w:val="6"/>
          <w:numId w:val="300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必须有length属性</w:t>
      </w:r>
    </w:p>
    <w:p w:rsidR="002E3022" w:rsidRPr="00020112" w:rsidRDefault="002E3022" w:rsidP="004F409C">
      <w:pPr>
        <w:pStyle w:val="af"/>
        <w:numPr>
          <w:ilvl w:val="6"/>
          <w:numId w:val="300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要么length为</w:t>
      </w:r>
      <w:r w:rsidRPr="00020112">
        <w:rPr>
          <w:rFonts w:ascii="微软雅黑" w:eastAsia="微软雅黑" w:hAnsi="微软雅黑" w:hint="eastAsia"/>
          <w:b/>
          <w:color w:val="FF0000"/>
          <w:sz w:val="22"/>
        </w:rPr>
        <w:t>0,要么有length</w:t>
      </w:r>
      <w:r w:rsidRPr="00020112">
        <w:rPr>
          <w:rFonts w:ascii="微软雅黑" w:eastAsia="微软雅黑" w:hAnsi="微软雅黑"/>
          <w:b/>
          <w:color w:val="FF0000"/>
          <w:sz w:val="22"/>
        </w:rPr>
        <w:t>-1这个下标</w:t>
      </w:r>
    </w:p>
    <w:p w:rsidR="00E60291" w:rsidRPr="00020112" w:rsidRDefault="00E60291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判断过程</w:t>
      </w:r>
    </w:p>
    <w:p w:rsidR="00E60291" w:rsidRPr="00020112" w:rsidRDefault="00E60291" w:rsidP="004F409C">
      <w:pPr>
        <w:pStyle w:val="af"/>
        <w:numPr>
          <w:ilvl w:val="4"/>
          <w:numId w:val="300"/>
        </w:numPr>
        <w:ind w:firstLineChars="0"/>
        <w:rPr>
          <w:rFonts w:ascii="微软雅黑" w:eastAsia="微软雅黑" w:hAnsi="微软雅黑"/>
          <w:sz w:val="22"/>
        </w:rPr>
      </w:pPr>
    </w:p>
    <w:p w:rsidR="00C43DFE" w:rsidRPr="00020112" w:rsidRDefault="00C43DFE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传入的是选择器</w:t>
      </w:r>
    </w:p>
    <w:p w:rsidR="002E3022" w:rsidRPr="00020112" w:rsidRDefault="002E3022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charAt()获取数组指定下标元素</w:t>
      </w:r>
    </w:p>
    <w:p w:rsidR="00FD22EF" w:rsidRPr="00020112" w:rsidRDefault="00FD22EF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借用其他对象方法</w:t>
      </w:r>
    </w:p>
    <w:p w:rsidR="00FD22EF" w:rsidRPr="00020112" w:rsidRDefault="00FD22EF" w:rsidP="004F409C">
      <w:pPr>
        <w:pStyle w:val="af"/>
        <w:numPr>
          <w:ilvl w:val="1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借用数组方法</w:t>
      </w:r>
    </w:p>
    <w:p w:rsidR="00FD22EF" w:rsidRPr="00020112" w:rsidRDefault="00FD22EF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 xml:space="preserve">[].push.apply(this,)  </w:t>
      </w:r>
    </w:p>
    <w:p w:rsidR="00FD22EF" w:rsidRPr="00020112" w:rsidRDefault="00FD22EF" w:rsidP="004F409C">
      <w:pPr>
        <w:pStyle w:val="af"/>
        <w:numPr>
          <w:ilvl w:val="3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[].pop.apply(this,)</w:t>
      </w:r>
    </w:p>
    <w:p w:rsidR="002E3022" w:rsidRPr="00020112" w:rsidRDefault="009E15FF" w:rsidP="004F409C">
      <w:pPr>
        <w:pStyle w:val="af"/>
        <w:numPr>
          <w:ilvl w:val="0"/>
          <w:numId w:val="30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replace(/^\s+|\s+$/g,’’):替换首位空字符</w:t>
      </w:r>
    </w:p>
    <w:p w:rsidR="002F75C7" w:rsidRPr="00020112" w:rsidRDefault="002F75C7" w:rsidP="00992CAB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07" w:name="_Toc517429156"/>
      <w:r w:rsidRPr="00020112">
        <w:rPr>
          <w:rFonts w:ascii="微软雅黑" w:eastAsia="微软雅黑" w:hAnsi="微软雅黑"/>
          <w:sz w:val="36"/>
        </w:rPr>
        <w:t>传入jQuery不同参数的不同返回结果</w:t>
      </w:r>
      <w:bookmarkEnd w:id="107"/>
    </w:p>
    <w:p w:rsidR="002F75C7" w:rsidRPr="00020112" w:rsidRDefault="002F75C7" w:rsidP="004F409C">
      <w:pPr>
        <w:pStyle w:val="af"/>
        <w:numPr>
          <w:ilvl w:val="0"/>
          <w:numId w:val="30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传入null,undefined,0,</w:t>
      </w:r>
      <w:r w:rsidRPr="00020112">
        <w:rPr>
          <w:rFonts w:ascii="微软雅黑" w:eastAsia="微软雅黑" w:hAnsi="微软雅黑"/>
          <w:sz w:val="22"/>
        </w:rPr>
        <w:t>NaN,’’返回空对象空实例</w:t>
      </w:r>
    </w:p>
    <w:p w:rsidR="002F75C7" w:rsidRPr="00020112" w:rsidRDefault="002F75C7" w:rsidP="004F409C">
      <w:pPr>
        <w:pStyle w:val="af"/>
        <w:numPr>
          <w:ilvl w:val="0"/>
          <w:numId w:val="30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传入字符串,需要贩毒案是html片段还是其他</w:t>
      </w:r>
    </w:p>
    <w:p w:rsidR="002F75C7" w:rsidRPr="00020112" w:rsidRDefault="002F75C7" w:rsidP="004F409C">
      <w:pPr>
        <w:pStyle w:val="af"/>
        <w:numPr>
          <w:ilvl w:val="1"/>
          <w:numId w:val="30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是片段,创建对象的</w:t>
      </w:r>
      <w:r w:rsidRPr="00020112">
        <w:rPr>
          <w:rFonts w:ascii="微软雅黑" w:eastAsia="微软雅黑" w:hAnsi="微软雅黑" w:hint="eastAsia"/>
          <w:sz w:val="22"/>
        </w:rPr>
        <w:t>DOM,然后添加到实例身上</w:t>
      </w:r>
    </w:p>
    <w:p w:rsidR="002F75C7" w:rsidRPr="00020112" w:rsidRDefault="002F75C7" w:rsidP="004F409C">
      <w:pPr>
        <w:pStyle w:val="af"/>
        <w:numPr>
          <w:ilvl w:val="1"/>
          <w:numId w:val="30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否则按照选择器获取页面中的DOM,然后把获取到的DOM添加到实例身上</w:t>
      </w:r>
    </w:p>
    <w:p w:rsidR="002F75C7" w:rsidRPr="00020112" w:rsidRDefault="002F75C7" w:rsidP="004F409C">
      <w:pPr>
        <w:pStyle w:val="af"/>
        <w:numPr>
          <w:ilvl w:val="0"/>
          <w:numId w:val="30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如果是数组或者伪数组,那么把每一项分别添加到实例身上</w:t>
      </w:r>
    </w:p>
    <w:p w:rsidR="00582D0F" w:rsidRPr="002C2A50" w:rsidRDefault="002F75C7" w:rsidP="002C2A50">
      <w:pPr>
        <w:pStyle w:val="af"/>
        <w:numPr>
          <w:ilvl w:val="0"/>
          <w:numId w:val="30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出了上面的数据类型,剩余的统一添加到实例身上</w:t>
      </w:r>
    </w:p>
    <w:p w:rsidR="00992CAB" w:rsidRPr="00020112" w:rsidRDefault="00992CAB" w:rsidP="00992CAB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08" w:name="_Toc517429158"/>
      <w:r w:rsidRPr="00020112">
        <w:rPr>
          <w:rFonts w:ascii="微软雅黑" w:eastAsia="微软雅黑" w:hAnsi="微软雅黑"/>
          <w:sz w:val="36"/>
        </w:rPr>
        <w:t>toString</w:t>
      </w:r>
      <w:r w:rsidR="002F75C7" w:rsidRPr="00020112">
        <w:rPr>
          <w:rFonts w:ascii="微软雅黑" w:eastAsia="微软雅黑" w:hAnsi="微软雅黑"/>
          <w:b w:val="0"/>
          <w:color w:val="FF0000"/>
          <w:sz w:val="36"/>
        </w:rPr>
        <w:t>伪数组</w:t>
      </w:r>
      <w:bookmarkEnd w:id="108"/>
    </w:p>
    <w:p w:rsidR="00992CAB" w:rsidRPr="00020112" w:rsidRDefault="00992CAB" w:rsidP="004F409C">
      <w:pPr>
        <w:pStyle w:val="af"/>
        <w:numPr>
          <w:ilvl w:val="0"/>
          <w:numId w:val="30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根据内部</w:t>
      </w:r>
      <w:r w:rsidRPr="00020112">
        <w:rPr>
          <w:rFonts w:ascii="微软雅黑" w:eastAsia="微软雅黑" w:hAnsi="微软雅黑" w:hint="eastAsia"/>
          <w:sz w:val="22"/>
        </w:rPr>
        <w:t>的this</w:t>
      </w:r>
      <w:r w:rsidRPr="00020112">
        <w:rPr>
          <w:rFonts w:ascii="微软雅黑" w:eastAsia="微软雅黑" w:hAnsi="微软雅黑"/>
          <w:sz w:val="22"/>
        </w:rPr>
        <w:t xml:space="preserve"> 返回一个类似于这样的字符串</w:t>
      </w:r>
    </w:p>
    <w:p w:rsidR="00992CAB" w:rsidRPr="00020112" w:rsidRDefault="00992CAB" w:rsidP="004F409C">
      <w:pPr>
        <w:pStyle w:val="af"/>
        <w:numPr>
          <w:ilvl w:val="1"/>
          <w:numId w:val="30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[ object className]</w:t>
      </w:r>
    </w:p>
    <w:p w:rsidR="00992CAB" w:rsidRPr="00020112" w:rsidRDefault="00992CAB" w:rsidP="004F409C">
      <w:pPr>
        <w:pStyle w:val="af"/>
        <w:numPr>
          <w:ilvl w:val="1"/>
          <w:numId w:val="301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Object.prototype.toString.call(this的指向)</w:t>
      </w:r>
    </w:p>
    <w:p w:rsidR="00992CAB" w:rsidRPr="00020112" w:rsidRDefault="00992CAB" w:rsidP="004F409C">
      <w:pPr>
        <w:pStyle w:val="af"/>
        <w:numPr>
          <w:ilvl w:val="1"/>
          <w:numId w:val="30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Array</w:t>
      </w:r>
      <w:r w:rsidRPr="00020112">
        <w:rPr>
          <w:rFonts w:ascii="微软雅黑" w:eastAsia="微软雅黑" w:hAnsi="微软雅黑"/>
          <w:sz w:val="22"/>
        </w:rPr>
        <w:t xml:space="preserve">   Data都继承自</w:t>
      </w:r>
      <w:r w:rsidRPr="00020112">
        <w:rPr>
          <w:rFonts w:ascii="微软雅黑" w:eastAsia="微软雅黑" w:hAnsi="微软雅黑" w:hint="eastAsia"/>
          <w:sz w:val="22"/>
        </w:rPr>
        <w:t>Function</w:t>
      </w:r>
    </w:p>
    <w:p w:rsidR="005326E8" w:rsidRPr="00020112" w:rsidRDefault="005326E8" w:rsidP="004F409C">
      <w:pPr>
        <w:pStyle w:val="af"/>
        <w:numPr>
          <w:ilvl w:val="1"/>
          <w:numId w:val="30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new Array 是</w:t>
      </w:r>
      <w:r w:rsidRPr="00020112">
        <w:rPr>
          <w:rFonts w:ascii="微软雅黑" w:eastAsia="微软雅黑" w:hAnsi="微软雅黑" w:hint="eastAsia"/>
          <w:sz w:val="22"/>
        </w:rPr>
        <w:t>Array类型,</w:t>
      </w:r>
      <w:r w:rsidRPr="00020112">
        <w:rPr>
          <w:rFonts w:ascii="微软雅黑" w:eastAsia="微软雅黑" w:hAnsi="微软雅黑"/>
          <w:sz w:val="22"/>
        </w:rPr>
        <w:t>Array是</w:t>
      </w:r>
      <w:r w:rsidRPr="00020112">
        <w:rPr>
          <w:rFonts w:ascii="微软雅黑" w:eastAsia="微软雅黑" w:hAnsi="微软雅黑" w:hint="eastAsia"/>
          <w:sz w:val="22"/>
        </w:rPr>
        <w:t>Function类型</w:t>
      </w:r>
    </w:p>
    <w:p w:rsidR="00992CAB" w:rsidRPr="00020112" w:rsidRDefault="00992CAB" w:rsidP="004F409C">
      <w:pPr>
        <w:pStyle w:val="af"/>
        <w:numPr>
          <w:ilvl w:val="1"/>
          <w:numId w:val="30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({}) === Object.prototype</w:t>
      </w:r>
    </w:p>
    <w:p w:rsidR="00992CAB" w:rsidRPr="00020112" w:rsidRDefault="00992CAB" w:rsidP="004F409C">
      <w:pPr>
        <w:pStyle w:val="af"/>
        <w:numPr>
          <w:ilvl w:val="0"/>
          <w:numId w:val="30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不能获取用户自定义对象的类型</w:t>
      </w:r>
    </w:p>
    <w:p w:rsidR="00992CAB" w:rsidRPr="00020112" w:rsidRDefault="00992CAB" w:rsidP="004F409C">
      <w:pPr>
        <w:pStyle w:val="af"/>
        <w:numPr>
          <w:ilvl w:val="0"/>
          <w:numId w:val="30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只能获取内置对象的类型</w:t>
      </w:r>
    </w:p>
    <w:p w:rsidR="00992CAB" w:rsidRPr="00020112" w:rsidRDefault="005326E8" w:rsidP="004F409C">
      <w:pPr>
        <w:pStyle w:val="af"/>
        <w:numPr>
          <w:ilvl w:val="0"/>
          <w:numId w:val="30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自定义对象类型都返回[object object]</w:t>
      </w:r>
    </w:p>
    <w:p w:rsidR="005326E8" w:rsidRPr="00020112" w:rsidRDefault="005326E8" w:rsidP="004F409C">
      <w:pPr>
        <w:pStyle w:val="af"/>
        <w:numPr>
          <w:ilvl w:val="0"/>
          <w:numId w:val="30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{}:js默认识别为代码块</w:t>
      </w:r>
    </w:p>
    <w:p w:rsidR="005326E8" w:rsidRPr="00020112" w:rsidRDefault="005326E8" w:rsidP="004F409C">
      <w:pPr>
        <w:pStyle w:val="af"/>
        <w:numPr>
          <w:ilvl w:val="1"/>
          <w:numId w:val="30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代码块就是一对{}</w:t>
      </w:r>
    </w:p>
    <w:p w:rsidR="005326E8" w:rsidRPr="00020112" w:rsidRDefault="005326E8" w:rsidP="004F409C">
      <w:pPr>
        <w:pStyle w:val="af"/>
        <w:numPr>
          <w:ilvl w:val="1"/>
          <w:numId w:val="30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如果把一对大括号赋值给其他变量,或者参与运算,大括号就变成了自面对新</w:t>
      </w:r>
    </w:p>
    <w:p w:rsidR="005326E8" w:rsidRPr="00020112" w:rsidRDefault="005326E8" w:rsidP="004F409C">
      <w:pPr>
        <w:pStyle w:val="af"/>
        <w:numPr>
          <w:ilvl w:val="1"/>
          <w:numId w:val="30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():是一个运算符</w:t>
      </w:r>
    </w:p>
    <w:p w:rsidR="004A3618" w:rsidRPr="00020112" w:rsidRDefault="00643D33" w:rsidP="004A3618">
      <w:pPr>
        <w:pStyle w:val="1"/>
        <w:rPr>
          <w:rFonts w:ascii="微软雅黑" w:eastAsia="微软雅黑" w:hAnsi="微软雅黑"/>
        </w:rPr>
      </w:pPr>
      <w:bookmarkStart w:id="109" w:name="_Toc517429159"/>
      <w:r>
        <w:rPr>
          <w:rFonts w:ascii="微软雅黑" w:eastAsia="微软雅黑" w:hAnsi="微软雅黑"/>
        </w:rPr>
        <w:t>创业</w:t>
      </w:r>
      <w:r w:rsidR="004A3618" w:rsidRPr="00020112">
        <w:rPr>
          <w:rFonts w:ascii="微软雅黑" w:eastAsia="微软雅黑" w:hAnsi="微软雅黑"/>
        </w:rPr>
        <w:t>班第五十一天(框架封装)</w:t>
      </w:r>
      <w:bookmarkEnd w:id="109"/>
    </w:p>
    <w:p w:rsidR="004A3618" w:rsidRPr="00020112" w:rsidRDefault="004A3618" w:rsidP="004A3618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10" w:name="_Toc517429160"/>
      <w:r w:rsidRPr="00020112">
        <w:rPr>
          <w:rFonts w:ascii="微软雅黑" w:eastAsia="微软雅黑" w:hAnsi="微软雅黑"/>
          <w:sz w:val="36"/>
        </w:rPr>
        <w:t>把入口函数融合到框架中</w:t>
      </w:r>
      <w:bookmarkEnd w:id="110"/>
    </w:p>
    <w:p w:rsidR="004A3618" w:rsidRPr="00020112" w:rsidRDefault="00CE28A3" w:rsidP="004F409C">
      <w:pPr>
        <w:pStyle w:val="af"/>
        <w:numPr>
          <w:ilvl w:val="0"/>
          <w:numId w:val="3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Function</w:t>
      </w:r>
      <w:r w:rsidRPr="00020112">
        <w:rPr>
          <w:rFonts w:ascii="微软雅黑" w:eastAsia="微软雅黑" w:hAnsi="微软雅黑"/>
          <w:sz w:val="22"/>
        </w:rPr>
        <w:t xml:space="preserve"> </w:t>
      </w:r>
      <w:r w:rsidRPr="00020112">
        <w:rPr>
          <w:rFonts w:ascii="微软雅黑" w:eastAsia="微软雅黑" w:hAnsi="微软雅黑" w:hint="eastAsia"/>
          <w:sz w:val="22"/>
        </w:rPr>
        <w:t>的</w:t>
      </w:r>
      <w:r w:rsidRPr="00020112">
        <w:rPr>
          <w:rFonts w:ascii="微软雅黑" w:eastAsia="微软雅黑" w:hAnsi="微软雅黑"/>
          <w:sz w:val="22"/>
        </w:rPr>
        <w:t>length属性</w:t>
      </w:r>
      <w:r w:rsidRPr="00020112">
        <w:rPr>
          <w:rFonts w:ascii="微软雅黑" w:eastAsia="微软雅黑" w:hAnsi="微软雅黑" w:hint="eastAsia"/>
          <w:sz w:val="22"/>
        </w:rPr>
        <w:t>是</w:t>
      </w:r>
      <w:r w:rsidRPr="00020112">
        <w:rPr>
          <w:rFonts w:ascii="微软雅黑" w:eastAsia="微软雅黑" w:hAnsi="微软雅黑"/>
          <w:sz w:val="22"/>
        </w:rPr>
        <w:t>形参的个数</w:t>
      </w:r>
    </w:p>
    <w:p w:rsidR="00CE28A3" w:rsidRPr="00020112" w:rsidRDefault="00CE28A3" w:rsidP="004F409C">
      <w:pPr>
        <w:pStyle w:val="af"/>
        <w:numPr>
          <w:ilvl w:val="0"/>
          <w:numId w:val="3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window</w:t>
      </w:r>
      <w:r w:rsidRPr="00020112">
        <w:rPr>
          <w:rFonts w:ascii="微软雅黑" w:eastAsia="微软雅黑" w:hAnsi="微软雅黑"/>
          <w:sz w:val="22"/>
        </w:rPr>
        <w:t>的length属性</w:t>
      </w:r>
      <w:r w:rsidRPr="00020112">
        <w:rPr>
          <w:rFonts w:ascii="微软雅黑" w:eastAsia="微软雅黑" w:hAnsi="微软雅黑" w:hint="eastAsia"/>
          <w:sz w:val="22"/>
        </w:rPr>
        <w:t>是</w:t>
      </w:r>
      <w:r w:rsidRPr="00020112">
        <w:rPr>
          <w:rFonts w:ascii="微软雅黑" w:eastAsia="微软雅黑" w:hAnsi="微软雅黑"/>
          <w:sz w:val="22"/>
        </w:rPr>
        <w:t>ifrim的数量</w:t>
      </w:r>
    </w:p>
    <w:p w:rsidR="00CE28A3" w:rsidRPr="00020112" w:rsidRDefault="00CE28A3" w:rsidP="004F409C">
      <w:pPr>
        <w:pStyle w:val="af"/>
        <w:numPr>
          <w:ilvl w:val="0"/>
          <w:numId w:val="3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判断是不是window</w:t>
      </w:r>
    </w:p>
    <w:p w:rsidR="00CE28A3" w:rsidRPr="00020112" w:rsidRDefault="00CE28A3" w:rsidP="004F409C">
      <w:pPr>
        <w:pStyle w:val="af"/>
        <w:numPr>
          <w:ilvl w:val="1"/>
          <w:numId w:val="3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w.window === w</w:t>
      </w:r>
    </w:p>
    <w:p w:rsidR="00CE28A3" w:rsidRPr="00020112" w:rsidRDefault="00CE28A3" w:rsidP="004F409C">
      <w:pPr>
        <w:pStyle w:val="af"/>
        <w:numPr>
          <w:ilvl w:val="0"/>
          <w:numId w:val="3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!!str  把str转换为boolean类型值</w:t>
      </w:r>
    </w:p>
    <w:p w:rsidR="00CE28A3" w:rsidRPr="00020112" w:rsidRDefault="00D3776F" w:rsidP="004F409C">
      <w:pPr>
        <w:pStyle w:val="af"/>
        <w:numPr>
          <w:ilvl w:val="0"/>
          <w:numId w:val="3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静态方法</w:t>
      </w:r>
      <w:r w:rsidR="00D566DF" w:rsidRPr="00020112">
        <w:rPr>
          <w:rFonts w:ascii="微软雅黑" w:eastAsia="微软雅黑" w:hAnsi="微软雅黑"/>
          <w:sz w:val="22"/>
        </w:rPr>
        <w:t>是加给实例</w:t>
      </w:r>
    </w:p>
    <w:p w:rsidR="00D566DF" w:rsidRPr="00020112" w:rsidRDefault="00D566DF" w:rsidP="004F409C">
      <w:pPr>
        <w:pStyle w:val="af"/>
        <w:numPr>
          <w:ilvl w:val="0"/>
          <w:numId w:val="3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实例方法</w:t>
      </w:r>
      <w:r w:rsidRPr="00020112">
        <w:rPr>
          <w:rFonts w:ascii="微软雅黑" w:eastAsia="微软雅黑" w:hAnsi="微软雅黑"/>
          <w:sz w:val="22"/>
        </w:rPr>
        <w:t>是加给原型</w:t>
      </w:r>
    </w:p>
    <w:p w:rsidR="00CE28A3" w:rsidRPr="00020112" w:rsidRDefault="00D566DF" w:rsidP="004F409C">
      <w:pPr>
        <w:pStyle w:val="af"/>
        <w:numPr>
          <w:ilvl w:val="0"/>
          <w:numId w:val="3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构造函数不能使用自己原型中的方法(Function例外)</w:t>
      </w:r>
    </w:p>
    <w:p w:rsidR="00CE28A3" w:rsidRPr="00020112" w:rsidRDefault="00733BF9" w:rsidP="004F409C">
      <w:pPr>
        <w:pStyle w:val="af"/>
        <w:numPr>
          <w:ilvl w:val="0"/>
          <w:numId w:val="3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实例不能直接使用构造函数身上的静态方法</w:t>
      </w:r>
    </w:p>
    <w:p w:rsidR="003144C5" w:rsidRPr="00020112" w:rsidRDefault="003144C5" w:rsidP="004F409C">
      <w:pPr>
        <w:pStyle w:val="af"/>
        <w:numPr>
          <w:ilvl w:val="0"/>
          <w:numId w:val="3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apply可以改变this指向,同时可以把数组或者伪数组怕你平铺传入函数</w:t>
      </w:r>
    </w:p>
    <w:p w:rsidR="003144C5" w:rsidRPr="00020112" w:rsidRDefault="003144C5" w:rsidP="004F409C">
      <w:pPr>
        <w:pStyle w:val="af"/>
        <w:numPr>
          <w:ilvl w:val="1"/>
          <w:numId w:val="3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IE8,apply只能平铺真数组,或者内置伪数组,自定义的伪数组会报错</w:t>
      </w:r>
    </w:p>
    <w:p w:rsidR="003144C5" w:rsidRPr="00020112" w:rsidRDefault="003144C5" w:rsidP="004F409C">
      <w:pPr>
        <w:pStyle w:val="af"/>
        <w:numPr>
          <w:ilvl w:val="1"/>
          <w:numId w:val="3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需要把自定义伪数组转换为真数组,再使用apply方法</w:t>
      </w:r>
    </w:p>
    <w:p w:rsidR="00537C43" w:rsidRPr="00020112" w:rsidRDefault="00537C43" w:rsidP="004F409C">
      <w:pPr>
        <w:pStyle w:val="af"/>
        <w:numPr>
          <w:ilvl w:val="1"/>
          <w:numId w:val="3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[].push.apply(this,[].slice</w:t>
      </w:r>
      <w:r w:rsidR="007A242C" w:rsidRPr="00020112">
        <w:rPr>
          <w:rFonts w:ascii="微软雅黑" w:eastAsia="微软雅黑" w:hAnsi="微软雅黑"/>
          <w:sz w:val="22"/>
        </w:rPr>
        <w:t>.call</w:t>
      </w:r>
      <w:r w:rsidRPr="00020112">
        <w:rPr>
          <w:rFonts w:ascii="微软雅黑" w:eastAsia="微软雅黑" w:hAnsi="微软雅黑"/>
          <w:sz w:val="22"/>
        </w:rPr>
        <w:t>(伪数组))</w:t>
      </w:r>
    </w:p>
    <w:p w:rsidR="007A242C" w:rsidRPr="00020112" w:rsidRDefault="007A242C" w:rsidP="004F409C">
      <w:pPr>
        <w:pStyle w:val="af"/>
        <w:numPr>
          <w:ilvl w:val="3"/>
          <w:numId w:val="3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slice()不传参数整体截取</w:t>
      </w:r>
    </w:p>
    <w:p w:rsidR="00537C43" w:rsidRPr="00020112" w:rsidRDefault="00537C43" w:rsidP="00537C43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11" w:name="_Toc517429161"/>
      <w:r w:rsidRPr="00020112">
        <w:rPr>
          <w:rFonts w:ascii="微软雅黑" w:eastAsia="微软雅黑" w:hAnsi="微软雅黑"/>
          <w:sz w:val="36"/>
        </w:rPr>
        <w:t>传入函数</w:t>
      </w:r>
      <w:bookmarkEnd w:id="111"/>
    </w:p>
    <w:p w:rsidR="00537C43" w:rsidRPr="00020112" w:rsidRDefault="00537C43" w:rsidP="004F409C">
      <w:pPr>
        <w:pStyle w:val="af"/>
        <w:numPr>
          <w:ilvl w:val="0"/>
          <w:numId w:val="30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会在页面解析完成后执行</w:t>
      </w:r>
    </w:p>
    <w:p w:rsidR="00537C43" w:rsidRPr="00020112" w:rsidRDefault="00164C34" w:rsidP="004F409C">
      <w:pPr>
        <w:pStyle w:val="af"/>
        <w:numPr>
          <w:ilvl w:val="0"/>
          <w:numId w:val="30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DOMContentLoaded比onload快</w:t>
      </w:r>
    </w:p>
    <w:p w:rsidR="001B10C7" w:rsidRPr="00020112" w:rsidRDefault="001B10C7" w:rsidP="004F409C">
      <w:pPr>
        <w:pStyle w:val="af"/>
        <w:numPr>
          <w:ilvl w:val="0"/>
          <w:numId w:val="30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如果document.readyState === “complete” 说明dom已经构建完毕</w:t>
      </w:r>
    </w:p>
    <w:p w:rsidR="001B10C7" w:rsidRPr="00020112" w:rsidRDefault="001B10C7" w:rsidP="004F409C">
      <w:pPr>
        <w:pStyle w:val="af"/>
        <w:numPr>
          <w:ilvl w:val="0"/>
          <w:numId w:val="30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否则判断docment</w:t>
      </w:r>
      <w:r w:rsidRPr="00020112">
        <w:rPr>
          <w:rFonts w:ascii="微软雅黑" w:eastAsia="微软雅黑" w:hAnsi="微软雅黑"/>
          <w:sz w:val="22"/>
        </w:rPr>
        <w:t>.addEventListeer</w:t>
      </w:r>
    </w:p>
    <w:p w:rsidR="001B10C7" w:rsidRPr="00020112" w:rsidRDefault="001B10C7" w:rsidP="001B10C7">
      <w:pPr>
        <w:jc w:val="left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如果支持document.addEventListeven(‘DOMContentLoaded’,fn)</w:t>
      </w:r>
    </w:p>
    <w:p w:rsidR="001B10C7" w:rsidRPr="00020112" w:rsidRDefault="001B10C7" w:rsidP="001B10C7">
      <w:pPr>
        <w:jc w:val="left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否则document.</w:t>
      </w:r>
      <w:r w:rsidR="005B1CF5" w:rsidRPr="00020112">
        <w:rPr>
          <w:rFonts w:ascii="微软雅黑" w:eastAsia="微软雅黑" w:hAnsi="微软雅黑"/>
          <w:sz w:val="22"/>
        </w:rPr>
        <w:t>att</w:t>
      </w:r>
      <w:r w:rsidRPr="00020112">
        <w:rPr>
          <w:rFonts w:ascii="微软雅黑" w:eastAsia="微软雅黑" w:hAnsi="微软雅黑"/>
          <w:sz w:val="22"/>
        </w:rPr>
        <w:t>achEvent(‘onreadyststechange’,function()){</w:t>
      </w:r>
    </w:p>
    <w:p w:rsidR="001B10C7" w:rsidRPr="00020112" w:rsidRDefault="001B10C7" w:rsidP="001B10C7">
      <w:pPr>
        <w:jc w:val="left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if(</w:t>
      </w:r>
      <w:r w:rsidRPr="00020112">
        <w:rPr>
          <w:rFonts w:ascii="微软雅黑" w:eastAsia="微软雅黑" w:hAnsi="微软雅黑"/>
          <w:sz w:val="22"/>
        </w:rPr>
        <w:t>document.readyState === ‘compalete’</w:t>
      </w:r>
      <w:r w:rsidRPr="00020112">
        <w:rPr>
          <w:rFonts w:ascii="微软雅黑" w:eastAsia="微软雅黑" w:hAnsi="微软雅黑" w:hint="eastAsia"/>
          <w:sz w:val="22"/>
        </w:rPr>
        <w:t>)</w:t>
      </w:r>
    </w:p>
    <w:p w:rsidR="001B10C7" w:rsidRPr="00020112" w:rsidRDefault="001B10C7" w:rsidP="001B10C7">
      <w:pPr>
        <w:jc w:val="left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fn()</w:t>
      </w:r>
    </w:p>
    <w:p w:rsidR="001B10C7" w:rsidRPr="00020112" w:rsidRDefault="001B10C7" w:rsidP="004F409C">
      <w:pPr>
        <w:pStyle w:val="af"/>
        <w:numPr>
          <w:ilvl w:val="1"/>
          <w:numId w:val="30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}</w:t>
      </w:r>
    </w:p>
    <w:p w:rsidR="00FE1F54" w:rsidRPr="00020112" w:rsidRDefault="00FE1F54" w:rsidP="00FE1F54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12" w:name="_Toc517429162"/>
      <w:r w:rsidRPr="00020112">
        <w:rPr>
          <w:rFonts w:ascii="微软雅黑" w:eastAsia="微软雅黑" w:hAnsi="微软雅黑"/>
          <w:sz w:val="36"/>
        </w:rPr>
        <w:t>j</w:t>
      </w:r>
      <w:r w:rsidR="00BC5173" w:rsidRPr="00020112">
        <w:rPr>
          <w:rFonts w:ascii="微软雅黑" w:eastAsia="微软雅黑" w:hAnsi="微软雅黑"/>
          <w:sz w:val="36"/>
        </w:rPr>
        <w:t>Query</w:t>
      </w:r>
      <w:r w:rsidRPr="00020112">
        <w:rPr>
          <w:rFonts w:ascii="微软雅黑" w:eastAsia="微软雅黑" w:hAnsi="微软雅黑"/>
          <w:sz w:val="36"/>
        </w:rPr>
        <w:t>主要方法</w:t>
      </w:r>
      <w:bookmarkEnd w:id="112"/>
    </w:p>
    <w:p w:rsidR="00FE1F54" w:rsidRPr="00020112" w:rsidRDefault="00FE1F54" w:rsidP="004F409C">
      <w:pPr>
        <w:pStyle w:val="af"/>
        <w:numPr>
          <w:ilvl w:val="0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jquery:获取版本号</w:t>
      </w:r>
    </w:p>
    <w:p w:rsidR="00FE1F54" w:rsidRPr="00020112" w:rsidRDefault="00FE1F54" w:rsidP="004F409C">
      <w:pPr>
        <w:pStyle w:val="af"/>
        <w:numPr>
          <w:ilvl w:val="0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selector</w:t>
      </w:r>
    </w:p>
    <w:p w:rsidR="00FE1F54" w:rsidRPr="00020112" w:rsidRDefault="00FE1F54" w:rsidP="004F409C">
      <w:pPr>
        <w:pStyle w:val="af"/>
        <w:numPr>
          <w:ilvl w:val="0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length</w:t>
      </w:r>
    </w:p>
    <w:p w:rsidR="00FE1F54" w:rsidRPr="00020112" w:rsidRDefault="00FE1F54" w:rsidP="004F409C">
      <w:pPr>
        <w:pStyle w:val="af"/>
        <w:numPr>
          <w:ilvl w:val="0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toArr</w:t>
      </w:r>
      <w:r w:rsidR="00CA2AC8" w:rsidRPr="00020112">
        <w:rPr>
          <w:rFonts w:ascii="微软雅黑" w:eastAsia="微软雅黑" w:hAnsi="微软雅黑"/>
          <w:sz w:val="22"/>
        </w:rPr>
        <w:t>a</w:t>
      </w:r>
      <w:r w:rsidRPr="00020112">
        <w:rPr>
          <w:rFonts w:ascii="微软雅黑" w:eastAsia="微软雅黑" w:hAnsi="微软雅黑"/>
          <w:sz w:val="22"/>
        </w:rPr>
        <w:t>y:转换为数组,获取的是原生</w:t>
      </w:r>
      <w:r w:rsidRPr="00020112">
        <w:rPr>
          <w:rFonts w:ascii="微软雅黑" w:eastAsia="微软雅黑" w:hAnsi="微软雅黑" w:hint="eastAsia"/>
          <w:sz w:val="22"/>
        </w:rPr>
        <w:t>DOM</w:t>
      </w:r>
    </w:p>
    <w:p w:rsidR="00BC5173" w:rsidRPr="00020112" w:rsidRDefault="00BC5173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return [].slice.call(this)</w:t>
      </w:r>
    </w:p>
    <w:p w:rsidR="00FE1F54" w:rsidRPr="00020112" w:rsidRDefault="00FE1F54" w:rsidP="004F409C">
      <w:pPr>
        <w:pStyle w:val="af"/>
        <w:numPr>
          <w:ilvl w:val="0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get:获取元素</w:t>
      </w:r>
    </w:p>
    <w:p w:rsidR="00FE1F54" w:rsidRPr="00020112" w:rsidRDefault="00FE1F54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不写参数,获取所有</w:t>
      </w:r>
    </w:p>
    <w:p w:rsidR="00FE1F54" w:rsidRPr="00020112" w:rsidRDefault="00FE1F54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-</w:t>
      </w:r>
      <w:r w:rsidRPr="00020112">
        <w:rPr>
          <w:rFonts w:ascii="微软雅黑" w:eastAsia="微软雅黑" w:hAnsi="微软雅黑"/>
          <w:sz w:val="22"/>
        </w:rPr>
        <w:t>1:获取最后一个</w:t>
      </w:r>
    </w:p>
    <w:p w:rsidR="00BC5173" w:rsidRPr="00020112" w:rsidRDefault="00BC5173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传入null或者undefined,转换为数组返回</w:t>
      </w:r>
    </w:p>
    <w:p w:rsidR="00BC5173" w:rsidRPr="00020112" w:rsidRDefault="00BC5173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如果传入的是证书,获取指定下标的元素返回</w:t>
      </w:r>
    </w:p>
    <w:p w:rsidR="00BC5173" w:rsidRPr="00020112" w:rsidRDefault="00BC5173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传入的是负数,按照下标倒着(a.length +负数 )获取元素</w:t>
      </w:r>
    </w:p>
    <w:p w:rsidR="00FE4B02" w:rsidRPr="00020112" w:rsidRDefault="00FE4B02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实现</w:t>
      </w:r>
    </w:p>
    <w:p w:rsidR="00FE4B02" w:rsidRPr="00020112" w:rsidRDefault="00FE4B02" w:rsidP="004F409C">
      <w:pPr>
        <w:pStyle w:val="HTML0"/>
        <w:numPr>
          <w:ilvl w:val="2"/>
          <w:numId w:val="306"/>
        </w:numPr>
        <w:shd w:val="clear" w:color="auto" w:fill="272822"/>
        <w:rPr>
          <w:rFonts w:ascii="微软雅黑" w:eastAsia="微软雅黑" w:hAnsi="微软雅黑"/>
          <w:color w:val="F8F8F2"/>
          <w:sz w:val="21"/>
        </w:rPr>
      </w:pPr>
      <w:r w:rsidRPr="00020112">
        <w:rPr>
          <w:rFonts w:ascii="微软雅黑" w:eastAsia="微软雅黑" w:hAnsi="微软雅黑"/>
          <w:color w:val="FF00FF"/>
          <w:sz w:val="21"/>
        </w:rPr>
        <w:t xml:space="preserve">if </w:t>
      </w:r>
      <w:r w:rsidRPr="00020112">
        <w:rPr>
          <w:rFonts w:ascii="微软雅黑" w:eastAsia="微软雅黑" w:hAnsi="微软雅黑"/>
          <w:color w:val="FFFFFF"/>
          <w:sz w:val="21"/>
        </w:rPr>
        <w:t>(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 xml:space="preserve">i </w:t>
      </w:r>
      <w:r w:rsidRPr="00020112">
        <w:rPr>
          <w:rFonts w:ascii="微软雅黑" w:eastAsia="微软雅黑" w:hAnsi="微软雅黑"/>
          <w:color w:val="F72671"/>
          <w:sz w:val="21"/>
        </w:rPr>
        <w:t xml:space="preserve">== </w:t>
      </w:r>
      <w:r w:rsidRPr="00020112">
        <w:rPr>
          <w:rFonts w:ascii="微软雅黑" w:eastAsia="微软雅黑" w:hAnsi="微软雅黑"/>
          <w:color w:val="FF00FF"/>
          <w:sz w:val="21"/>
        </w:rPr>
        <w:t>null</w:t>
      </w:r>
      <w:r w:rsidRPr="00020112">
        <w:rPr>
          <w:rFonts w:ascii="微软雅黑" w:eastAsia="微软雅黑" w:hAnsi="微软雅黑"/>
          <w:color w:val="FFFFFF"/>
          <w:sz w:val="21"/>
        </w:rPr>
        <w:t xml:space="preserve">)   </w:t>
      </w:r>
      <w:r w:rsidRPr="00020112">
        <w:rPr>
          <w:rFonts w:ascii="微软雅黑" w:eastAsia="微软雅黑" w:hAnsi="微软雅黑"/>
          <w:color w:val="00FF00"/>
          <w:sz w:val="21"/>
        </w:rPr>
        <w:t>/*null</w:t>
      </w:r>
      <w:r w:rsidRPr="00020112">
        <w:rPr>
          <w:rFonts w:ascii="微软雅黑" w:eastAsia="微软雅黑" w:hAnsi="微软雅黑" w:hint="eastAsia"/>
          <w:color w:val="00FF00"/>
          <w:sz w:val="21"/>
        </w:rPr>
        <w:t>和</w:t>
      </w:r>
      <w:r w:rsidRPr="00020112">
        <w:rPr>
          <w:rFonts w:ascii="微软雅黑" w:eastAsia="微软雅黑" w:hAnsi="微软雅黑"/>
          <w:color w:val="00FF00"/>
          <w:sz w:val="21"/>
        </w:rPr>
        <w:t>undefined</w:t>
      </w:r>
      <w:r w:rsidRPr="00020112">
        <w:rPr>
          <w:rFonts w:ascii="微软雅黑" w:eastAsia="微软雅黑" w:hAnsi="微软雅黑" w:hint="eastAsia"/>
          <w:color w:val="00FF00"/>
          <w:sz w:val="21"/>
        </w:rPr>
        <w:t>一样</w:t>
      </w:r>
      <w:r w:rsidRPr="00020112">
        <w:rPr>
          <w:rFonts w:ascii="微软雅黑" w:eastAsia="微软雅黑" w:hAnsi="微软雅黑"/>
          <w:color w:val="00FF00"/>
          <w:sz w:val="21"/>
        </w:rPr>
        <w:t>*/</w:t>
      </w:r>
      <w:r w:rsidRPr="00020112">
        <w:rPr>
          <w:rFonts w:ascii="微软雅黑" w:eastAsia="微软雅黑" w:hAnsi="微软雅黑"/>
          <w:color w:val="00FF00"/>
          <w:sz w:val="21"/>
        </w:rPr>
        <w:br/>
      </w:r>
      <w:r w:rsidRPr="00020112">
        <w:rPr>
          <w:rFonts w:ascii="微软雅黑" w:eastAsia="微软雅黑" w:hAnsi="微软雅黑"/>
          <w:color w:val="FFFFFF"/>
          <w:sz w:val="21"/>
        </w:rPr>
        <w:t>{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</w:t>
      </w:r>
      <w:r w:rsidRPr="00020112">
        <w:rPr>
          <w:rFonts w:ascii="微软雅黑" w:eastAsia="微软雅黑" w:hAnsi="微软雅黑"/>
          <w:color w:val="FF00FF"/>
          <w:sz w:val="21"/>
        </w:rPr>
        <w:t>return this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color w:val="FFFF00"/>
          <w:sz w:val="21"/>
        </w:rPr>
        <w:t>toArray</w:t>
      </w:r>
      <w:r w:rsidRPr="00020112">
        <w:rPr>
          <w:rFonts w:ascii="微软雅黑" w:eastAsia="微软雅黑" w:hAnsi="微软雅黑"/>
          <w:color w:val="FFFFFF"/>
          <w:sz w:val="21"/>
        </w:rPr>
        <w:t>();</w:t>
      </w:r>
      <w:r w:rsidRPr="00020112">
        <w:rPr>
          <w:rFonts w:ascii="微软雅黑" w:eastAsia="微软雅黑" w:hAnsi="微软雅黑"/>
          <w:color w:val="FFFFFF"/>
          <w:sz w:val="21"/>
        </w:rPr>
        <w:br/>
        <w:t>}</w:t>
      </w:r>
      <w:r w:rsidRPr="00020112">
        <w:rPr>
          <w:rFonts w:ascii="微软雅黑" w:eastAsia="微软雅黑" w:hAnsi="微软雅黑"/>
          <w:color w:val="FFFFFF"/>
          <w:sz w:val="21"/>
        </w:rPr>
        <w:br/>
      </w:r>
      <w:r w:rsidRPr="00020112">
        <w:rPr>
          <w:rFonts w:ascii="微软雅黑" w:eastAsia="微软雅黑" w:hAnsi="微软雅黑"/>
          <w:color w:val="FF00FF"/>
          <w:sz w:val="21"/>
        </w:rPr>
        <w:t xml:space="preserve">if </w:t>
      </w:r>
      <w:r w:rsidRPr="00020112">
        <w:rPr>
          <w:rFonts w:ascii="微软雅黑" w:eastAsia="微软雅黑" w:hAnsi="微软雅黑"/>
          <w:color w:val="FFFFFF"/>
          <w:sz w:val="21"/>
        </w:rPr>
        <w:t>(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 xml:space="preserve">i </w:t>
      </w:r>
      <w:r w:rsidRPr="00020112">
        <w:rPr>
          <w:rFonts w:ascii="微软雅黑" w:eastAsia="微软雅黑" w:hAnsi="微软雅黑"/>
          <w:color w:val="F72671"/>
          <w:sz w:val="21"/>
        </w:rPr>
        <w:t xml:space="preserve">&gt; </w:t>
      </w:r>
      <w:r w:rsidRPr="00020112">
        <w:rPr>
          <w:rFonts w:ascii="微软雅黑" w:eastAsia="微软雅黑" w:hAnsi="微软雅黑"/>
          <w:i/>
          <w:iCs/>
          <w:color w:val="52ECEF"/>
          <w:sz w:val="21"/>
        </w:rPr>
        <w:t>0</w:t>
      </w:r>
      <w:r w:rsidRPr="00020112">
        <w:rPr>
          <w:rFonts w:ascii="微软雅黑" w:eastAsia="微软雅黑" w:hAnsi="微软雅黑"/>
          <w:color w:val="FFFFFF"/>
          <w:sz w:val="21"/>
        </w:rPr>
        <w:t>) {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</w:t>
      </w:r>
      <w:r w:rsidRPr="00020112">
        <w:rPr>
          <w:rFonts w:ascii="微软雅黑" w:eastAsia="微软雅黑" w:hAnsi="微软雅黑"/>
          <w:color w:val="FF00FF"/>
          <w:sz w:val="21"/>
        </w:rPr>
        <w:t>return this</w:t>
      </w:r>
      <w:r w:rsidRPr="00020112">
        <w:rPr>
          <w:rFonts w:ascii="微软雅黑" w:eastAsia="微软雅黑" w:hAnsi="微软雅黑"/>
          <w:color w:val="FFFFFF"/>
          <w:sz w:val="21"/>
        </w:rPr>
        <w:t>[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>i</w:t>
      </w:r>
      <w:r w:rsidRPr="00020112">
        <w:rPr>
          <w:rFonts w:ascii="微软雅黑" w:eastAsia="微软雅黑" w:hAnsi="微软雅黑"/>
          <w:color w:val="FFFFFF"/>
          <w:sz w:val="21"/>
        </w:rPr>
        <w:t>]</w:t>
      </w:r>
      <w:r w:rsidRPr="00020112">
        <w:rPr>
          <w:rFonts w:ascii="微软雅黑" w:eastAsia="微软雅黑" w:hAnsi="微软雅黑"/>
          <w:color w:val="FFFFFF"/>
          <w:sz w:val="21"/>
        </w:rPr>
        <w:br/>
        <w:t>}</w:t>
      </w:r>
      <w:r w:rsidRPr="00020112">
        <w:rPr>
          <w:rFonts w:ascii="微软雅黑" w:eastAsia="微软雅黑" w:hAnsi="微软雅黑"/>
          <w:color w:val="FFFFFF"/>
          <w:sz w:val="21"/>
        </w:rPr>
        <w:br/>
      </w:r>
      <w:r w:rsidRPr="00020112">
        <w:rPr>
          <w:rFonts w:ascii="微软雅黑" w:eastAsia="微软雅黑" w:hAnsi="微软雅黑"/>
          <w:color w:val="FF00FF"/>
          <w:sz w:val="21"/>
        </w:rPr>
        <w:t xml:space="preserve">else </w:t>
      </w:r>
      <w:r w:rsidRPr="00020112">
        <w:rPr>
          <w:rFonts w:ascii="微软雅黑" w:eastAsia="微软雅黑" w:hAnsi="微软雅黑"/>
          <w:color w:val="FFFFFF"/>
          <w:sz w:val="21"/>
        </w:rPr>
        <w:t>{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</w:t>
      </w:r>
      <w:r w:rsidRPr="00020112">
        <w:rPr>
          <w:rFonts w:ascii="微软雅黑" w:eastAsia="微软雅黑" w:hAnsi="微软雅黑"/>
          <w:color w:val="FF00FF"/>
          <w:sz w:val="21"/>
        </w:rPr>
        <w:t>return this</w:t>
      </w:r>
      <w:r w:rsidRPr="00020112">
        <w:rPr>
          <w:rFonts w:ascii="微软雅黑" w:eastAsia="微软雅黑" w:hAnsi="微软雅黑"/>
          <w:color w:val="FFFFFF"/>
          <w:sz w:val="21"/>
        </w:rPr>
        <w:t>[</w:t>
      </w:r>
      <w:r w:rsidRPr="00020112">
        <w:rPr>
          <w:rFonts w:ascii="微软雅黑" w:eastAsia="微软雅黑" w:hAnsi="微软雅黑"/>
          <w:color w:val="FF00FF"/>
          <w:sz w:val="21"/>
        </w:rPr>
        <w:t>this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 xml:space="preserve">length </w:t>
      </w:r>
      <w:r w:rsidRPr="00020112">
        <w:rPr>
          <w:rFonts w:ascii="微软雅黑" w:eastAsia="微软雅黑" w:hAnsi="微软雅黑"/>
          <w:color w:val="F72671"/>
          <w:sz w:val="21"/>
        </w:rPr>
        <w:t xml:space="preserve">- </w:t>
      </w:r>
      <w:r w:rsidRPr="00020112">
        <w:rPr>
          <w:rFonts w:ascii="微软雅黑" w:eastAsia="微软雅黑" w:hAnsi="微软雅黑"/>
          <w:i/>
          <w:iCs/>
          <w:color w:val="52ECEF"/>
          <w:sz w:val="21"/>
        </w:rPr>
        <w:t>1</w:t>
      </w:r>
      <w:r w:rsidRPr="00020112">
        <w:rPr>
          <w:rFonts w:ascii="微软雅黑" w:eastAsia="微软雅黑" w:hAnsi="微软雅黑"/>
          <w:color w:val="FFFFFF"/>
          <w:sz w:val="21"/>
        </w:rPr>
        <w:t>]</w:t>
      </w:r>
      <w:r w:rsidRPr="00020112">
        <w:rPr>
          <w:rFonts w:ascii="微软雅黑" w:eastAsia="微软雅黑" w:hAnsi="微软雅黑"/>
          <w:color w:val="FFFFFF"/>
          <w:sz w:val="21"/>
        </w:rPr>
        <w:br/>
        <w:t>}</w:t>
      </w:r>
    </w:p>
    <w:p w:rsidR="00BC5173" w:rsidRPr="00020112" w:rsidRDefault="00BC5173" w:rsidP="004F409C">
      <w:pPr>
        <w:pStyle w:val="af"/>
        <w:numPr>
          <w:ilvl w:val="0"/>
          <w:numId w:val="306"/>
        </w:numPr>
        <w:ind w:firstLineChars="0"/>
        <w:rPr>
          <w:rFonts w:ascii="微软雅黑" w:eastAsia="微软雅黑" w:hAnsi="微软雅黑"/>
          <w:b/>
          <w:color w:val="FF0000"/>
          <w:sz w:val="22"/>
          <w:highlight w:val="yellow"/>
        </w:rPr>
      </w:pPr>
      <w:r w:rsidRPr="00020112">
        <w:rPr>
          <w:rFonts w:ascii="微软雅黑" w:eastAsia="微软雅黑" w:hAnsi="微软雅黑" w:hint="eastAsia"/>
          <w:b/>
          <w:color w:val="FF0000"/>
          <w:sz w:val="22"/>
          <w:highlight w:val="yellow"/>
        </w:rPr>
        <w:t>each</w:t>
      </w:r>
    </w:p>
    <w:p w:rsidR="0013144A" w:rsidRPr="00020112" w:rsidRDefault="0013144A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数组的forEach先获取value再获取index</w:t>
      </w:r>
    </w:p>
    <w:p w:rsidR="0013144A" w:rsidRPr="00020112" w:rsidRDefault="0013144A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jQ的each先获取index后获取value</w:t>
      </w:r>
    </w:p>
    <w:p w:rsidR="00BC5173" w:rsidRPr="00020112" w:rsidRDefault="00BC5173" w:rsidP="004F409C">
      <w:pPr>
        <w:pStyle w:val="af"/>
        <w:numPr>
          <w:ilvl w:val="0"/>
          <w:numId w:val="306"/>
        </w:numPr>
        <w:ind w:firstLineChars="0"/>
        <w:rPr>
          <w:rFonts w:ascii="微软雅黑" w:eastAsia="微软雅黑" w:hAnsi="微软雅黑"/>
          <w:b/>
          <w:color w:val="FF0000"/>
          <w:sz w:val="22"/>
          <w:highlight w:val="yellow"/>
        </w:rPr>
      </w:pPr>
      <w:r w:rsidRPr="00020112">
        <w:rPr>
          <w:rFonts w:ascii="微软雅黑" w:eastAsia="微软雅黑" w:hAnsi="微软雅黑"/>
          <w:b/>
          <w:color w:val="FF0000"/>
          <w:sz w:val="22"/>
          <w:highlight w:val="yellow"/>
        </w:rPr>
        <w:t>map</w:t>
      </w:r>
    </w:p>
    <w:p w:rsidR="0013144A" w:rsidRPr="00020112" w:rsidRDefault="0013144A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</w:p>
    <w:p w:rsidR="00BC5173" w:rsidRPr="00020112" w:rsidRDefault="00FE1F54" w:rsidP="004F409C">
      <w:pPr>
        <w:pStyle w:val="af"/>
        <w:numPr>
          <w:ilvl w:val="0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slice:</w:t>
      </w:r>
    </w:p>
    <w:p w:rsidR="00FE1F54" w:rsidRPr="00020112" w:rsidRDefault="00BC5173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截取部分实例,</w:t>
      </w:r>
      <w:r w:rsidR="00FE1F54" w:rsidRPr="00020112">
        <w:rPr>
          <w:rFonts w:ascii="微软雅黑" w:eastAsia="微软雅黑" w:hAnsi="微软雅黑"/>
          <w:sz w:val="22"/>
        </w:rPr>
        <w:t>构成一个新的jQuery实例返回</w:t>
      </w:r>
    </w:p>
    <w:p w:rsidR="00BC5173" w:rsidRPr="00020112" w:rsidRDefault="00BC5173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通过数组的slice截取部分实例(slice返回的是数组)</w:t>
      </w:r>
    </w:p>
    <w:p w:rsidR="00BC5173" w:rsidRPr="00020112" w:rsidRDefault="00BC5173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把截取到的元素按照实例返回</w:t>
      </w:r>
    </w:p>
    <w:p w:rsidR="00FE4B02" w:rsidRPr="00020112" w:rsidRDefault="00FE4B02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 w:hint="eastAsia"/>
          <w:b/>
          <w:color w:val="FF0000"/>
          <w:sz w:val="22"/>
        </w:rPr>
        <w:t>实现</w:t>
      </w:r>
    </w:p>
    <w:p w:rsidR="00FE4B02" w:rsidRPr="00020112" w:rsidRDefault="00FE4B02" w:rsidP="004F409C">
      <w:pPr>
        <w:pStyle w:val="HTML0"/>
        <w:numPr>
          <w:ilvl w:val="2"/>
          <w:numId w:val="306"/>
        </w:numPr>
        <w:shd w:val="clear" w:color="auto" w:fill="272822"/>
        <w:rPr>
          <w:rFonts w:ascii="微软雅黑" w:eastAsia="微软雅黑" w:hAnsi="微软雅黑"/>
          <w:color w:val="F8F8F2"/>
          <w:sz w:val="22"/>
          <w:szCs w:val="27"/>
        </w:rPr>
      </w:pPr>
      <w:r w:rsidRPr="00020112">
        <w:rPr>
          <w:rFonts w:ascii="微软雅黑" w:eastAsia="微软雅黑" w:hAnsi="微软雅黑"/>
          <w:color w:val="FF00FF"/>
          <w:sz w:val="22"/>
          <w:szCs w:val="27"/>
        </w:rPr>
        <w:t xml:space="preserve">var </w:t>
      </w:r>
      <w:r w:rsidRPr="00020112">
        <w:rPr>
          <w:rFonts w:ascii="微软雅黑" w:eastAsia="微软雅黑" w:hAnsi="微软雅黑"/>
          <w:color w:val="4FE6FF"/>
          <w:sz w:val="22"/>
          <w:szCs w:val="27"/>
        </w:rPr>
        <w:t xml:space="preserve">nodes </w:t>
      </w:r>
      <w:r w:rsidRPr="00020112">
        <w:rPr>
          <w:rFonts w:ascii="微软雅黑" w:eastAsia="微软雅黑" w:hAnsi="微软雅黑"/>
          <w:color w:val="F72671"/>
          <w:sz w:val="22"/>
          <w:szCs w:val="27"/>
        </w:rPr>
        <w:t xml:space="preserve">= 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[].</w:t>
      </w:r>
      <w:r w:rsidRPr="00020112">
        <w:rPr>
          <w:rFonts w:ascii="微软雅黑" w:eastAsia="微软雅黑" w:hAnsi="微软雅黑"/>
          <w:color w:val="FFFF00"/>
          <w:sz w:val="22"/>
          <w:szCs w:val="27"/>
        </w:rPr>
        <w:t>slice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.</w:t>
      </w:r>
      <w:r w:rsidRPr="00020112">
        <w:rPr>
          <w:rFonts w:ascii="微软雅黑" w:eastAsia="微软雅黑" w:hAnsi="微软雅黑"/>
          <w:i/>
          <w:iCs/>
          <w:color w:val="FF00FF"/>
          <w:sz w:val="22"/>
          <w:szCs w:val="27"/>
        </w:rPr>
        <w:t>apply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</w:t>
      </w:r>
      <w:r w:rsidRPr="00020112">
        <w:rPr>
          <w:rFonts w:ascii="微软雅黑" w:eastAsia="微软雅黑" w:hAnsi="微软雅黑"/>
          <w:color w:val="FF00FF"/>
          <w:sz w:val="22"/>
          <w:szCs w:val="27"/>
        </w:rPr>
        <w:t>this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 xml:space="preserve">, </w:t>
      </w:r>
      <w:r w:rsidRPr="00020112">
        <w:rPr>
          <w:rFonts w:ascii="微软雅黑" w:eastAsia="微软雅黑" w:hAnsi="微软雅黑"/>
          <w:color w:val="4FE6FF"/>
          <w:sz w:val="22"/>
          <w:szCs w:val="27"/>
        </w:rPr>
        <w:t>arguments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)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</w:r>
      <w:r w:rsidRPr="00020112">
        <w:rPr>
          <w:rFonts w:ascii="微软雅黑" w:eastAsia="微软雅黑" w:hAnsi="微软雅黑"/>
          <w:color w:val="FF00FF"/>
          <w:sz w:val="22"/>
          <w:szCs w:val="27"/>
        </w:rPr>
        <w:t xml:space="preserve">return </w:t>
      </w:r>
      <w:r w:rsidRPr="00020112">
        <w:rPr>
          <w:rFonts w:ascii="微软雅黑" w:eastAsia="微软雅黑" w:hAnsi="微软雅黑"/>
          <w:color w:val="FF0011"/>
          <w:sz w:val="22"/>
          <w:szCs w:val="27"/>
        </w:rPr>
        <w:t>jQuery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</w:t>
      </w:r>
      <w:r w:rsidRPr="00020112">
        <w:rPr>
          <w:rFonts w:ascii="微软雅黑" w:eastAsia="微软雅黑" w:hAnsi="微软雅黑"/>
          <w:color w:val="4FE6FF"/>
          <w:sz w:val="22"/>
          <w:szCs w:val="27"/>
        </w:rPr>
        <w:t>nodes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)//包装成实例对象</w:t>
      </w:r>
    </w:p>
    <w:p w:rsidR="00FE1F54" w:rsidRPr="00020112" w:rsidRDefault="00FE1F54" w:rsidP="004F409C">
      <w:pPr>
        <w:pStyle w:val="af"/>
        <w:numPr>
          <w:ilvl w:val="0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first():</w:t>
      </w:r>
      <w:r w:rsidR="00F71FF6" w:rsidRPr="00020112">
        <w:rPr>
          <w:rFonts w:ascii="微软雅黑" w:eastAsia="微软雅黑" w:hAnsi="微软雅黑"/>
          <w:sz w:val="22"/>
        </w:rPr>
        <w:t>得到</w:t>
      </w:r>
      <w:r w:rsidR="00BC5173" w:rsidRPr="00020112">
        <w:rPr>
          <w:rFonts w:ascii="微软雅黑" w:eastAsia="微软雅黑" w:hAnsi="微软雅黑"/>
          <w:sz w:val="22"/>
        </w:rPr>
        <w:t>第一个</w:t>
      </w:r>
      <w:bookmarkStart w:id="113" w:name="OLE_LINK99"/>
      <w:bookmarkStart w:id="114" w:name="OLE_LINK100"/>
      <w:bookmarkStart w:id="115" w:name="OLE_LINK101"/>
      <w:bookmarkStart w:id="116" w:name="OLE_LINK102"/>
      <w:r w:rsidR="00BC5173" w:rsidRPr="00020112">
        <w:rPr>
          <w:rFonts w:ascii="微软雅黑" w:eastAsia="微软雅黑" w:hAnsi="微软雅黑"/>
          <w:sz w:val="22"/>
        </w:rPr>
        <w:t>jQuery</w:t>
      </w:r>
      <w:bookmarkEnd w:id="113"/>
      <w:bookmarkEnd w:id="114"/>
      <w:bookmarkEnd w:id="115"/>
      <w:bookmarkEnd w:id="116"/>
      <w:r w:rsidR="00F71FF6" w:rsidRPr="00020112">
        <w:rPr>
          <w:rFonts w:ascii="微软雅黑" w:eastAsia="微软雅黑" w:hAnsi="微软雅黑"/>
          <w:sz w:val="22"/>
        </w:rPr>
        <w:t>实例</w:t>
      </w:r>
    </w:p>
    <w:p w:rsidR="00FE1F54" w:rsidRPr="00020112" w:rsidRDefault="00FE1F54" w:rsidP="004F409C">
      <w:pPr>
        <w:pStyle w:val="af"/>
        <w:numPr>
          <w:ilvl w:val="0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last():</w:t>
      </w:r>
      <w:r w:rsidR="00F71FF6" w:rsidRPr="00020112">
        <w:rPr>
          <w:rFonts w:ascii="微软雅黑" w:eastAsia="微软雅黑" w:hAnsi="微软雅黑"/>
          <w:sz w:val="22"/>
        </w:rPr>
        <w:t>得到最后一个</w:t>
      </w:r>
      <w:r w:rsidR="00BC5173" w:rsidRPr="00020112">
        <w:rPr>
          <w:rFonts w:ascii="微软雅黑" w:eastAsia="微软雅黑" w:hAnsi="微软雅黑"/>
          <w:sz w:val="22"/>
        </w:rPr>
        <w:t>jQuery</w:t>
      </w:r>
      <w:r w:rsidR="00F71FF6" w:rsidRPr="00020112">
        <w:rPr>
          <w:rFonts w:ascii="微软雅黑" w:eastAsia="微软雅黑" w:hAnsi="微软雅黑"/>
          <w:sz w:val="22"/>
        </w:rPr>
        <w:t>实例</w:t>
      </w:r>
    </w:p>
    <w:p w:rsidR="00FE1F54" w:rsidRPr="00020112" w:rsidRDefault="00FE1F54" w:rsidP="004F409C">
      <w:pPr>
        <w:pStyle w:val="af"/>
        <w:numPr>
          <w:ilvl w:val="0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eq():</w:t>
      </w:r>
    </w:p>
    <w:p w:rsidR="00BC5173" w:rsidRPr="00020112" w:rsidRDefault="00BC5173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传入null和undefined,返回一个新的实例</w:t>
      </w:r>
    </w:p>
    <w:p w:rsidR="00FE1F54" w:rsidRPr="00020112" w:rsidRDefault="00FE1F54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不穿参数,获取一个新实例</w:t>
      </w:r>
    </w:p>
    <w:p w:rsidR="00BC5173" w:rsidRPr="002C2A50" w:rsidRDefault="00BC5173" w:rsidP="002C2A50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传入正数,按照指定下标返回元素,再包装成新实例返回</w:t>
      </w:r>
    </w:p>
    <w:p w:rsidR="00BC5173" w:rsidRPr="002C2A50" w:rsidRDefault="00FE1F54" w:rsidP="002C2A50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传参按照</w:t>
      </w:r>
      <w:r w:rsidR="00BC5173" w:rsidRPr="00020112">
        <w:rPr>
          <w:rFonts w:ascii="微软雅黑" w:eastAsia="微软雅黑" w:hAnsi="微软雅黑"/>
          <w:sz w:val="22"/>
        </w:rPr>
        <w:t>指定</w:t>
      </w:r>
      <w:r w:rsidRPr="00020112">
        <w:rPr>
          <w:rFonts w:ascii="微软雅黑" w:eastAsia="微软雅黑" w:hAnsi="微软雅黑"/>
          <w:sz w:val="22"/>
        </w:rPr>
        <w:t>下标获取元素,获取到的元素是新的jQuery实例</w:t>
      </w:r>
    </w:p>
    <w:p w:rsidR="00F71FF6" w:rsidRPr="00020112" w:rsidRDefault="00F71FF6" w:rsidP="004F409C">
      <w:pPr>
        <w:pStyle w:val="af"/>
        <w:numPr>
          <w:ilvl w:val="0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push():给实力添加一个新元素</w:t>
      </w:r>
    </w:p>
    <w:p w:rsidR="00F71FF6" w:rsidRPr="00020112" w:rsidRDefault="00F71FF6" w:rsidP="004F409C">
      <w:pPr>
        <w:pStyle w:val="af"/>
        <w:numPr>
          <w:ilvl w:val="0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sort():给实例排序</w:t>
      </w:r>
    </w:p>
    <w:p w:rsidR="00F71FF6" w:rsidRPr="00020112" w:rsidRDefault="00F71FF6" w:rsidP="004F409C">
      <w:pPr>
        <w:pStyle w:val="af"/>
        <w:numPr>
          <w:ilvl w:val="1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.sort(function(a,b){return</w:t>
      </w:r>
      <w:r w:rsidRPr="00020112">
        <w:rPr>
          <w:rFonts w:ascii="微软雅黑" w:eastAsia="微软雅黑" w:hAnsi="微软雅黑"/>
          <w:sz w:val="22"/>
        </w:rPr>
        <w:t xml:space="preserve"> a.innerHTML&gt;b.innerHTML</w:t>
      </w:r>
      <w:r w:rsidRPr="00020112">
        <w:rPr>
          <w:rFonts w:ascii="微软雅黑" w:eastAsia="微软雅黑" w:hAnsi="微软雅黑" w:hint="eastAsia"/>
          <w:sz w:val="22"/>
        </w:rPr>
        <w:t xml:space="preserve"> })</w:t>
      </w:r>
    </w:p>
    <w:p w:rsidR="00BC5173" w:rsidRPr="00020112" w:rsidRDefault="00BC5173" w:rsidP="004F409C">
      <w:pPr>
        <w:pStyle w:val="af"/>
        <w:numPr>
          <w:ilvl w:val="0"/>
          <w:numId w:val="30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splice(开始下标,删除几个,要替换的元素)</w:t>
      </w:r>
    </w:p>
    <w:p w:rsidR="00351E8A" w:rsidRPr="00020112" w:rsidRDefault="00643D33" w:rsidP="00351E8A">
      <w:pPr>
        <w:pStyle w:val="1"/>
        <w:rPr>
          <w:rFonts w:ascii="微软雅黑" w:eastAsia="微软雅黑" w:hAnsi="微软雅黑"/>
        </w:rPr>
      </w:pPr>
      <w:bookmarkStart w:id="117" w:name="_Toc517429163"/>
      <w:r>
        <w:rPr>
          <w:rFonts w:ascii="微软雅黑" w:eastAsia="微软雅黑" w:hAnsi="微软雅黑"/>
        </w:rPr>
        <w:t>创业</w:t>
      </w:r>
      <w:r w:rsidR="00351E8A" w:rsidRPr="00020112">
        <w:rPr>
          <w:rFonts w:ascii="微软雅黑" w:eastAsia="微软雅黑" w:hAnsi="微软雅黑"/>
        </w:rPr>
        <w:t>班第五十二天(框架封装)</w:t>
      </w:r>
      <w:bookmarkEnd w:id="117"/>
    </w:p>
    <w:p w:rsidR="00351E8A" w:rsidRPr="00020112" w:rsidRDefault="00351E8A" w:rsidP="00351E8A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18" w:name="_Toc517429164"/>
      <w:r w:rsidRPr="00020112">
        <w:rPr>
          <w:rFonts w:ascii="微软雅黑" w:eastAsia="微软雅黑" w:hAnsi="微软雅黑"/>
          <w:sz w:val="36"/>
        </w:rPr>
        <w:t>实例</w:t>
      </w:r>
      <w:r w:rsidR="000C3D0F" w:rsidRPr="00020112">
        <w:rPr>
          <w:rFonts w:ascii="微软雅黑" w:eastAsia="微软雅黑" w:hAnsi="微软雅黑"/>
          <w:sz w:val="36"/>
        </w:rPr>
        <w:t>方法和静态方法</w:t>
      </w:r>
      <w:bookmarkEnd w:id="118"/>
    </w:p>
    <w:p w:rsidR="00351E8A" w:rsidRPr="00020112" w:rsidRDefault="00351E8A" w:rsidP="004F409C">
      <w:pPr>
        <w:pStyle w:val="af"/>
        <w:numPr>
          <w:ilvl w:val="0"/>
          <w:numId w:val="3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通过构造函数创建出来的对象,就叫实例</w:t>
      </w:r>
    </w:p>
    <w:p w:rsidR="00351E8A" w:rsidRPr="00020112" w:rsidRDefault="00351E8A" w:rsidP="004F409C">
      <w:pPr>
        <w:pStyle w:val="af"/>
        <w:numPr>
          <w:ilvl w:val="0"/>
          <w:numId w:val="3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实例和对象的关系</w:t>
      </w:r>
    </w:p>
    <w:p w:rsidR="00351E8A" w:rsidRPr="00020112" w:rsidRDefault="00351E8A" w:rsidP="004F409C">
      <w:pPr>
        <w:pStyle w:val="af"/>
        <w:numPr>
          <w:ilvl w:val="1"/>
          <w:numId w:val="3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万物皆对象</w:t>
      </w:r>
    </w:p>
    <w:p w:rsidR="00351E8A" w:rsidRPr="00020112" w:rsidRDefault="00351E8A" w:rsidP="004F409C">
      <w:pPr>
        <w:pStyle w:val="af"/>
        <w:numPr>
          <w:ilvl w:val="1"/>
          <w:numId w:val="3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实例就是对象</w:t>
      </w:r>
    </w:p>
    <w:p w:rsidR="000C3D0F" w:rsidRPr="00020112" w:rsidRDefault="000C3D0F" w:rsidP="004F409C">
      <w:pPr>
        <w:pStyle w:val="af"/>
        <w:numPr>
          <w:ilvl w:val="0"/>
          <w:numId w:val="307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实例成员</w:t>
      </w:r>
    </w:p>
    <w:p w:rsidR="000C3D0F" w:rsidRPr="00020112" w:rsidRDefault="000C3D0F" w:rsidP="004F409C">
      <w:pPr>
        <w:pStyle w:val="af"/>
        <w:numPr>
          <w:ilvl w:val="1"/>
          <w:numId w:val="307"/>
        </w:numPr>
        <w:ind w:firstLineChars="0"/>
        <w:rPr>
          <w:rFonts w:ascii="微软雅黑" w:eastAsia="微软雅黑" w:hAnsi="微软雅黑"/>
          <w:sz w:val="22"/>
        </w:rPr>
      </w:pPr>
      <w:bookmarkStart w:id="119" w:name="OLE_LINK103"/>
      <w:bookmarkStart w:id="120" w:name="OLE_LINK104"/>
      <w:r w:rsidRPr="00020112">
        <w:rPr>
          <w:rFonts w:ascii="微软雅黑" w:eastAsia="微软雅黑" w:hAnsi="微软雅黑"/>
          <w:sz w:val="22"/>
        </w:rPr>
        <w:t>提供给实例使用的方法和属性</w:t>
      </w:r>
    </w:p>
    <w:bookmarkEnd w:id="119"/>
    <w:bookmarkEnd w:id="120"/>
    <w:p w:rsidR="000C3D0F" w:rsidRPr="00020112" w:rsidRDefault="000C3D0F" w:rsidP="004F409C">
      <w:pPr>
        <w:pStyle w:val="af"/>
        <w:numPr>
          <w:ilvl w:val="0"/>
          <w:numId w:val="307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实例方法</w:t>
      </w:r>
    </w:p>
    <w:p w:rsidR="000C3D0F" w:rsidRPr="00020112" w:rsidRDefault="000C3D0F" w:rsidP="004F409C">
      <w:pPr>
        <w:pStyle w:val="af"/>
        <w:numPr>
          <w:ilvl w:val="1"/>
          <w:numId w:val="3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提供给实例使用</w:t>
      </w:r>
    </w:p>
    <w:p w:rsidR="001A2CE9" w:rsidRPr="00020112" w:rsidRDefault="009A0585" w:rsidP="004F409C">
      <w:pPr>
        <w:pStyle w:val="af"/>
        <w:numPr>
          <w:ilvl w:val="1"/>
          <w:numId w:val="3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构造函数原型中的成员也是实例方法</w:t>
      </w:r>
    </w:p>
    <w:p w:rsidR="009A0585" w:rsidRPr="00020112" w:rsidRDefault="009A0585" w:rsidP="004F409C">
      <w:pPr>
        <w:pStyle w:val="af"/>
        <w:numPr>
          <w:ilvl w:val="1"/>
          <w:numId w:val="3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提供给所有实例对象使用</w:t>
      </w:r>
    </w:p>
    <w:p w:rsidR="00675DD7" w:rsidRPr="00020112" w:rsidRDefault="00675DD7" w:rsidP="004F409C">
      <w:pPr>
        <w:pStyle w:val="af"/>
        <w:numPr>
          <w:ilvl w:val="1"/>
          <w:numId w:val="307"/>
        </w:numPr>
        <w:ind w:firstLineChars="0"/>
        <w:rPr>
          <w:rFonts w:ascii="微软雅黑" w:eastAsia="微软雅黑" w:hAnsi="微软雅黑"/>
          <w:b/>
          <w:color w:val="FF0000"/>
          <w:sz w:val="22"/>
          <w:highlight w:val="yellow"/>
        </w:rPr>
      </w:pPr>
      <w:r w:rsidRPr="00020112">
        <w:rPr>
          <w:rFonts w:ascii="微软雅黑" w:eastAsia="微软雅黑" w:hAnsi="微软雅黑"/>
          <w:b/>
          <w:color w:val="FF0000"/>
          <w:sz w:val="22"/>
          <w:highlight w:val="yellow"/>
        </w:rPr>
        <w:t>构造函数不能使用实例方法(定义在原型中)</w:t>
      </w:r>
    </w:p>
    <w:p w:rsidR="00675DD7" w:rsidRPr="00020112" w:rsidRDefault="00675DD7" w:rsidP="004F409C">
      <w:pPr>
        <w:pStyle w:val="af"/>
        <w:numPr>
          <w:ilvl w:val="1"/>
          <w:numId w:val="307"/>
        </w:numPr>
        <w:ind w:firstLineChars="0"/>
        <w:rPr>
          <w:rFonts w:ascii="微软雅黑" w:eastAsia="微软雅黑" w:hAnsi="微软雅黑"/>
          <w:b/>
          <w:color w:val="FF0000"/>
          <w:sz w:val="22"/>
          <w:highlight w:val="yellow"/>
        </w:rPr>
      </w:pPr>
      <w:r w:rsidRPr="00020112">
        <w:rPr>
          <w:rFonts w:ascii="微软雅黑" w:eastAsia="微软雅黑" w:hAnsi="微软雅黑"/>
          <w:b/>
          <w:color w:val="FF0000"/>
          <w:sz w:val="22"/>
          <w:highlight w:val="yellow"/>
        </w:rPr>
        <w:t>实例不能使用静态方法(构造函数</w:t>
      </w:r>
      <w:r w:rsidRPr="00020112">
        <w:rPr>
          <w:rFonts w:ascii="微软雅黑" w:eastAsia="微软雅黑" w:hAnsi="微软雅黑" w:hint="eastAsia"/>
          <w:b/>
          <w:color w:val="FF0000"/>
          <w:sz w:val="22"/>
          <w:highlight w:val="yellow"/>
        </w:rPr>
        <w:t>.方法</w:t>
      </w:r>
      <w:r w:rsidRPr="00020112">
        <w:rPr>
          <w:rFonts w:ascii="微软雅黑" w:eastAsia="微软雅黑" w:hAnsi="微软雅黑"/>
          <w:b/>
          <w:color w:val="FF0000"/>
          <w:sz w:val="22"/>
          <w:highlight w:val="yellow"/>
        </w:rPr>
        <w:t>)</w:t>
      </w:r>
    </w:p>
    <w:p w:rsidR="000C3D0F" w:rsidRPr="00020112" w:rsidRDefault="000C3D0F" w:rsidP="004F409C">
      <w:pPr>
        <w:pStyle w:val="af"/>
        <w:numPr>
          <w:ilvl w:val="0"/>
          <w:numId w:val="307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静态成员(类成员)</w:t>
      </w:r>
    </w:p>
    <w:p w:rsidR="00984E4B" w:rsidRPr="00020112" w:rsidRDefault="00984E4B" w:rsidP="004F409C">
      <w:pPr>
        <w:pStyle w:val="af"/>
        <w:numPr>
          <w:ilvl w:val="1"/>
          <w:numId w:val="3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提供给构造函数使用的方法和属性</w:t>
      </w:r>
    </w:p>
    <w:p w:rsidR="000C3D0F" w:rsidRPr="00020112" w:rsidRDefault="000C3D0F" w:rsidP="004F409C">
      <w:pPr>
        <w:pStyle w:val="af"/>
        <w:numPr>
          <w:ilvl w:val="0"/>
          <w:numId w:val="307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静态方法(类方法)</w:t>
      </w:r>
    </w:p>
    <w:p w:rsidR="000C3D0F" w:rsidRPr="00020112" w:rsidRDefault="000C3D0F" w:rsidP="004F409C">
      <w:pPr>
        <w:pStyle w:val="af"/>
        <w:numPr>
          <w:ilvl w:val="1"/>
          <w:numId w:val="3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提供给</w:t>
      </w:r>
      <w:r w:rsidR="003A1359" w:rsidRPr="00020112">
        <w:rPr>
          <w:rFonts w:ascii="微软雅黑" w:eastAsia="微软雅黑" w:hAnsi="微软雅黑"/>
          <w:sz w:val="22"/>
        </w:rPr>
        <w:t>构造函数</w:t>
      </w:r>
      <w:r w:rsidRPr="00020112">
        <w:rPr>
          <w:rFonts w:ascii="微软雅黑" w:eastAsia="微软雅黑" w:hAnsi="微软雅黑"/>
          <w:sz w:val="22"/>
        </w:rPr>
        <w:t>使用的方法</w:t>
      </w:r>
    </w:p>
    <w:p w:rsidR="001A2CE9" w:rsidRPr="00020112" w:rsidRDefault="003A1359" w:rsidP="004F409C">
      <w:pPr>
        <w:pStyle w:val="af"/>
        <w:numPr>
          <w:ilvl w:val="1"/>
          <w:numId w:val="3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构造函数</w:t>
      </w:r>
      <w:r w:rsidRPr="00020112">
        <w:rPr>
          <w:rFonts w:ascii="微软雅黑" w:eastAsia="微软雅黑" w:hAnsi="微软雅黑" w:hint="eastAsia"/>
          <w:sz w:val="22"/>
        </w:rPr>
        <w:t xml:space="preserve"> </w:t>
      </w:r>
      <w:r w:rsidRPr="00020112">
        <w:rPr>
          <w:rFonts w:ascii="微软雅黑" w:eastAsia="微软雅黑" w:hAnsi="微软雅黑"/>
          <w:sz w:val="22"/>
        </w:rPr>
        <w:t xml:space="preserve"> 点</w:t>
      </w:r>
      <w:r w:rsidRPr="00020112">
        <w:rPr>
          <w:rFonts w:ascii="微软雅黑" w:eastAsia="微软雅黑" w:hAnsi="微软雅黑" w:hint="eastAsia"/>
          <w:sz w:val="22"/>
        </w:rPr>
        <w:t xml:space="preserve"> 出来的方法</w:t>
      </w:r>
    </w:p>
    <w:p w:rsidR="001A2CE9" w:rsidRPr="00020112" w:rsidRDefault="001A2CE9" w:rsidP="004F409C">
      <w:pPr>
        <w:pStyle w:val="af"/>
        <w:numPr>
          <w:ilvl w:val="1"/>
          <w:numId w:val="3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不创建实例也可以使用</w:t>
      </w:r>
    </w:p>
    <w:p w:rsidR="001A2CE9" w:rsidRPr="00020112" w:rsidRDefault="001A2CE9" w:rsidP="004F409C">
      <w:pPr>
        <w:pStyle w:val="af"/>
        <w:numPr>
          <w:ilvl w:val="1"/>
          <w:numId w:val="3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可以在复用</w:t>
      </w:r>
    </w:p>
    <w:p w:rsidR="003A1359" w:rsidRPr="00020112" w:rsidRDefault="003A1359" w:rsidP="004F409C">
      <w:pPr>
        <w:pStyle w:val="af"/>
        <w:numPr>
          <w:ilvl w:val="1"/>
          <w:numId w:val="307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020112">
        <w:rPr>
          <w:rFonts w:ascii="微软雅黑" w:eastAsia="微软雅黑" w:hAnsi="微软雅黑"/>
          <w:color w:val="FF0000"/>
          <w:sz w:val="22"/>
        </w:rPr>
        <w:t>实例不能直接使用静态方法,通常会根据静态方法再实现一个实例方法,供实例使用</w:t>
      </w:r>
    </w:p>
    <w:p w:rsidR="001A2CE9" w:rsidRPr="00020112" w:rsidRDefault="001A2CE9" w:rsidP="004F409C">
      <w:pPr>
        <w:pStyle w:val="af"/>
        <w:numPr>
          <w:ilvl w:val="0"/>
          <w:numId w:val="307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实例复用静态方法</w:t>
      </w:r>
    </w:p>
    <w:p w:rsidR="001A2CE9" w:rsidRPr="00020112" w:rsidRDefault="001A2CE9" w:rsidP="004F409C">
      <w:pPr>
        <w:pStyle w:val="af"/>
        <w:numPr>
          <w:ilvl w:val="1"/>
          <w:numId w:val="3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静态方法服务面更广</w:t>
      </w:r>
    </w:p>
    <w:p w:rsidR="001A2CE9" w:rsidRPr="00020112" w:rsidRDefault="001A2CE9" w:rsidP="004F409C">
      <w:pPr>
        <w:pStyle w:val="af"/>
        <w:numPr>
          <w:ilvl w:val="1"/>
          <w:numId w:val="3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实例方法只服务于实例</w:t>
      </w:r>
    </w:p>
    <w:p w:rsidR="00984E4B" w:rsidRPr="00020112" w:rsidRDefault="00984E4B" w:rsidP="004F409C">
      <w:pPr>
        <w:pStyle w:val="af"/>
        <w:numPr>
          <w:ilvl w:val="0"/>
          <w:numId w:val="3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变量名</w:t>
      </w:r>
      <w:r w:rsidR="009A0585" w:rsidRPr="00020112">
        <w:rPr>
          <w:rFonts w:ascii="微软雅黑" w:eastAsia="微软雅黑" w:hAnsi="微软雅黑"/>
          <w:sz w:val="22"/>
        </w:rPr>
        <w:t>全大写代表</w:t>
      </w:r>
      <w:r w:rsidRPr="00020112">
        <w:rPr>
          <w:rFonts w:ascii="微软雅黑" w:eastAsia="微软雅黑" w:hAnsi="微软雅黑"/>
          <w:sz w:val="22"/>
        </w:rPr>
        <w:t>常量</w:t>
      </w:r>
    </w:p>
    <w:p w:rsidR="000C3D0F" w:rsidRPr="00020112" w:rsidRDefault="000C3D0F" w:rsidP="004F409C">
      <w:pPr>
        <w:pStyle w:val="af"/>
        <w:numPr>
          <w:ilvl w:val="0"/>
          <w:numId w:val="30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4</w:t>
      </w:r>
    </w:p>
    <w:p w:rsidR="00FC3ED3" w:rsidRPr="00020112" w:rsidRDefault="00FC3ED3" w:rsidP="00FC3ED3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21" w:name="_Toc517429165"/>
      <w:r w:rsidRPr="00020112">
        <w:rPr>
          <w:rFonts w:ascii="微软雅黑" w:eastAsia="微软雅黑" w:hAnsi="微软雅黑"/>
          <w:sz w:val="36"/>
        </w:rPr>
        <w:t>函数</w:t>
      </w:r>
      <w:bookmarkEnd w:id="121"/>
    </w:p>
    <w:p w:rsidR="00FC3ED3" w:rsidRPr="00020112" w:rsidRDefault="00FC3ED3" w:rsidP="004F409C">
      <w:pPr>
        <w:pStyle w:val="af"/>
        <w:numPr>
          <w:ilvl w:val="0"/>
          <w:numId w:val="308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 w:hint="eastAsia"/>
          <w:b/>
          <w:sz w:val="22"/>
        </w:rPr>
        <w:t>普通函数</w:t>
      </w:r>
    </w:p>
    <w:p w:rsidR="00FC3ED3" w:rsidRPr="00020112" w:rsidRDefault="00FC3ED3" w:rsidP="004F409C">
      <w:pPr>
        <w:pStyle w:val="af"/>
        <w:numPr>
          <w:ilvl w:val="1"/>
          <w:numId w:val="30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直接定义</w:t>
      </w:r>
    </w:p>
    <w:p w:rsidR="00FC3ED3" w:rsidRPr="00020112" w:rsidRDefault="00FC3ED3" w:rsidP="004F409C">
      <w:pPr>
        <w:pStyle w:val="af"/>
        <w:numPr>
          <w:ilvl w:val="3"/>
          <w:numId w:val="30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function fn(){}</w:t>
      </w:r>
    </w:p>
    <w:p w:rsidR="00FC3ED3" w:rsidRPr="00020112" w:rsidRDefault="00FC3ED3" w:rsidP="004F409C">
      <w:pPr>
        <w:pStyle w:val="af"/>
        <w:numPr>
          <w:ilvl w:val="3"/>
          <w:numId w:val="30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会被预解析</w:t>
      </w:r>
    </w:p>
    <w:p w:rsidR="00FC3ED3" w:rsidRPr="00020112" w:rsidRDefault="00FC3ED3" w:rsidP="004F409C">
      <w:pPr>
        <w:pStyle w:val="af"/>
        <w:numPr>
          <w:ilvl w:val="1"/>
          <w:numId w:val="30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函数声明</w:t>
      </w:r>
    </w:p>
    <w:p w:rsidR="00FC3ED3" w:rsidRPr="00020112" w:rsidRDefault="00FC3ED3" w:rsidP="004F409C">
      <w:pPr>
        <w:pStyle w:val="af"/>
        <w:numPr>
          <w:ilvl w:val="3"/>
          <w:numId w:val="30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var</w:t>
      </w:r>
      <w:r w:rsidRPr="00020112">
        <w:rPr>
          <w:rFonts w:ascii="微软雅黑" w:eastAsia="微软雅黑" w:hAnsi="微软雅黑"/>
          <w:sz w:val="22"/>
        </w:rPr>
        <w:t xml:space="preserve"> fn = function(){}</w:t>
      </w:r>
    </w:p>
    <w:p w:rsidR="00FC3ED3" w:rsidRPr="00020112" w:rsidRDefault="00FC3ED3" w:rsidP="004F409C">
      <w:pPr>
        <w:pStyle w:val="af"/>
        <w:numPr>
          <w:ilvl w:val="3"/>
          <w:numId w:val="30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不会预解析</w:t>
      </w:r>
    </w:p>
    <w:p w:rsidR="00FC3ED3" w:rsidRPr="00020112" w:rsidRDefault="00FC3ED3" w:rsidP="004F409C">
      <w:pPr>
        <w:pStyle w:val="af"/>
        <w:numPr>
          <w:ilvl w:val="0"/>
          <w:numId w:val="308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方法</w:t>
      </w:r>
    </w:p>
    <w:p w:rsidR="00FC3ED3" w:rsidRPr="00020112" w:rsidRDefault="00FC3ED3" w:rsidP="004F409C">
      <w:pPr>
        <w:pStyle w:val="af"/>
        <w:numPr>
          <w:ilvl w:val="1"/>
          <w:numId w:val="30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一个函数有了宿主</w:t>
      </w:r>
    </w:p>
    <w:p w:rsidR="00FC3ED3" w:rsidRPr="00020112" w:rsidRDefault="00FC3ED3" w:rsidP="00FC3ED3">
      <w:pPr>
        <w:ind w:leftChars="300" w:left="84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var obj = {</w:t>
      </w:r>
    </w:p>
    <w:p w:rsidR="00FC3ED3" w:rsidRPr="00020112" w:rsidRDefault="00FC3ED3" w:rsidP="00FC3ED3">
      <w:pPr>
        <w:ind w:leftChars="300" w:left="840" w:firstLine="42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fn :　function（）{}</w:t>
      </w:r>
    </w:p>
    <w:p w:rsidR="00FC3ED3" w:rsidRPr="00020112" w:rsidRDefault="00FC3ED3" w:rsidP="00FC3ED3">
      <w:pPr>
        <w:ind w:leftChars="300" w:left="84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}</w:t>
      </w:r>
    </w:p>
    <w:p w:rsidR="00FC3ED3" w:rsidRPr="00020112" w:rsidRDefault="00FC3ED3" w:rsidP="004F409C">
      <w:pPr>
        <w:pStyle w:val="af"/>
        <w:numPr>
          <w:ilvl w:val="0"/>
          <w:numId w:val="308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构造函数</w:t>
      </w:r>
    </w:p>
    <w:p w:rsidR="00FC3ED3" w:rsidRPr="00020112" w:rsidRDefault="00FC3ED3" w:rsidP="004F409C">
      <w:pPr>
        <w:pStyle w:val="af"/>
        <w:numPr>
          <w:ilvl w:val="1"/>
          <w:numId w:val="30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如果一个函数,被通过new用来创建对象</w:t>
      </w:r>
    </w:p>
    <w:p w:rsidR="00FC3ED3" w:rsidRPr="00020112" w:rsidRDefault="00FC3ED3" w:rsidP="004F409C">
      <w:pPr>
        <w:pStyle w:val="af"/>
        <w:numPr>
          <w:ilvl w:val="1"/>
          <w:numId w:val="30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通过new创建的函数</w:t>
      </w:r>
    </w:p>
    <w:p w:rsidR="00FC3ED3" w:rsidRPr="00020112" w:rsidRDefault="00FC3ED3" w:rsidP="004F409C">
      <w:pPr>
        <w:pStyle w:val="af"/>
        <w:numPr>
          <w:ilvl w:val="0"/>
          <w:numId w:val="308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回调函数</w:t>
      </w:r>
    </w:p>
    <w:p w:rsidR="00FC3ED3" w:rsidRPr="00020112" w:rsidRDefault="00FC3ED3" w:rsidP="004F409C">
      <w:pPr>
        <w:pStyle w:val="af"/>
        <w:numPr>
          <w:ilvl w:val="1"/>
          <w:numId w:val="30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被作为参数传递给另一个函数</w:t>
      </w:r>
    </w:p>
    <w:p w:rsidR="00FC3ED3" w:rsidRPr="00020112" w:rsidRDefault="00FC3ED3" w:rsidP="004F409C">
      <w:pPr>
        <w:pStyle w:val="af"/>
        <w:numPr>
          <w:ilvl w:val="0"/>
          <w:numId w:val="30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4</w:t>
      </w:r>
    </w:p>
    <w:p w:rsidR="00FC3ED3" w:rsidRPr="00020112" w:rsidRDefault="00180988" w:rsidP="00180988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22" w:name="_Toc517429166"/>
      <w:r w:rsidRPr="00020112">
        <w:rPr>
          <w:rFonts w:ascii="微软雅黑" w:eastAsia="微软雅黑" w:hAnsi="微软雅黑" w:hint="eastAsia"/>
          <w:sz w:val="36"/>
        </w:rPr>
        <w:t>常量</w:t>
      </w:r>
      <w:bookmarkEnd w:id="122"/>
    </w:p>
    <w:p w:rsidR="00180988" w:rsidRPr="00020112" w:rsidRDefault="00180988" w:rsidP="004F409C">
      <w:pPr>
        <w:pStyle w:val="af"/>
        <w:numPr>
          <w:ilvl w:val="0"/>
          <w:numId w:val="30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常量就是不变的量</w:t>
      </w:r>
    </w:p>
    <w:p w:rsidR="00180988" w:rsidRPr="00020112" w:rsidRDefault="0055096E" w:rsidP="004F409C">
      <w:pPr>
        <w:pStyle w:val="af"/>
        <w:numPr>
          <w:ilvl w:val="1"/>
          <w:numId w:val="30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比如:</w:t>
      </w:r>
      <w:r w:rsidR="00180988" w:rsidRPr="00020112">
        <w:rPr>
          <w:rFonts w:ascii="微软雅黑" w:eastAsia="微软雅黑" w:hAnsi="微软雅黑" w:hint="eastAsia"/>
          <w:sz w:val="22"/>
        </w:rPr>
        <w:t>Math</w:t>
      </w:r>
      <w:r w:rsidR="00180988" w:rsidRPr="00020112">
        <w:rPr>
          <w:rFonts w:ascii="微软雅黑" w:eastAsia="微软雅黑" w:hAnsi="微软雅黑"/>
          <w:sz w:val="22"/>
        </w:rPr>
        <w:t>.PI</w:t>
      </w:r>
    </w:p>
    <w:p w:rsidR="00180988" w:rsidRPr="00020112" w:rsidRDefault="00180988" w:rsidP="004F409C">
      <w:pPr>
        <w:pStyle w:val="af"/>
        <w:numPr>
          <w:ilvl w:val="1"/>
          <w:numId w:val="30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常量全大写</w:t>
      </w:r>
    </w:p>
    <w:p w:rsidR="00180988" w:rsidRPr="00020112" w:rsidRDefault="00180988" w:rsidP="004F409C">
      <w:pPr>
        <w:pStyle w:val="af"/>
        <w:numPr>
          <w:ilvl w:val="0"/>
          <w:numId w:val="30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变量就是可能会变化发量</w:t>
      </w:r>
    </w:p>
    <w:p w:rsidR="00675DD7" w:rsidRPr="00020112" w:rsidRDefault="00675DD7" w:rsidP="00675DD7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23" w:name="_Toc517429168"/>
      <w:r w:rsidRPr="00020112">
        <w:rPr>
          <w:rFonts w:ascii="微软雅黑" w:eastAsia="微软雅黑" w:hAnsi="微软雅黑"/>
          <w:sz w:val="36"/>
        </w:rPr>
        <w:t>object.prototype</w:t>
      </w:r>
      <w:bookmarkEnd w:id="123"/>
    </w:p>
    <w:p w:rsidR="00675DD7" w:rsidRPr="00020112" w:rsidRDefault="00675DD7" w:rsidP="00675DD7">
      <w:pPr>
        <w:pStyle w:val="3"/>
        <w:ind w:left="1407"/>
        <w:rPr>
          <w:rFonts w:ascii="微软雅黑" w:eastAsia="微软雅黑" w:hAnsi="微软雅黑"/>
          <w:sz w:val="24"/>
        </w:rPr>
      </w:pPr>
      <w:bookmarkStart w:id="124" w:name="_Toc517429169"/>
      <w:r w:rsidRPr="00020112">
        <w:rPr>
          <w:rFonts w:ascii="微软雅黑" w:eastAsia="微软雅黑" w:hAnsi="微软雅黑"/>
          <w:sz w:val="24"/>
        </w:rPr>
        <w:t>Object</w:t>
      </w:r>
      <w:bookmarkEnd w:id="124"/>
    </w:p>
    <w:p w:rsidR="00675DD7" w:rsidRPr="00020112" w:rsidRDefault="00675DD7" w:rsidP="00675DD7">
      <w:pPr>
        <w:pStyle w:val="4"/>
        <w:ind w:left="1829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new Object</w:t>
      </w:r>
    </w:p>
    <w:p w:rsidR="00675DD7" w:rsidRPr="00020112" w:rsidRDefault="00675DD7" w:rsidP="00675DD7">
      <w:pPr>
        <w:pStyle w:val="4"/>
        <w:ind w:left="1829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字面量</w:t>
      </w:r>
      <w:r w:rsidRPr="00020112">
        <w:rPr>
          <w:rFonts w:ascii="微软雅黑" w:eastAsia="微软雅黑" w:hAnsi="微软雅黑" w:hint="eastAsia"/>
          <w:sz w:val="22"/>
        </w:rPr>
        <w:t xml:space="preserve">  {}</w:t>
      </w:r>
    </w:p>
    <w:p w:rsidR="00675DD7" w:rsidRPr="00020112" w:rsidRDefault="00675DD7" w:rsidP="00675DD7">
      <w:pPr>
        <w:pStyle w:val="3"/>
        <w:ind w:left="1407"/>
        <w:rPr>
          <w:rFonts w:ascii="微软雅黑" w:eastAsia="微软雅黑" w:hAnsi="微软雅黑"/>
          <w:sz w:val="24"/>
        </w:rPr>
      </w:pPr>
      <w:bookmarkStart w:id="125" w:name="_Toc517429170"/>
      <w:r w:rsidRPr="00020112">
        <w:rPr>
          <w:rFonts w:ascii="微软雅黑" w:eastAsia="微软雅黑" w:hAnsi="微软雅黑"/>
          <w:sz w:val="24"/>
        </w:rPr>
        <w:t>所有函数默认的原型</w:t>
      </w:r>
      <w:bookmarkEnd w:id="125"/>
    </w:p>
    <w:p w:rsidR="00675DD7" w:rsidRPr="00020112" w:rsidRDefault="00675DD7" w:rsidP="00675DD7">
      <w:pPr>
        <w:pStyle w:val="4"/>
        <w:ind w:left="1829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所有函数默认的原型</w:t>
      </w:r>
    </w:p>
    <w:p w:rsidR="00675DD7" w:rsidRPr="00020112" w:rsidRDefault="00675DD7" w:rsidP="00675DD7">
      <w:pPr>
        <w:pStyle w:val="5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>内置构造函数的原型</w:t>
      </w:r>
    </w:p>
    <w:p w:rsidR="00675DD7" w:rsidRPr="00020112" w:rsidRDefault="00675DD7" w:rsidP="004F409C">
      <w:pPr>
        <w:pStyle w:val="af"/>
        <w:numPr>
          <w:ilvl w:val="0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Object</w:t>
      </w:r>
      <w:r w:rsidRPr="00020112">
        <w:rPr>
          <w:rFonts w:ascii="微软雅黑" w:eastAsia="微软雅黑" w:hAnsi="微软雅黑"/>
          <w:sz w:val="22"/>
        </w:rPr>
        <w:t>.prototype</w:t>
      </w:r>
    </w:p>
    <w:p w:rsidR="00675DD7" w:rsidRPr="00020112" w:rsidRDefault="00675DD7" w:rsidP="004F409C">
      <w:pPr>
        <w:pStyle w:val="af"/>
        <w:numPr>
          <w:ilvl w:val="1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终点</w:t>
      </w:r>
    </w:p>
    <w:p w:rsidR="00675DD7" w:rsidRPr="00020112" w:rsidRDefault="00675DD7" w:rsidP="004F409C">
      <w:pPr>
        <w:pStyle w:val="af"/>
        <w:numPr>
          <w:ilvl w:val="0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Function.prototype</w:t>
      </w:r>
    </w:p>
    <w:p w:rsidR="00675DD7" w:rsidRPr="00020112" w:rsidRDefault="00675DD7" w:rsidP="004F409C">
      <w:pPr>
        <w:pStyle w:val="af"/>
        <w:numPr>
          <w:ilvl w:val="1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所有函数继承</w:t>
      </w:r>
      <w:r w:rsidRPr="00020112">
        <w:rPr>
          <w:rFonts w:ascii="微软雅黑" w:eastAsia="微软雅黑" w:hAnsi="微软雅黑" w:hint="eastAsia"/>
          <w:sz w:val="22"/>
        </w:rPr>
        <w:t xml:space="preserve">  </w:t>
      </w:r>
      <w:r w:rsidRPr="00020112">
        <w:rPr>
          <w:rFonts w:ascii="微软雅黑" w:eastAsia="微软雅黑" w:hAnsi="微软雅黑"/>
          <w:sz w:val="22"/>
        </w:rPr>
        <w:t>^^^</w:t>
      </w:r>
    </w:p>
    <w:p w:rsidR="00852C4B" w:rsidRPr="00020112" w:rsidRDefault="00852C4B" w:rsidP="004F409C">
      <w:pPr>
        <w:pStyle w:val="af"/>
        <w:numPr>
          <w:ilvl w:val="2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内置函数</w:t>
      </w:r>
    </w:p>
    <w:p w:rsidR="00852C4B" w:rsidRPr="00020112" w:rsidRDefault="00852C4B" w:rsidP="004F409C">
      <w:pPr>
        <w:pStyle w:val="af"/>
        <w:numPr>
          <w:ilvl w:val="3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Object</w:t>
      </w:r>
    </w:p>
    <w:p w:rsidR="00852C4B" w:rsidRPr="00020112" w:rsidRDefault="00852C4B" w:rsidP="004F409C">
      <w:pPr>
        <w:pStyle w:val="af"/>
        <w:numPr>
          <w:ilvl w:val="3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Function</w:t>
      </w:r>
    </w:p>
    <w:p w:rsidR="00852C4B" w:rsidRPr="00020112" w:rsidRDefault="00852C4B" w:rsidP="004F409C">
      <w:pPr>
        <w:pStyle w:val="af"/>
        <w:numPr>
          <w:ilvl w:val="3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Boolean</w:t>
      </w:r>
    </w:p>
    <w:p w:rsidR="00852C4B" w:rsidRPr="00020112" w:rsidRDefault="00852C4B" w:rsidP="004F409C">
      <w:pPr>
        <w:pStyle w:val="af"/>
        <w:numPr>
          <w:ilvl w:val="2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自定义函数</w:t>
      </w:r>
    </w:p>
    <w:p w:rsidR="00852C4B" w:rsidRPr="00020112" w:rsidRDefault="00852C4B" w:rsidP="004F409C">
      <w:pPr>
        <w:pStyle w:val="af"/>
        <w:numPr>
          <w:ilvl w:val="3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Person</w:t>
      </w:r>
    </w:p>
    <w:p w:rsidR="00852C4B" w:rsidRPr="00020112" w:rsidRDefault="00852C4B" w:rsidP="004F409C">
      <w:pPr>
        <w:pStyle w:val="af"/>
        <w:numPr>
          <w:ilvl w:val="3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XXX</w:t>
      </w:r>
    </w:p>
    <w:p w:rsidR="00852C4B" w:rsidRPr="00020112" w:rsidRDefault="00852C4B" w:rsidP="004F409C">
      <w:pPr>
        <w:pStyle w:val="af"/>
        <w:numPr>
          <w:ilvl w:val="3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new Object()</w:t>
      </w:r>
    </w:p>
    <w:p w:rsidR="00675DD7" w:rsidRPr="00020112" w:rsidRDefault="00675DD7" w:rsidP="004F409C">
      <w:pPr>
        <w:pStyle w:val="af"/>
        <w:numPr>
          <w:ilvl w:val="0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Number.prototype</w:t>
      </w:r>
    </w:p>
    <w:p w:rsidR="00852C4B" w:rsidRPr="00020112" w:rsidRDefault="00852C4B" w:rsidP="004F409C">
      <w:pPr>
        <w:pStyle w:val="af"/>
        <w:numPr>
          <w:ilvl w:val="1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数字对象</w:t>
      </w:r>
    </w:p>
    <w:p w:rsidR="00852C4B" w:rsidRPr="00020112" w:rsidRDefault="00852C4B" w:rsidP="004F409C">
      <w:pPr>
        <w:pStyle w:val="af"/>
        <w:numPr>
          <w:ilvl w:val="1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new Number()</w:t>
      </w:r>
    </w:p>
    <w:p w:rsidR="00675DD7" w:rsidRPr="00020112" w:rsidRDefault="00675DD7" w:rsidP="004F409C">
      <w:pPr>
        <w:pStyle w:val="af"/>
        <w:numPr>
          <w:ilvl w:val="0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Array.prototype</w:t>
      </w:r>
    </w:p>
    <w:p w:rsidR="00852C4B" w:rsidRPr="00020112" w:rsidRDefault="00852C4B" w:rsidP="004F409C">
      <w:pPr>
        <w:pStyle w:val="af"/>
        <w:numPr>
          <w:ilvl w:val="1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所有数组</w:t>
      </w:r>
    </w:p>
    <w:p w:rsidR="00852C4B" w:rsidRPr="00020112" w:rsidRDefault="00852C4B" w:rsidP="004F409C">
      <w:pPr>
        <w:pStyle w:val="af"/>
        <w:numPr>
          <w:ilvl w:val="2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new Array</w:t>
      </w:r>
    </w:p>
    <w:p w:rsidR="00852C4B" w:rsidRPr="00020112" w:rsidRDefault="00852C4B" w:rsidP="004F409C">
      <w:pPr>
        <w:pStyle w:val="af"/>
        <w:numPr>
          <w:ilvl w:val="2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字面量</w:t>
      </w:r>
      <w:r w:rsidRPr="00020112">
        <w:rPr>
          <w:rFonts w:ascii="微软雅黑" w:eastAsia="微软雅黑" w:hAnsi="微软雅黑" w:hint="eastAsia"/>
          <w:sz w:val="22"/>
        </w:rPr>
        <w:t xml:space="preserve"> </w:t>
      </w:r>
      <w:r w:rsidRPr="00020112">
        <w:rPr>
          <w:rFonts w:ascii="微软雅黑" w:eastAsia="微软雅黑" w:hAnsi="微软雅黑"/>
          <w:sz w:val="22"/>
        </w:rPr>
        <w:t>[]</w:t>
      </w:r>
    </w:p>
    <w:p w:rsidR="00675DD7" w:rsidRPr="00020112" w:rsidRDefault="00675DD7" w:rsidP="004F409C">
      <w:pPr>
        <w:pStyle w:val="af"/>
        <w:numPr>
          <w:ilvl w:val="0"/>
          <w:numId w:val="31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String.prototype</w:t>
      </w:r>
    </w:p>
    <w:p w:rsidR="00675DD7" w:rsidRPr="00020112" w:rsidRDefault="00675DD7" w:rsidP="00675DD7">
      <w:pPr>
        <w:pStyle w:val="5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>自定义构造函数默认的原型</w:t>
      </w:r>
    </w:p>
    <w:p w:rsidR="00675DD7" w:rsidRPr="00020112" w:rsidRDefault="00675DD7" w:rsidP="004F409C">
      <w:pPr>
        <w:pStyle w:val="af"/>
        <w:numPr>
          <w:ilvl w:val="0"/>
          <w:numId w:val="31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Person</w:t>
      </w:r>
    </w:p>
    <w:p w:rsidR="00852C4B" w:rsidRPr="00020112" w:rsidRDefault="00852C4B" w:rsidP="004F409C">
      <w:pPr>
        <w:pStyle w:val="af"/>
        <w:numPr>
          <w:ilvl w:val="1"/>
          <w:numId w:val="31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Person所有的实例</w:t>
      </w:r>
    </w:p>
    <w:p w:rsidR="00852C4B" w:rsidRPr="00020112" w:rsidRDefault="00852C4B" w:rsidP="004F409C">
      <w:pPr>
        <w:pStyle w:val="af"/>
        <w:numPr>
          <w:ilvl w:val="2"/>
          <w:numId w:val="31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new Person</w:t>
      </w:r>
    </w:p>
    <w:p w:rsidR="00852C4B" w:rsidRPr="00020112" w:rsidRDefault="00852C4B" w:rsidP="004F409C">
      <w:pPr>
        <w:pStyle w:val="af"/>
        <w:numPr>
          <w:ilvl w:val="0"/>
          <w:numId w:val="31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XXX</w:t>
      </w:r>
    </w:p>
    <w:p w:rsidR="00852C4B" w:rsidRPr="00020112" w:rsidRDefault="00852C4B" w:rsidP="004F409C">
      <w:pPr>
        <w:pStyle w:val="af"/>
        <w:numPr>
          <w:ilvl w:val="1"/>
          <w:numId w:val="31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XXX的所有实例</w:t>
      </w:r>
    </w:p>
    <w:p w:rsidR="00675DD7" w:rsidRPr="00020112" w:rsidRDefault="00675DD7" w:rsidP="00675DD7">
      <w:pPr>
        <w:pStyle w:val="3"/>
        <w:ind w:left="1407"/>
        <w:rPr>
          <w:rFonts w:ascii="微软雅黑" w:eastAsia="微软雅黑" w:hAnsi="微软雅黑"/>
          <w:sz w:val="24"/>
        </w:rPr>
      </w:pPr>
      <w:bookmarkStart w:id="126" w:name="_Toc517429171"/>
      <w:r w:rsidRPr="00020112">
        <w:rPr>
          <w:rFonts w:ascii="微软雅黑" w:eastAsia="微软雅黑" w:hAnsi="微软雅黑" w:hint="eastAsia"/>
          <w:sz w:val="24"/>
        </w:rPr>
        <w:t>Math</w:t>
      </w:r>
      <w:bookmarkEnd w:id="126"/>
    </w:p>
    <w:p w:rsidR="00BD244D" w:rsidRPr="00020112" w:rsidRDefault="00BD244D" w:rsidP="00BD244D">
      <w:pPr>
        <w:pStyle w:val="5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>没有实例继承Math</w:t>
      </w:r>
    </w:p>
    <w:p w:rsidR="001A750C" w:rsidRPr="00020112" w:rsidRDefault="001A750C" w:rsidP="001A750C">
      <w:pPr>
        <w:pStyle w:val="3"/>
        <w:ind w:left="1407"/>
        <w:rPr>
          <w:rFonts w:ascii="微软雅黑" w:eastAsia="微软雅黑" w:hAnsi="微软雅黑"/>
          <w:sz w:val="24"/>
        </w:rPr>
      </w:pPr>
      <w:bookmarkStart w:id="127" w:name="_Toc517429172"/>
      <w:r w:rsidRPr="00020112">
        <w:rPr>
          <w:rFonts w:ascii="微软雅黑" w:eastAsia="微软雅黑" w:hAnsi="微软雅黑" w:hint="eastAsia"/>
          <w:sz w:val="24"/>
        </w:rPr>
        <w:t>prototype:显式原型</w:t>
      </w:r>
      <w:bookmarkEnd w:id="127"/>
    </w:p>
    <w:p w:rsidR="001A750C" w:rsidRPr="00020112" w:rsidRDefault="001A750C" w:rsidP="001A750C">
      <w:pPr>
        <w:pStyle w:val="5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>原型属性</w:t>
      </w:r>
    </w:p>
    <w:p w:rsidR="001A750C" w:rsidRPr="00020112" w:rsidRDefault="001A750C" w:rsidP="001A750C">
      <w:pPr>
        <w:pStyle w:val="3"/>
        <w:ind w:left="1407"/>
        <w:rPr>
          <w:rFonts w:ascii="微软雅黑" w:eastAsia="微软雅黑" w:hAnsi="微软雅黑"/>
          <w:sz w:val="24"/>
        </w:rPr>
      </w:pPr>
      <w:bookmarkStart w:id="128" w:name="_Toc517429173"/>
      <w:r w:rsidRPr="00020112">
        <w:rPr>
          <w:rFonts w:ascii="微软雅黑" w:eastAsia="微软雅黑" w:hAnsi="微软雅黑" w:hint="eastAsia"/>
          <w:sz w:val="24"/>
        </w:rPr>
        <w:t>__proto__:隐式原型</w:t>
      </w:r>
      <w:bookmarkEnd w:id="128"/>
    </w:p>
    <w:p w:rsidR="001A750C" w:rsidRPr="00020112" w:rsidRDefault="001A750C" w:rsidP="001A750C">
      <w:pPr>
        <w:pStyle w:val="5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>原型对象</w:t>
      </w:r>
      <w:r w:rsidR="00074E18" w:rsidRPr="00020112">
        <w:rPr>
          <w:rFonts w:ascii="微软雅黑" w:eastAsia="微软雅黑" w:hAnsi="微软雅黑" w:hint="eastAsia"/>
          <w:sz w:val="21"/>
        </w:rPr>
        <w:t>:就是实例继承的对象</w:t>
      </w:r>
    </w:p>
    <w:p w:rsidR="00074E18" w:rsidRPr="00020112" w:rsidRDefault="00074E18" w:rsidP="00074E18">
      <w:pPr>
        <w:rPr>
          <w:rFonts w:ascii="微软雅黑" w:eastAsia="微软雅黑" w:hAnsi="微软雅黑"/>
          <w:sz w:val="22"/>
        </w:rPr>
      </w:pPr>
    </w:p>
    <w:p w:rsidR="00074E18" w:rsidRPr="00020112" w:rsidRDefault="00AB0204" w:rsidP="00AB0204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29" w:name="_Toc517429175"/>
      <w:r w:rsidRPr="00020112">
        <w:rPr>
          <w:rFonts w:ascii="微软雅黑" w:eastAsia="微软雅黑" w:hAnsi="微软雅黑"/>
          <w:sz w:val="36"/>
        </w:rPr>
        <w:t>DOM操作</w:t>
      </w:r>
      <w:bookmarkEnd w:id="129"/>
    </w:p>
    <w:p w:rsidR="00AB0204" w:rsidRPr="00020112" w:rsidRDefault="00AB0204" w:rsidP="004F409C">
      <w:pPr>
        <w:pStyle w:val="af"/>
        <w:numPr>
          <w:ilvl w:val="0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empty</w:t>
      </w:r>
      <w:r w:rsidRPr="00020112">
        <w:rPr>
          <w:rFonts w:ascii="微软雅黑" w:eastAsia="微软雅黑" w:hAnsi="微软雅黑"/>
          <w:sz w:val="22"/>
        </w:rPr>
        <w:t>:清空所有元素内容</w:t>
      </w:r>
      <w:r w:rsidR="00904486" w:rsidRPr="00020112">
        <w:rPr>
          <w:rFonts w:ascii="微软雅黑" w:eastAsia="微软雅黑" w:hAnsi="微软雅黑"/>
          <w:sz w:val="22"/>
        </w:rPr>
        <w:t>,返回值是实例</w:t>
      </w:r>
    </w:p>
    <w:p w:rsidR="005D1CA2" w:rsidRPr="00020112" w:rsidRDefault="005D1CA2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实现</w:t>
      </w:r>
    </w:p>
    <w:p w:rsidR="005D1CA2" w:rsidRPr="00020112" w:rsidRDefault="005D1CA2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遍历</w:t>
      </w:r>
    </w:p>
    <w:p w:rsidR="005D1CA2" w:rsidRPr="00020112" w:rsidRDefault="005D1CA2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清除遍历到的每一个元素</w:t>
      </w:r>
    </w:p>
    <w:p w:rsidR="005D1CA2" w:rsidRPr="00020112" w:rsidRDefault="005D1CA2" w:rsidP="004F409C">
      <w:pPr>
        <w:pStyle w:val="af"/>
        <w:numPr>
          <w:ilvl w:val="3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遍历到的元素</w:t>
      </w:r>
      <w:r w:rsidRPr="00020112">
        <w:rPr>
          <w:rFonts w:ascii="微软雅黑" w:eastAsia="微软雅黑" w:hAnsi="微软雅黑" w:hint="eastAsia"/>
          <w:sz w:val="22"/>
        </w:rPr>
        <w:t>.innerHTML</w:t>
      </w:r>
      <w:r w:rsidRPr="00020112">
        <w:rPr>
          <w:rFonts w:ascii="微软雅黑" w:eastAsia="微软雅黑" w:hAnsi="微软雅黑"/>
          <w:sz w:val="22"/>
        </w:rPr>
        <w:t xml:space="preserve"> = ‘’;</w:t>
      </w:r>
    </w:p>
    <w:p w:rsidR="009565DE" w:rsidRPr="00020112" w:rsidRDefault="009565DE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foreach(this,function(value,index)){}</w:t>
      </w:r>
    </w:p>
    <w:p w:rsidR="009565DE" w:rsidRPr="00020112" w:rsidRDefault="009565DE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for(var I = 0,len = arr.length;len&lt;10;i++)</w:t>
      </w:r>
    </w:p>
    <w:p w:rsidR="009565DE" w:rsidRPr="00020112" w:rsidRDefault="009565DE" w:rsidP="004F409C">
      <w:pPr>
        <w:pStyle w:val="af"/>
        <w:numPr>
          <w:ilvl w:val="3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为了优化</w:t>
      </w:r>
    </w:p>
    <w:p w:rsidR="00AB0204" w:rsidRPr="00020112" w:rsidRDefault="00AB0204" w:rsidP="004F409C">
      <w:pPr>
        <w:pStyle w:val="af"/>
        <w:numPr>
          <w:ilvl w:val="0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remove</w:t>
      </w:r>
      <w:r w:rsidRPr="00020112">
        <w:rPr>
          <w:rFonts w:ascii="微软雅黑" w:eastAsia="微软雅黑" w:hAnsi="微软雅黑"/>
          <w:sz w:val="22"/>
        </w:rPr>
        <w:t>:删除所有的元素</w:t>
      </w:r>
      <w:r w:rsidR="00904486" w:rsidRPr="00020112">
        <w:rPr>
          <w:rFonts w:ascii="微软雅黑" w:eastAsia="微软雅黑" w:hAnsi="微软雅黑"/>
          <w:sz w:val="22"/>
        </w:rPr>
        <w:t>,</w:t>
      </w:r>
      <w:r w:rsidR="00904486" w:rsidRPr="00020112">
        <w:rPr>
          <w:rFonts w:ascii="微软雅黑" w:eastAsia="微软雅黑" w:hAnsi="微软雅黑"/>
          <w:b/>
          <w:sz w:val="22"/>
        </w:rPr>
        <w:t>返回值为实例,为了链式编程</w:t>
      </w:r>
    </w:p>
    <w:p w:rsidR="005D1CA2" w:rsidRPr="00020112" w:rsidRDefault="005D1CA2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遍历</w:t>
      </w:r>
    </w:p>
    <w:p w:rsidR="005D1CA2" w:rsidRPr="00020112" w:rsidRDefault="005D1CA2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删除遍历到的每一个元素</w:t>
      </w:r>
    </w:p>
    <w:p w:rsidR="00D22BCA" w:rsidRPr="00020112" w:rsidRDefault="00D22BCA" w:rsidP="004F409C">
      <w:pPr>
        <w:pStyle w:val="af"/>
        <w:numPr>
          <w:ilvl w:val="3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获取要删除的节点</w:t>
      </w:r>
    </w:p>
    <w:p w:rsidR="00D22BCA" w:rsidRPr="00020112" w:rsidRDefault="00D22BCA" w:rsidP="004F409C">
      <w:pPr>
        <w:pStyle w:val="af"/>
        <w:numPr>
          <w:ilvl w:val="3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获取其父节点,parentNode</w:t>
      </w:r>
    </w:p>
    <w:p w:rsidR="00D22BCA" w:rsidRPr="00020112" w:rsidRDefault="00D22BCA" w:rsidP="004F409C">
      <w:pPr>
        <w:pStyle w:val="af"/>
        <w:numPr>
          <w:ilvl w:val="3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父节点.removeChild(要删除的节点)</w:t>
      </w:r>
    </w:p>
    <w:p w:rsidR="00A20142" w:rsidRPr="00020112" w:rsidRDefault="00A20142" w:rsidP="004F409C">
      <w:pPr>
        <w:pStyle w:val="af"/>
        <w:numPr>
          <w:ilvl w:val="0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对于empty和remove</w:t>
      </w:r>
    </w:p>
    <w:p w:rsidR="00A20142" w:rsidRPr="00020112" w:rsidRDefault="00A20142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只有操作元素自己,并没有涉及到获取其他内容</w:t>
      </w:r>
    </w:p>
    <w:p w:rsidR="00A20142" w:rsidRPr="00020112" w:rsidRDefault="00A20142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所以可以返回实例,继续链式变成</w:t>
      </w:r>
    </w:p>
    <w:p w:rsidR="00A20142" w:rsidRPr="00020112" w:rsidRDefault="00A20142" w:rsidP="004F409C">
      <w:pPr>
        <w:pStyle w:val="af"/>
        <w:numPr>
          <w:ilvl w:val="0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对于html和text</w:t>
      </w:r>
    </w:p>
    <w:p w:rsidR="00A20142" w:rsidRPr="00020112" w:rsidRDefault="00A20142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获取操作,得到的是获取的值</w:t>
      </w:r>
    </w:p>
    <w:p w:rsidR="00A20142" w:rsidRPr="00020112" w:rsidRDefault="00A20142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设置操作,得到的是实例,可以继续链式编程</w:t>
      </w:r>
    </w:p>
    <w:p w:rsidR="00AB0204" w:rsidRPr="00020112" w:rsidRDefault="00AB0204" w:rsidP="004F409C">
      <w:pPr>
        <w:pStyle w:val="af"/>
        <w:numPr>
          <w:ilvl w:val="0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html</w:t>
      </w:r>
      <w:r w:rsidRPr="00020112">
        <w:rPr>
          <w:rFonts w:ascii="微软雅黑" w:eastAsia="微软雅黑" w:hAnsi="微软雅黑"/>
          <w:sz w:val="22"/>
        </w:rPr>
        <w:t>:设置所有元素的内容,获取第一个元素的内容</w:t>
      </w:r>
    </w:p>
    <w:p w:rsidR="00904486" w:rsidRPr="00020112" w:rsidRDefault="000A1FB1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传入</w:t>
      </w:r>
      <w:r w:rsidR="008C48CA" w:rsidRPr="00020112">
        <w:rPr>
          <w:rFonts w:ascii="微软雅黑" w:eastAsia="微软雅黑" w:hAnsi="微软雅黑" w:hint="eastAsia"/>
          <w:b/>
          <w:color w:val="FF0000"/>
          <w:sz w:val="22"/>
        </w:rPr>
        <w:t>0</w:t>
      </w:r>
      <w:r w:rsidRPr="00020112">
        <w:rPr>
          <w:rFonts w:ascii="微软雅黑" w:eastAsia="微软雅黑" w:hAnsi="微软雅黑"/>
          <w:b/>
          <w:color w:val="FF0000"/>
          <w:sz w:val="22"/>
        </w:rPr>
        <w:t>个</w:t>
      </w:r>
      <w:r w:rsidR="00904486" w:rsidRPr="00020112">
        <w:rPr>
          <w:rFonts w:ascii="微软雅黑" w:eastAsia="微软雅黑" w:hAnsi="微软雅黑"/>
          <w:b/>
          <w:color w:val="FF0000"/>
          <w:sz w:val="22"/>
        </w:rPr>
        <w:t>参数,返回结果为第一个元素的内容</w:t>
      </w:r>
    </w:p>
    <w:p w:rsidR="00904486" w:rsidRPr="00020112" w:rsidRDefault="00904486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传</w:t>
      </w:r>
      <w:r w:rsidR="000A1FB1" w:rsidRPr="00020112">
        <w:rPr>
          <w:rFonts w:ascii="微软雅黑" w:eastAsia="微软雅黑" w:hAnsi="微软雅黑"/>
          <w:b/>
          <w:color w:val="FF0000"/>
          <w:sz w:val="22"/>
        </w:rPr>
        <w:t>一个</w:t>
      </w:r>
      <w:r w:rsidRPr="00020112">
        <w:rPr>
          <w:rFonts w:ascii="微软雅黑" w:eastAsia="微软雅黑" w:hAnsi="微软雅黑"/>
          <w:b/>
          <w:color w:val="FF0000"/>
          <w:sz w:val="22"/>
        </w:rPr>
        <w:t>参数,返回值是实例,能解析标签</w:t>
      </w:r>
    </w:p>
    <w:p w:rsidR="00AB0204" w:rsidRPr="00020112" w:rsidRDefault="00AB0204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传参设置,不传参获取</w:t>
      </w:r>
    </w:p>
    <w:p w:rsidR="00D22BCA" w:rsidRPr="00020112" w:rsidRDefault="00D22BCA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实现</w:t>
      </w:r>
    </w:p>
    <w:p w:rsidR="00D22BCA" w:rsidRPr="00020112" w:rsidRDefault="00D22BCA" w:rsidP="004F409C">
      <w:pPr>
        <w:pStyle w:val="af"/>
        <w:numPr>
          <w:ilvl w:val="3"/>
          <w:numId w:val="313"/>
        </w:numPr>
        <w:ind w:firstLineChars="0"/>
        <w:rPr>
          <w:rFonts w:ascii="微软雅黑" w:eastAsia="微软雅黑" w:hAnsi="微软雅黑"/>
          <w:sz w:val="22"/>
        </w:rPr>
      </w:pPr>
      <w:bookmarkStart w:id="130" w:name="OLE_LINK105"/>
      <w:bookmarkStart w:id="131" w:name="OLE_LINK106"/>
      <w:r w:rsidRPr="00020112">
        <w:rPr>
          <w:rFonts w:ascii="微软雅黑" w:eastAsia="微软雅黑" w:hAnsi="微软雅黑"/>
          <w:sz w:val="22"/>
        </w:rPr>
        <w:t>通过arguments判断有没有传入参数</w:t>
      </w:r>
    </w:p>
    <w:p w:rsidR="00D22BCA" w:rsidRPr="00020112" w:rsidRDefault="00D22BCA" w:rsidP="004F409C">
      <w:pPr>
        <w:pStyle w:val="af"/>
        <w:numPr>
          <w:ilvl w:val="3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没有传入参数,获取第一个元素,返回这个元素的innerHTML的内容</w:t>
      </w:r>
    </w:p>
    <w:p w:rsidR="00D22BCA" w:rsidRPr="00020112" w:rsidRDefault="00D22BCA" w:rsidP="004F409C">
      <w:pPr>
        <w:pStyle w:val="af"/>
        <w:numPr>
          <w:ilvl w:val="3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如果传入了参数,遍历</w:t>
      </w:r>
    </w:p>
    <w:p w:rsidR="00D22BCA" w:rsidRPr="00020112" w:rsidRDefault="00D22BCA" w:rsidP="004F409C">
      <w:pPr>
        <w:pStyle w:val="af"/>
        <w:numPr>
          <w:ilvl w:val="3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设置每一个元素的innerHTML内容为传入的参数</w:t>
      </w:r>
    </w:p>
    <w:bookmarkEnd w:id="130"/>
    <w:bookmarkEnd w:id="131"/>
    <w:p w:rsidR="00AB0204" w:rsidRPr="00020112" w:rsidRDefault="00AB0204" w:rsidP="004F409C">
      <w:pPr>
        <w:pStyle w:val="af"/>
        <w:numPr>
          <w:ilvl w:val="0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text</w:t>
      </w:r>
      <w:r w:rsidRPr="00020112">
        <w:rPr>
          <w:rFonts w:ascii="微软雅黑" w:eastAsia="微软雅黑" w:hAnsi="微软雅黑"/>
          <w:sz w:val="22"/>
        </w:rPr>
        <w:t>:设置所有元素文本内容,获取所有元素的文本内容</w:t>
      </w:r>
      <w:r w:rsidR="00904486" w:rsidRPr="00020112">
        <w:rPr>
          <w:rFonts w:ascii="微软雅黑" w:eastAsia="微软雅黑" w:hAnsi="微软雅黑"/>
          <w:sz w:val="22"/>
        </w:rPr>
        <w:t>,返回实例,不解析标签</w:t>
      </w:r>
    </w:p>
    <w:p w:rsidR="00D22BCA" w:rsidRPr="00020112" w:rsidRDefault="00D22BCA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实现</w:t>
      </w:r>
    </w:p>
    <w:p w:rsidR="00D22BCA" w:rsidRPr="00020112" w:rsidRDefault="00D22BCA" w:rsidP="004F409C">
      <w:pPr>
        <w:pStyle w:val="af"/>
        <w:numPr>
          <w:ilvl w:val="3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通过arguments判断有没有传入参数</w:t>
      </w:r>
    </w:p>
    <w:p w:rsidR="00D22BCA" w:rsidRPr="00020112" w:rsidRDefault="00D22BCA" w:rsidP="004F409C">
      <w:pPr>
        <w:pStyle w:val="af"/>
        <w:numPr>
          <w:ilvl w:val="3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传入</w:t>
      </w:r>
      <w:r w:rsidR="000A1FB1" w:rsidRPr="00020112">
        <w:rPr>
          <w:rFonts w:ascii="微软雅黑" w:eastAsia="微软雅黑" w:hAnsi="微软雅黑"/>
          <w:sz w:val="22"/>
        </w:rPr>
        <w:t>一个</w:t>
      </w:r>
      <w:r w:rsidRPr="00020112">
        <w:rPr>
          <w:rFonts w:ascii="微软雅黑" w:eastAsia="微软雅黑" w:hAnsi="微软雅黑"/>
          <w:sz w:val="22"/>
        </w:rPr>
        <w:t>参数,遍历</w:t>
      </w:r>
      <w:r w:rsidR="00CB3178" w:rsidRPr="00020112">
        <w:rPr>
          <w:rFonts w:ascii="微软雅黑" w:eastAsia="微软雅黑" w:hAnsi="微软雅黑"/>
          <w:sz w:val="22"/>
        </w:rPr>
        <w:t>,把每一个俄元素的innerHTML加一起返回</w:t>
      </w:r>
    </w:p>
    <w:p w:rsidR="00D22BCA" w:rsidRPr="00020112" w:rsidRDefault="00D22BCA" w:rsidP="004F409C">
      <w:pPr>
        <w:pStyle w:val="af"/>
        <w:numPr>
          <w:ilvl w:val="3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如果传入了</w:t>
      </w:r>
      <w:r w:rsidR="000A1FB1" w:rsidRPr="00020112">
        <w:rPr>
          <w:rFonts w:ascii="微软雅黑" w:eastAsia="微软雅黑" w:hAnsi="微软雅黑"/>
          <w:sz w:val="22"/>
        </w:rPr>
        <w:t>一个以上</w:t>
      </w:r>
      <w:r w:rsidRPr="00020112">
        <w:rPr>
          <w:rFonts w:ascii="微软雅黑" w:eastAsia="微软雅黑" w:hAnsi="微软雅黑"/>
          <w:sz w:val="22"/>
        </w:rPr>
        <w:t>参数,遍历</w:t>
      </w:r>
      <w:r w:rsidR="00CB3178" w:rsidRPr="00020112">
        <w:rPr>
          <w:rFonts w:ascii="微软雅黑" w:eastAsia="微软雅黑" w:hAnsi="微软雅黑"/>
          <w:sz w:val="22"/>
        </w:rPr>
        <w:t>设置</w:t>
      </w:r>
    </w:p>
    <w:p w:rsidR="00D22BCA" w:rsidRPr="00020112" w:rsidRDefault="00D22BCA" w:rsidP="004F409C">
      <w:pPr>
        <w:pStyle w:val="af"/>
        <w:numPr>
          <w:ilvl w:val="3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设置每一个元素的innerHTML内容为传入的参数</w:t>
      </w:r>
    </w:p>
    <w:p w:rsidR="00AB0204" w:rsidRPr="00020112" w:rsidRDefault="00AB0204" w:rsidP="004F409C">
      <w:pPr>
        <w:pStyle w:val="af"/>
        <w:numPr>
          <w:ilvl w:val="0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appendTo</w:t>
      </w:r>
      <w:r w:rsidRPr="00020112">
        <w:rPr>
          <w:rFonts w:ascii="微软雅黑" w:eastAsia="微软雅黑" w:hAnsi="微软雅黑"/>
          <w:sz w:val="22"/>
        </w:rPr>
        <w:t>:把所有的元素,添加到指定元素中</w:t>
      </w:r>
    </w:p>
    <w:p w:rsidR="00AB0204" w:rsidRPr="00020112" w:rsidRDefault="00AB0204" w:rsidP="004F409C">
      <w:pPr>
        <w:pStyle w:val="af"/>
        <w:numPr>
          <w:ilvl w:val="0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append</w:t>
      </w:r>
      <w:r w:rsidRPr="00020112">
        <w:rPr>
          <w:rFonts w:ascii="微软雅黑" w:eastAsia="微软雅黑" w:hAnsi="微软雅黑"/>
          <w:sz w:val="22"/>
        </w:rPr>
        <w:t>:给所有的元素,添加新的内容</w:t>
      </w:r>
    </w:p>
    <w:p w:rsidR="00AB0204" w:rsidRPr="00020112" w:rsidRDefault="00AB0204" w:rsidP="004F409C">
      <w:pPr>
        <w:pStyle w:val="af"/>
        <w:numPr>
          <w:ilvl w:val="0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prependTo</w:t>
      </w:r>
      <w:r w:rsidRPr="00020112">
        <w:rPr>
          <w:rFonts w:ascii="微软雅黑" w:eastAsia="微软雅黑" w:hAnsi="微软雅黑"/>
          <w:sz w:val="22"/>
        </w:rPr>
        <w:t>:把所有的元素添加到指定元素的前面</w:t>
      </w:r>
    </w:p>
    <w:p w:rsidR="00AB0204" w:rsidRPr="00020112" w:rsidRDefault="00AB0204" w:rsidP="004F409C">
      <w:pPr>
        <w:pStyle w:val="af"/>
        <w:numPr>
          <w:ilvl w:val="0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prepend</w:t>
      </w:r>
      <w:r w:rsidRPr="00020112">
        <w:rPr>
          <w:rFonts w:ascii="微软雅黑" w:eastAsia="微软雅黑" w:hAnsi="微软雅黑"/>
          <w:sz w:val="22"/>
        </w:rPr>
        <w:t>:给所有的元素的最前面,添加新的元素</w:t>
      </w:r>
    </w:p>
    <w:p w:rsidR="007A6D25" w:rsidRPr="00020112" w:rsidRDefault="007A6D25" w:rsidP="004F409C">
      <w:pPr>
        <w:pStyle w:val="af"/>
        <w:numPr>
          <w:ilvl w:val="0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arguments:存储的是一个代表实参的对象(伪数组)</w:t>
      </w:r>
    </w:p>
    <w:p w:rsidR="007A6D25" w:rsidRPr="00020112" w:rsidRDefault="007A6D25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存储了所有传进来的实参</w:t>
      </w:r>
    </w:p>
    <w:p w:rsidR="007A6D25" w:rsidRPr="00020112" w:rsidRDefault="007A6D25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通过有一个length属性代表所有实参的数量</w:t>
      </w:r>
    </w:p>
    <w:p w:rsidR="007A6D25" w:rsidRPr="00020112" w:rsidRDefault="007A6D25" w:rsidP="004F409C">
      <w:pPr>
        <w:pStyle w:val="af"/>
        <w:numPr>
          <w:ilvl w:val="1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参数不定的时候用arguments</w:t>
      </w:r>
    </w:p>
    <w:p w:rsidR="007A6D25" w:rsidRPr="00020112" w:rsidRDefault="007A6D25" w:rsidP="004F409C">
      <w:pPr>
        <w:pStyle w:val="af"/>
        <w:numPr>
          <w:ilvl w:val="0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callback(回调函数)</w:t>
      </w:r>
    </w:p>
    <w:p w:rsidR="00C71F96" w:rsidRPr="00020112" w:rsidRDefault="00C71F96" w:rsidP="004F409C">
      <w:pPr>
        <w:pStyle w:val="af"/>
        <w:numPr>
          <w:ilvl w:val="0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给jq工厂传入一个jq对象,可以人是传入jq对象</w:t>
      </w:r>
      <w:r w:rsidRPr="00020112">
        <w:rPr>
          <w:rFonts w:ascii="微软雅黑" w:eastAsia="微软雅黑" w:hAnsi="微软雅黑" w:hint="eastAsia"/>
          <w:sz w:val="22"/>
        </w:rPr>
        <w:t>的close版本</w:t>
      </w:r>
    </w:p>
    <w:p w:rsidR="007E2EB1" w:rsidRPr="00020112" w:rsidRDefault="007E2EB1" w:rsidP="004F409C">
      <w:pPr>
        <w:pStyle w:val="af"/>
        <w:numPr>
          <w:ilvl w:val="0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给jq传入一个</w:t>
      </w:r>
      <w:r w:rsidRPr="00020112">
        <w:rPr>
          <w:rFonts w:ascii="微软雅黑" w:eastAsia="微软雅黑" w:hAnsi="微软雅黑" w:hint="eastAsia"/>
          <w:sz w:val="22"/>
        </w:rPr>
        <w:t>DOM对象,得到一个新的实例存储这个DOM</w:t>
      </w:r>
    </w:p>
    <w:p w:rsidR="007E2EB1" w:rsidRPr="00020112" w:rsidRDefault="007E2EB1" w:rsidP="004F409C">
      <w:pPr>
        <w:pStyle w:val="af"/>
        <w:numPr>
          <w:ilvl w:val="0"/>
          <w:numId w:val="31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给jq传入一个选择器,得到一个新的实例,存储着获取到的</w:t>
      </w:r>
      <w:r w:rsidRPr="00020112">
        <w:rPr>
          <w:rFonts w:ascii="微软雅黑" w:eastAsia="微软雅黑" w:hAnsi="微软雅黑" w:hint="eastAsia"/>
          <w:sz w:val="22"/>
        </w:rPr>
        <w:t>DOM元素</w:t>
      </w:r>
    </w:p>
    <w:p w:rsidR="001A750C" w:rsidRPr="00020112" w:rsidRDefault="001A750C" w:rsidP="001A750C">
      <w:pPr>
        <w:ind w:left="840" w:firstLine="42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10..54</w:t>
      </w:r>
    </w:p>
    <w:p w:rsidR="00611610" w:rsidRPr="00020112" w:rsidRDefault="00611610" w:rsidP="001A750C">
      <w:pPr>
        <w:ind w:left="840" w:firstLine="42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11..30</w:t>
      </w:r>
    </w:p>
    <w:p w:rsidR="00C6491A" w:rsidRPr="00020112" w:rsidRDefault="00643D33" w:rsidP="00C6491A">
      <w:pPr>
        <w:pStyle w:val="1"/>
        <w:rPr>
          <w:rFonts w:ascii="微软雅黑" w:eastAsia="微软雅黑" w:hAnsi="微软雅黑"/>
        </w:rPr>
      </w:pPr>
      <w:bookmarkStart w:id="132" w:name="_Toc517429176"/>
      <w:r>
        <w:rPr>
          <w:rFonts w:ascii="微软雅黑" w:eastAsia="微软雅黑" w:hAnsi="微软雅黑"/>
        </w:rPr>
        <w:t>创业</w:t>
      </w:r>
      <w:r w:rsidR="00C6491A" w:rsidRPr="00020112">
        <w:rPr>
          <w:rFonts w:ascii="微软雅黑" w:eastAsia="微软雅黑" w:hAnsi="微软雅黑"/>
        </w:rPr>
        <w:t>班第五十三天(框架封装)9.06</w:t>
      </w:r>
      <w:bookmarkEnd w:id="132"/>
    </w:p>
    <w:p w:rsidR="005408D3" w:rsidRPr="00020112" w:rsidRDefault="005408D3" w:rsidP="00C6491A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33" w:name="_Toc517429177"/>
      <w:r w:rsidRPr="00020112">
        <w:rPr>
          <w:rFonts w:ascii="微软雅黑" w:eastAsia="微软雅黑" w:hAnsi="微软雅黑"/>
          <w:sz w:val="36"/>
        </w:rPr>
        <w:t>知识点</w:t>
      </w:r>
      <w:bookmarkEnd w:id="133"/>
    </w:p>
    <w:p w:rsidR="005408D3" w:rsidRPr="00020112" w:rsidRDefault="005408D3" w:rsidP="004F409C">
      <w:pPr>
        <w:pStyle w:val="af"/>
        <w:numPr>
          <w:ilvl w:val="0"/>
          <w:numId w:val="31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insertBefore(要添加的元素,添加到哪)</w:t>
      </w:r>
    </w:p>
    <w:p w:rsidR="005408D3" w:rsidRPr="00020112" w:rsidRDefault="005408D3" w:rsidP="004F409C">
      <w:pPr>
        <w:pStyle w:val="af"/>
        <w:numPr>
          <w:ilvl w:val="0"/>
          <w:numId w:val="31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第一次添加本体,第二次添加得clone(克隆)</w:t>
      </w:r>
    </w:p>
    <w:p w:rsidR="00C6491A" w:rsidRPr="00020112" w:rsidRDefault="00C6491A" w:rsidP="00C6491A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34" w:name="_Toc517429178"/>
      <w:r w:rsidRPr="00020112">
        <w:rPr>
          <w:rFonts w:ascii="微软雅黑" w:eastAsia="微软雅黑" w:hAnsi="微软雅黑"/>
          <w:sz w:val="36"/>
        </w:rPr>
        <w:t>链式编程</w:t>
      </w:r>
      <w:bookmarkEnd w:id="134"/>
    </w:p>
    <w:p w:rsidR="00C6491A" w:rsidRPr="00020112" w:rsidRDefault="00C6491A" w:rsidP="004F409C">
      <w:pPr>
        <w:pStyle w:val="af"/>
        <w:numPr>
          <w:ilvl w:val="0"/>
          <w:numId w:val="31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调用一个方法,该方法可以返回一个对象,可以继续使用该对象的方法</w:t>
      </w:r>
    </w:p>
    <w:p w:rsidR="00C6491A" w:rsidRPr="00020112" w:rsidRDefault="00C6491A" w:rsidP="004F409C">
      <w:pPr>
        <w:pStyle w:val="af"/>
        <w:numPr>
          <w:ilvl w:val="0"/>
          <w:numId w:val="31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调用该对象的方法,可能仍然返回以一个对象,也可能是原来的对象</w:t>
      </w:r>
    </w:p>
    <w:p w:rsidR="00C6491A" w:rsidRPr="00020112" w:rsidRDefault="00C6491A" w:rsidP="004F409C">
      <w:pPr>
        <w:pStyle w:val="af"/>
        <w:numPr>
          <w:ilvl w:val="0"/>
          <w:numId w:val="31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那么就可以继续调用返回对象的方法,这样一直下去,直到方法没有返回对象为止</w:t>
      </w:r>
    </w:p>
    <w:p w:rsidR="004F1C93" w:rsidRPr="00020112" w:rsidRDefault="004F1C93" w:rsidP="004F1C93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35" w:name="_Toc517429179"/>
      <w:r w:rsidRPr="00020112">
        <w:rPr>
          <w:rFonts w:ascii="微软雅黑" w:eastAsia="微软雅黑" w:hAnsi="微软雅黑"/>
          <w:sz w:val="36"/>
        </w:rPr>
        <w:t>append()</w:t>
      </w:r>
      <w:r w:rsidR="00C772E5" w:rsidRPr="00020112">
        <w:rPr>
          <w:rFonts w:ascii="微软雅黑" w:eastAsia="微软雅黑" w:hAnsi="微软雅黑"/>
          <w:sz w:val="36"/>
        </w:rPr>
        <w:t>,appendTo(),prepend(),prependTo()</w:t>
      </w:r>
      <w:bookmarkEnd w:id="135"/>
    </w:p>
    <w:p w:rsidR="004F1C93" w:rsidRPr="00020112" w:rsidRDefault="004F1C93" w:rsidP="004F409C">
      <w:pPr>
        <w:pStyle w:val="af"/>
        <w:numPr>
          <w:ilvl w:val="0"/>
          <w:numId w:val="316"/>
        </w:numPr>
        <w:ind w:firstLineChars="0"/>
        <w:rPr>
          <w:rFonts w:ascii="微软雅黑" w:eastAsia="微软雅黑" w:hAnsi="微软雅黑"/>
          <w:sz w:val="22"/>
        </w:rPr>
      </w:pPr>
      <w:bookmarkStart w:id="136" w:name="OLE_LINK107"/>
      <w:bookmarkStart w:id="137" w:name="OLE_LINK108"/>
      <w:r w:rsidRPr="00020112">
        <w:rPr>
          <w:rFonts w:ascii="微软雅黑" w:eastAsia="微软雅黑" w:hAnsi="微软雅黑"/>
          <w:b/>
          <w:sz w:val="22"/>
        </w:rPr>
        <w:t>$(‘div’).append(‘字符串’):</w:t>
      </w:r>
      <w:bookmarkEnd w:id="136"/>
      <w:bookmarkEnd w:id="137"/>
      <w:r w:rsidRPr="00020112">
        <w:rPr>
          <w:rFonts w:ascii="微软雅黑" w:eastAsia="微软雅黑" w:hAnsi="微软雅黑"/>
          <w:sz w:val="22"/>
        </w:rPr>
        <w:t>传入字符串,直接在原来的innerHTML上累加字符串</w:t>
      </w:r>
    </w:p>
    <w:p w:rsidR="004F1C93" w:rsidRPr="00020112" w:rsidRDefault="004F1C93" w:rsidP="004F409C">
      <w:pPr>
        <w:pStyle w:val="af"/>
        <w:numPr>
          <w:ilvl w:val="0"/>
          <w:numId w:val="3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$(‘div’).append(jq对象):</w:t>
      </w:r>
      <w:r w:rsidRPr="00020112">
        <w:rPr>
          <w:rFonts w:ascii="微软雅黑" w:eastAsia="微软雅黑" w:hAnsi="微软雅黑"/>
          <w:sz w:val="22"/>
        </w:rPr>
        <w:t>传入jq对象,把这个对象的每一项分别添加到所有的div中</w:t>
      </w:r>
    </w:p>
    <w:p w:rsidR="004F1C93" w:rsidRPr="00020112" w:rsidRDefault="004F1C93" w:rsidP="004F409C">
      <w:pPr>
        <w:pStyle w:val="af"/>
        <w:numPr>
          <w:ilvl w:val="1"/>
          <w:numId w:val="3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传入dom对象和传入jq对象一样,因为东湖村纳入的dom对象先要包装成jq对象</w:t>
      </w:r>
    </w:p>
    <w:p w:rsidR="004F1C93" w:rsidRPr="00020112" w:rsidRDefault="004F1C93" w:rsidP="004F409C">
      <w:pPr>
        <w:pStyle w:val="af"/>
        <w:numPr>
          <w:ilvl w:val="1"/>
          <w:numId w:val="3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只有字符串要独立处理</w:t>
      </w:r>
    </w:p>
    <w:p w:rsidR="004F1C93" w:rsidRPr="00020112" w:rsidRDefault="004F1C93" w:rsidP="004F409C">
      <w:pPr>
        <w:pStyle w:val="af"/>
        <w:numPr>
          <w:ilvl w:val="0"/>
          <w:numId w:val="3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返回的是this,谁调用返回谁</w:t>
      </w:r>
    </w:p>
    <w:p w:rsidR="001C3C7B" w:rsidRPr="00020112" w:rsidRDefault="00C772E5" w:rsidP="001C3C7B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38" w:name="_Toc517429180"/>
      <w:r w:rsidRPr="00020112">
        <w:rPr>
          <w:rFonts w:ascii="微软雅黑" w:eastAsia="微软雅黑" w:hAnsi="微软雅黑"/>
          <w:sz w:val="36"/>
        </w:rPr>
        <w:t>属性和样式操作</w:t>
      </w:r>
      <w:bookmarkEnd w:id="138"/>
    </w:p>
    <w:p w:rsidR="001C3C7B" w:rsidRPr="00020112" w:rsidRDefault="001C3C7B" w:rsidP="004F409C">
      <w:pPr>
        <w:pStyle w:val="af"/>
        <w:numPr>
          <w:ilvl w:val="0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addClass</w:t>
      </w:r>
      <w:r w:rsidRPr="00020112">
        <w:rPr>
          <w:rFonts w:ascii="微软雅黑" w:eastAsia="微软雅黑" w:hAnsi="微软雅黑"/>
          <w:sz w:val="22"/>
        </w:rPr>
        <w:t>:添加新的class</w:t>
      </w:r>
    </w:p>
    <w:p w:rsidR="001C3C7B" w:rsidRPr="00020112" w:rsidRDefault="001C3C7B" w:rsidP="004F409C">
      <w:pPr>
        <w:pStyle w:val="af"/>
        <w:numPr>
          <w:ilvl w:val="0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removeClass</w:t>
      </w:r>
      <w:r w:rsidRPr="00020112">
        <w:rPr>
          <w:rFonts w:ascii="微软雅黑" w:eastAsia="微软雅黑" w:hAnsi="微软雅黑"/>
          <w:sz w:val="22"/>
        </w:rPr>
        <w:t>:删除所以元素指定的class</w:t>
      </w:r>
    </w:p>
    <w:p w:rsidR="001C3C7B" w:rsidRPr="00020112" w:rsidRDefault="008D256E" w:rsidP="004F409C">
      <w:pPr>
        <w:pStyle w:val="af"/>
        <w:numPr>
          <w:ilvl w:val="0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has</w:t>
      </w:r>
      <w:r w:rsidR="001C3C7B" w:rsidRPr="00020112">
        <w:rPr>
          <w:rFonts w:ascii="微软雅黑" w:eastAsia="微软雅黑" w:hAnsi="微软雅黑"/>
          <w:b/>
          <w:color w:val="FF0000"/>
          <w:sz w:val="22"/>
        </w:rPr>
        <w:t>Class</w:t>
      </w:r>
      <w:r w:rsidR="001C3C7B" w:rsidRPr="00020112">
        <w:rPr>
          <w:rFonts w:ascii="微软雅黑" w:eastAsia="微软雅黑" w:hAnsi="微软雅黑"/>
          <w:sz w:val="22"/>
        </w:rPr>
        <w:t>:判断所有元素有没有指定的class</w:t>
      </w:r>
      <w:r w:rsidR="00350183" w:rsidRPr="00020112">
        <w:rPr>
          <w:rFonts w:ascii="微软雅黑" w:eastAsia="微软雅黑" w:hAnsi="微软雅黑"/>
          <w:sz w:val="22"/>
        </w:rPr>
        <w:t>,只要是有一个有就返回true</w:t>
      </w:r>
    </w:p>
    <w:p w:rsidR="001C3C7B" w:rsidRPr="00020112" w:rsidRDefault="001C3C7B" w:rsidP="004F409C">
      <w:pPr>
        <w:pStyle w:val="af"/>
        <w:numPr>
          <w:ilvl w:val="0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toggleClass</w:t>
      </w:r>
      <w:r w:rsidRPr="00020112">
        <w:rPr>
          <w:rFonts w:ascii="微软雅黑" w:eastAsia="微软雅黑" w:hAnsi="微软雅黑"/>
          <w:sz w:val="22"/>
        </w:rPr>
        <w:t>:有删除,没有则添加</w:t>
      </w:r>
    </w:p>
    <w:p w:rsidR="001C3C7B" w:rsidRPr="00020112" w:rsidRDefault="001C3C7B" w:rsidP="004F409C">
      <w:pPr>
        <w:pStyle w:val="af"/>
        <w:numPr>
          <w:ilvl w:val="0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attr</w:t>
      </w:r>
      <w:r w:rsidRPr="00020112">
        <w:rPr>
          <w:rFonts w:ascii="微软雅黑" w:eastAsia="微软雅黑" w:hAnsi="微软雅黑"/>
          <w:sz w:val="22"/>
        </w:rPr>
        <w:t>:设置或者获取元素的属性</w:t>
      </w:r>
      <w:r w:rsidRPr="00020112">
        <w:rPr>
          <w:rFonts w:ascii="微软雅黑" w:eastAsia="微软雅黑" w:hAnsi="微软雅黑" w:hint="eastAsia"/>
          <w:sz w:val="22"/>
        </w:rPr>
        <w:t>节点</w:t>
      </w:r>
    </w:p>
    <w:p w:rsidR="001C3C7B" w:rsidRPr="00020112" w:rsidRDefault="001C3C7B" w:rsidP="004F409C">
      <w:pPr>
        <w:pStyle w:val="af"/>
        <w:numPr>
          <w:ilvl w:val="1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属性节点</w:t>
      </w:r>
      <w:r w:rsidRPr="00020112">
        <w:rPr>
          <w:rFonts w:ascii="微软雅黑" w:eastAsia="微软雅黑" w:hAnsi="微软雅黑"/>
          <w:sz w:val="22"/>
        </w:rPr>
        <w:t>:</w:t>
      </w:r>
    </w:p>
    <w:p w:rsidR="001C3C7B" w:rsidRPr="00020112" w:rsidRDefault="001C3C7B" w:rsidP="004F409C">
      <w:pPr>
        <w:pStyle w:val="af"/>
        <w:numPr>
          <w:ilvl w:val="3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标签的属性就是属性节点,</w:t>
      </w:r>
    </w:p>
    <w:p w:rsidR="001C3C7B" w:rsidRPr="00020112" w:rsidRDefault="001C3C7B" w:rsidP="004F409C">
      <w:pPr>
        <w:pStyle w:val="af"/>
        <w:numPr>
          <w:ilvl w:val="3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只能属于</w:t>
      </w:r>
      <w:r w:rsidRPr="00020112">
        <w:rPr>
          <w:rFonts w:ascii="微软雅黑" w:eastAsia="微软雅黑" w:hAnsi="微软雅黑" w:hint="eastAsia"/>
          <w:sz w:val="22"/>
        </w:rPr>
        <w:t>DOM对象,</w:t>
      </w:r>
    </w:p>
    <w:p w:rsidR="001C3C7B" w:rsidRPr="00020112" w:rsidRDefault="001C3C7B" w:rsidP="004F409C">
      <w:pPr>
        <w:pStyle w:val="af"/>
        <w:numPr>
          <w:ilvl w:val="3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有DOM节点的</w:t>
      </w:r>
      <w:r w:rsidR="00014A89" w:rsidRPr="00020112">
        <w:rPr>
          <w:rFonts w:ascii="微软雅黑" w:eastAsia="微软雅黑" w:hAnsi="微软雅黑" w:hint="eastAsia"/>
          <w:sz w:val="22"/>
        </w:rPr>
        <w:t>特性</w:t>
      </w:r>
      <w:r w:rsidRPr="00020112">
        <w:rPr>
          <w:rFonts w:ascii="微软雅黑" w:eastAsia="微软雅黑" w:hAnsi="微软雅黑" w:hint="eastAsia"/>
          <w:sz w:val="22"/>
        </w:rPr>
        <w:t>(nodeType,</w:t>
      </w:r>
      <w:r w:rsidRPr="00020112">
        <w:rPr>
          <w:rFonts w:ascii="微软雅黑" w:eastAsia="微软雅黑" w:hAnsi="微软雅黑"/>
          <w:sz w:val="22"/>
        </w:rPr>
        <w:t>nodeName等</w:t>
      </w:r>
      <w:r w:rsidRPr="00020112">
        <w:rPr>
          <w:rFonts w:ascii="微软雅黑" w:eastAsia="微软雅黑" w:hAnsi="微软雅黑" w:hint="eastAsia"/>
          <w:sz w:val="22"/>
        </w:rPr>
        <w:t>)</w:t>
      </w:r>
    </w:p>
    <w:p w:rsidR="000A7535" w:rsidRPr="00020112" w:rsidRDefault="000A7535" w:rsidP="004F409C">
      <w:pPr>
        <w:pStyle w:val="af"/>
        <w:numPr>
          <w:ilvl w:val="4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nodeType</w:t>
      </w:r>
      <w:r w:rsidR="0091769A" w:rsidRPr="00020112">
        <w:rPr>
          <w:rFonts w:ascii="微软雅黑" w:eastAsia="微软雅黑" w:hAnsi="微软雅黑"/>
          <w:sz w:val="22"/>
        </w:rPr>
        <w:t>节点类型</w:t>
      </w:r>
      <w:r w:rsidRPr="00020112">
        <w:rPr>
          <w:rFonts w:ascii="微软雅黑" w:eastAsia="微软雅黑" w:hAnsi="微软雅黑"/>
          <w:sz w:val="22"/>
        </w:rPr>
        <w:t>:</w:t>
      </w:r>
    </w:p>
    <w:p w:rsidR="000A7535" w:rsidRPr="00020112" w:rsidRDefault="000A7535" w:rsidP="004F409C">
      <w:pPr>
        <w:pStyle w:val="af"/>
        <w:numPr>
          <w:ilvl w:val="6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元素节点</w:t>
      </w:r>
    </w:p>
    <w:p w:rsidR="000A7535" w:rsidRPr="00020112" w:rsidRDefault="000A7535" w:rsidP="004F409C">
      <w:pPr>
        <w:pStyle w:val="af"/>
        <w:numPr>
          <w:ilvl w:val="6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属性节点</w:t>
      </w:r>
    </w:p>
    <w:p w:rsidR="000A7535" w:rsidRPr="00020112" w:rsidRDefault="000A7535" w:rsidP="004F409C">
      <w:pPr>
        <w:pStyle w:val="af"/>
        <w:numPr>
          <w:ilvl w:val="6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文本节点</w:t>
      </w:r>
    </w:p>
    <w:p w:rsidR="000A7535" w:rsidRPr="00020112" w:rsidRDefault="000A7535" w:rsidP="000A7535">
      <w:pPr>
        <w:ind w:left="252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8. 注释节点</w:t>
      </w:r>
    </w:p>
    <w:p w:rsidR="000A7535" w:rsidRPr="00020112" w:rsidRDefault="000A7535" w:rsidP="000A7535">
      <w:pPr>
        <w:ind w:left="252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9.</w:t>
      </w:r>
      <w:r w:rsidRPr="00020112">
        <w:rPr>
          <w:rFonts w:ascii="微软雅黑" w:eastAsia="微软雅黑" w:hAnsi="微软雅黑"/>
          <w:sz w:val="22"/>
        </w:rPr>
        <w:t xml:space="preserve"> </w:t>
      </w:r>
      <w:r w:rsidRPr="00020112">
        <w:rPr>
          <w:rFonts w:ascii="微软雅黑" w:eastAsia="微软雅黑" w:hAnsi="微软雅黑" w:hint="eastAsia"/>
          <w:sz w:val="22"/>
        </w:rPr>
        <w:t>文档节点</w:t>
      </w:r>
    </w:p>
    <w:p w:rsidR="001C3C7B" w:rsidRPr="00020112" w:rsidRDefault="001C3C7B" w:rsidP="004F409C">
      <w:pPr>
        <w:pStyle w:val="af"/>
        <w:numPr>
          <w:ilvl w:val="3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所有</w:t>
      </w:r>
      <w:r w:rsidRPr="00020112">
        <w:rPr>
          <w:rFonts w:ascii="微软雅黑" w:eastAsia="微软雅黑" w:hAnsi="微软雅黑" w:hint="eastAsia"/>
          <w:sz w:val="22"/>
        </w:rPr>
        <w:t>D</w:t>
      </w:r>
      <w:r w:rsidRPr="00020112">
        <w:rPr>
          <w:rFonts w:ascii="微软雅黑" w:eastAsia="微软雅黑" w:hAnsi="微软雅黑"/>
          <w:sz w:val="22"/>
        </w:rPr>
        <w:t>OM,都有一个attributes属性</w:t>
      </w:r>
    </w:p>
    <w:p w:rsidR="001C3C7B" w:rsidRPr="00020112" w:rsidRDefault="001C3C7B" w:rsidP="004F409C">
      <w:pPr>
        <w:pStyle w:val="af"/>
        <w:numPr>
          <w:ilvl w:val="3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存储了该</w:t>
      </w:r>
      <w:r w:rsidRPr="00020112">
        <w:rPr>
          <w:rFonts w:ascii="微软雅黑" w:eastAsia="微软雅黑" w:hAnsi="微软雅黑" w:hint="eastAsia"/>
          <w:sz w:val="22"/>
        </w:rPr>
        <w:t>DO</w:t>
      </w:r>
      <w:r w:rsidR="00B22F9C" w:rsidRPr="00020112">
        <w:rPr>
          <w:rFonts w:ascii="微软雅黑" w:eastAsia="微软雅黑" w:hAnsi="微软雅黑" w:hint="eastAsia"/>
          <w:sz w:val="22"/>
        </w:rPr>
        <w:t>m</w:t>
      </w:r>
      <w:r w:rsidRPr="00020112">
        <w:rPr>
          <w:rFonts w:ascii="微软雅黑" w:eastAsia="微软雅黑" w:hAnsi="微软雅黑" w:hint="eastAsia"/>
          <w:sz w:val="22"/>
        </w:rPr>
        <w:t>所有的属性节点</w:t>
      </w:r>
    </w:p>
    <w:p w:rsidR="000B5280" w:rsidRPr="00020112" w:rsidRDefault="000B5280" w:rsidP="004F409C">
      <w:pPr>
        <w:pStyle w:val="af"/>
        <w:numPr>
          <w:ilvl w:val="3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通过Attributes属性获取所有的属性节点对象,然后按照下标取出,获取每一个属性节点对象,在通过nodeValue属性得到这个节点只</w:t>
      </w:r>
    </w:p>
    <w:p w:rsidR="000B5280" w:rsidRPr="00020112" w:rsidRDefault="000B5280" w:rsidP="004F409C">
      <w:pPr>
        <w:pStyle w:val="af"/>
        <w:numPr>
          <w:ilvl w:val="3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通过</w:t>
      </w:r>
      <w:r w:rsidRPr="00020112">
        <w:rPr>
          <w:rFonts w:ascii="微软雅黑" w:eastAsia="微软雅黑" w:hAnsi="微软雅黑" w:hint="eastAsia"/>
          <w:sz w:val="22"/>
        </w:rPr>
        <w:t>DOM的getAttributes(属性节点名)</w:t>
      </w:r>
      <w:r w:rsidRPr="00020112">
        <w:rPr>
          <w:rFonts w:ascii="微软雅黑" w:eastAsia="微软雅黑" w:hAnsi="微软雅黑" w:hint="eastAsia"/>
          <w:b/>
          <w:color w:val="FF0000"/>
          <w:sz w:val="22"/>
        </w:rPr>
        <w:t>获取</w:t>
      </w:r>
    </w:p>
    <w:p w:rsidR="00350183" w:rsidRPr="00020112" w:rsidRDefault="00350183" w:rsidP="004F409C">
      <w:pPr>
        <w:pStyle w:val="af"/>
        <w:numPr>
          <w:ilvl w:val="3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设置属性节点值</w:t>
      </w:r>
      <w:r w:rsidRPr="00020112">
        <w:rPr>
          <w:rFonts w:ascii="微软雅黑" w:eastAsia="微软雅黑" w:hAnsi="微软雅黑" w:hint="eastAsia"/>
          <w:sz w:val="22"/>
        </w:rPr>
        <w:t>:通过set</w:t>
      </w:r>
      <w:r w:rsidRPr="00020112">
        <w:rPr>
          <w:rFonts w:ascii="微软雅黑" w:eastAsia="微软雅黑" w:hAnsi="微软雅黑"/>
          <w:sz w:val="22"/>
        </w:rPr>
        <w:t>Attribute(value值)</w:t>
      </w:r>
    </w:p>
    <w:p w:rsidR="001C3C7B" w:rsidRPr="00020112" w:rsidRDefault="001C3C7B" w:rsidP="004F409C">
      <w:pPr>
        <w:pStyle w:val="af"/>
        <w:numPr>
          <w:ilvl w:val="1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属性:</w:t>
      </w:r>
    </w:p>
    <w:p w:rsidR="001C3C7B" w:rsidRPr="00020112" w:rsidRDefault="001C3C7B" w:rsidP="004F409C">
      <w:pPr>
        <w:pStyle w:val="af"/>
        <w:numPr>
          <w:ilvl w:val="3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对象身上的变量,</w:t>
      </w:r>
    </w:p>
    <w:p w:rsidR="001C3C7B" w:rsidRPr="00020112" w:rsidRDefault="001C3C7B" w:rsidP="004F409C">
      <w:pPr>
        <w:pStyle w:val="af"/>
        <w:numPr>
          <w:ilvl w:val="3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可以属于任意节点,</w:t>
      </w:r>
    </w:p>
    <w:p w:rsidR="001C3C7B" w:rsidRPr="00020112" w:rsidRDefault="001C3C7B" w:rsidP="004F409C">
      <w:pPr>
        <w:pStyle w:val="af"/>
        <w:numPr>
          <w:ilvl w:val="3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属性和存储的东西没有共性(任意存储)</w:t>
      </w:r>
    </w:p>
    <w:p w:rsidR="001C3C7B" w:rsidRPr="00020112" w:rsidRDefault="001C3C7B" w:rsidP="004F409C">
      <w:pPr>
        <w:pStyle w:val="af"/>
        <w:numPr>
          <w:ilvl w:val="3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属性可以通过点的方式添加</w:t>
      </w:r>
    </w:p>
    <w:p w:rsidR="000B5280" w:rsidRPr="00020112" w:rsidRDefault="000B5280" w:rsidP="004F409C">
      <w:pPr>
        <w:pStyle w:val="af"/>
        <w:numPr>
          <w:ilvl w:val="3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通过</w:t>
      </w:r>
      <w:r w:rsidRPr="00020112">
        <w:rPr>
          <w:rFonts w:ascii="微软雅黑" w:eastAsia="微软雅黑" w:hAnsi="微软雅黑" w:hint="eastAsia"/>
          <w:sz w:val="22"/>
        </w:rPr>
        <w:t xml:space="preserve"> </w:t>
      </w:r>
      <w:r w:rsidRPr="00020112">
        <w:rPr>
          <w:rFonts w:ascii="微软雅黑" w:eastAsia="微软雅黑" w:hAnsi="微软雅黑"/>
          <w:sz w:val="22"/>
        </w:rPr>
        <w:t>点</w:t>
      </w:r>
      <w:r w:rsidRPr="00020112">
        <w:rPr>
          <w:rFonts w:ascii="微软雅黑" w:eastAsia="微软雅黑" w:hAnsi="微软雅黑" w:hint="eastAsia"/>
          <w:sz w:val="22"/>
        </w:rPr>
        <w:t xml:space="preserve"> </w:t>
      </w:r>
      <w:r w:rsidRPr="00020112">
        <w:rPr>
          <w:rFonts w:ascii="微软雅黑" w:eastAsia="微软雅黑" w:hAnsi="微软雅黑"/>
          <w:sz w:val="22"/>
        </w:rPr>
        <w:t>获取</w:t>
      </w:r>
      <w:r w:rsidRPr="00020112">
        <w:rPr>
          <w:rFonts w:ascii="微软雅黑" w:eastAsia="微软雅黑" w:hAnsi="微软雅黑" w:hint="eastAsia"/>
          <w:sz w:val="22"/>
        </w:rPr>
        <w:t xml:space="preserve">  或者[]获取</w:t>
      </w:r>
    </w:p>
    <w:p w:rsidR="001C3C7B" w:rsidRPr="00020112" w:rsidRDefault="001C3C7B" w:rsidP="004F409C">
      <w:pPr>
        <w:pStyle w:val="af"/>
        <w:numPr>
          <w:ilvl w:val="0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pr</w:t>
      </w:r>
      <w:r w:rsidR="00014A89" w:rsidRPr="00020112">
        <w:rPr>
          <w:rFonts w:ascii="微软雅黑" w:eastAsia="微软雅黑" w:hAnsi="微软雅黑"/>
          <w:b/>
          <w:color w:val="FF0000"/>
          <w:sz w:val="22"/>
        </w:rPr>
        <w:t>op</w:t>
      </w:r>
      <w:r w:rsidRPr="00020112">
        <w:rPr>
          <w:rFonts w:ascii="微软雅黑" w:eastAsia="微软雅黑" w:hAnsi="微软雅黑"/>
          <w:sz w:val="22"/>
        </w:rPr>
        <w:t>:设置或者获取元素的属性值</w:t>
      </w:r>
    </w:p>
    <w:p w:rsidR="001C3C7B" w:rsidRPr="00020112" w:rsidRDefault="001C3C7B" w:rsidP="004F409C">
      <w:pPr>
        <w:pStyle w:val="af"/>
        <w:numPr>
          <w:ilvl w:val="0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val</w:t>
      </w:r>
      <w:r w:rsidRPr="00020112">
        <w:rPr>
          <w:rFonts w:ascii="微软雅黑" w:eastAsia="微软雅黑" w:hAnsi="微软雅黑"/>
          <w:sz w:val="22"/>
        </w:rPr>
        <w:t>:获取或者设置元素的value属性</w:t>
      </w:r>
    </w:p>
    <w:p w:rsidR="00786D8A" w:rsidRPr="00020112" w:rsidRDefault="00786D8A" w:rsidP="004F409C">
      <w:pPr>
        <w:pStyle w:val="af"/>
        <w:numPr>
          <w:ilvl w:val="1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传参数设置</w:t>
      </w:r>
      <w:r w:rsidRPr="00020112">
        <w:rPr>
          <w:rFonts w:ascii="微软雅黑" w:eastAsia="微软雅黑" w:hAnsi="微软雅黑" w:hint="eastAsia"/>
          <w:sz w:val="22"/>
        </w:rPr>
        <w:t>.val()</w:t>
      </w:r>
    </w:p>
    <w:p w:rsidR="00786D8A" w:rsidRPr="00020112" w:rsidRDefault="00786D8A" w:rsidP="004F409C">
      <w:pPr>
        <w:pStyle w:val="af"/>
        <w:numPr>
          <w:ilvl w:val="1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不传参获取</w:t>
      </w:r>
    </w:p>
    <w:p w:rsidR="00786D8A" w:rsidRPr="00020112" w:rsidRDefault="00786D8A" w:rsidP="004F409C">
      <w:pPr>
        <w:pStyle w:val="af"/>
        <w:numPr>
          <w:ilvl w:val="1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原生获取:元素</w:t>
      </w:r>
      <w:r w:rsidRPr="00020112">
        <w:rPr>
          <w:rFonts w:ascii="微软雅黑" w:eastAsia="微软雅黑" w:hAnsi="微软雅黑" w:hint="eastAsia"/>
          <w:sz w:val="22"/>
        </w:rPr>
        <w:t>.</w:t>
      </w:r>
      <w:r w:rsidRPr="00020112">
        <w:rPr>
          <w:rFonts w:ascii="微软雅黑" w:eastAsia="微软雅黑" w:hAnsi="微软雅黑"/>
          <w:sz w:val="22"/>
        </w:rPr>
        <w:t>getAttrobute(‘属性值’)</w:t>
      </w:r>
    </w:p>
    <w:p w:rsidR="00786D8A" w:rsidRPr="00020112" w:rsidRDefault="00786D8A" w:rsidP="004F409C">
      <w:pPr>
        <w:pStyle w:val="af"/>
        <w:numPr>
          <w:ilvl w:val="3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获取默认的</w:t>
      </w:r>
    </w:p>
    <w:p w:rsidR="00786D8A" w:rsidRPr="00020112" w:rsidRDefault="00786D8A" w:rsidP="004F409C">
      <w:pPr>
        <w:pStyle w:val="af"/>
        <w:numPr>
          <w:ilvl w:val="3"/>
          <w:numId w:val="31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最新</w:t>
      </w:r>
      <w:r w:rsidRPr="00020112">
        <w:rPr>
          <w:rFonts w:ascii="微软雅黑" w:eastAsia="微软雅黑" w:hAnsi="微软雅黑" w:hint="eastAsia"/>
          <w:sz w:val="22"/>
        </w:rPr>
        <w:t>的值通过.value获取</w:t>
      </w:r>
    </w:p>
    <w:p w:rsidR="00786D8A" w:rsidRPr="00020112" w:rsidRDefault="00786D8A" w:rsidP="004F409C">
      <w:pPr>
        <w:pStyle w:val="af"/>
        <w:numPr>
          <w:ilvl w:val="1"/>
          <w:numId w:val="317"/>
        </w:numPr>
        <w:ind w:firstLineChars="0"/>
        <w:rPr>
          <w:rFonts w:ascii="微软雅黑" w:eastAsia="微软雅黑" w:hAnsi="微软雅黑"/>
          <w:sz w:val="22"/>
        </w:rPr>
      </w:pPr>
    </w:p>
    <w:p w:rsidR="001C3C7B" w:rsidRPr="00020112" w:rsidRDefault="00B73F7B" w:rsidP="004F409C">
      <w:pPr>
        <w:pStyle w:val="af"/>
        <w:numPr>
          <w:ilvl w:val="0"/>
          <w:numId w:val="317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css:</w:t>
      </w:r>
    </w:p>
    <w:p w:rsidR="00C772E5" w:rsidRPr="00020112" w:rsidRDefault="00C772E5" w:rsidP="00C772E5">
      <w:pPr>
        <w:rPr>
          <w:rFonts w:ascii="微软雅黑" w:eastAsia="微软雅黑" w:hAnsi="微软雅黑"/>
          <w:sz w:val="22"/>
        </w:rPr>
      </w:pPr>
    </w:p>
    <w:p w:rsidR="00C6491A" w:rsidRPr="00020112" w:rsidRDefault="00643D33" w:rsidP="004D02E0">
      <w:pPr>
        <w:pStyle w:val="1"/>
        <w:rPr>
          <w:rFonts w:ascii="微软雅黑" w:eastAsia="微软雅黑" w:hAnsi="微软雅黑"/>
        </w:rPr>
      </w:pPr>
      <w:bookmarkStart w:id="139" w:name="_Toc517429181"/>
      <w:r>
        <w:rPr>
          <w:rFonts w:ascii="微软雅黑" w:eastAsia="微软雅黑" w:hAnsi="微软雅黑"/>
        </w:rPr>
        <w:t>创业</w:t>
      </w:r>
      <w:r w:rsidR="004D02E0" w:rsidRPr="00020112">
        <w:rPr>
          <w:rFonts w:ascii="微软雅黑" w:eastAsia="微软雅黑" w:hAnsi="微软雅黑"/>
        </w:rPr>
        <w:t>班第五十四天(框架封装)</w:t>
      </w:r>
      <w:bookmarkEnd w:id="139"/>
    </w:p>
    <w:p w:rsidR="0012442D" w:rsidRPr="00020112" w:rsidRDefault="0012442D" w:rsidP="0012442D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40" w:name="_Toc517429182"/>
      <w:r w:rsidRPr="00020112">
        <w:rPr>
          <w:rFonts w:ascii="微软雅黑" w:eastAsia="微软雅黑" w:hAnsi="微软雅黑"/>
          <w:sz w:val="36"/>
        </w:rPr>
        <w:t>事件模块</w:t>
      </w:r>
      <w:bookmarkEnd w:id="140"/>
    </w:p>
    <w:p w:rsidR="0012442D" w:rsidRPr="00020112" w:rsidRDefault="0012442D" w:rsidP="004F409C">
      <w:pPr>
        <w:pStyle w:val="af"/>
        <w:numPr>
          <w:ilvl w:val="0"/>
          <w:numId w:val="31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on:事件绑定</w:t>
      </w:r>
    </w:p>
    <w:p w:rsidR="0012442D" w:rsidRPr="00020112" w:rsidRDefault="0012442D" w:rsidP="004F409C">
      <w:pPr>
        <w:pStyle w:val="af"/>
        <w:numPr>
          <w:ilvl w:val="0"/>
          <w:numId w:val="31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off:事件移除</w:t>
      </w:r>
    </w:p>
    <w:p w:rsidR="0012442D" w:rsidRPr="00020112" w:rsidRDefault="0012442D" w:rsidP="004F409C">
      <w:pPr>
        <w:pStyle w:val="af"/>
        <w:numPr>
          <w:ilvl w:val="0"/>
          <w:numId w:val="31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事件绑定方式</w:t>
      </w:r>
    </w:p>
    <w:p w:rsidR="0012442D" w:rsidRPr="00020112" w:rsidRDefault="0012442D" w:rsidP="004F409C">
      <w:pPr>
        <w:pStyle w:val="af"/>
        <w:numPr>
          <w:ilvl w:val="1"/>
          <w:numId w:val="31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DOM.on事件名 =</w:t>
      </w:r>
      <w:r w:rsidRPr="00020112">
        <w:rPr>
          <w:rFonts w:ascii="微软雅黑" w:eastAsia="微软雅黑" w:hAnsi="微软雅黑"/>
          <w:sz w:val="22"/>
        </w:rPr>
        <w:t xml:space="preserve"> function(){}</w:t>
      </w:r>
    </w:p>
    <w:p w:rsidR="0012442D" w:rsidRPr="00020112" w:rsidRDefault="0012442D" w:rsidP="004F409C">
      <w:pPr>
        <w:pStyle w:val="af"/>
        <w:numPr>
          <w:ilvl w:val="1"/>
          <w:numId w:val="31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DOM.addEventListeven(事件名,function(){})(IE8不支持)</w:t>
      </w:r>
    </w:p>
    <w:p w:rsidR="0012442D" w:rsidRPr="00020112" w:rsidRDefault="0012442D" w:rsidP="004F409C">
      <w:pPr>
        <w:pStyle w:val="af"/>
        <w:numPr>
          <w:ilvl w:val="1"/>
          <w:numId w:val="318"/>
        </w:numPr>
        <w:ind w:firstLineChars="0"/>
        <w:rPr>
          <w:rFonts w:ascii="微软雅黑" w:eastAsia="微软雅黑" w:hAnsi="微软雅黑"/>
          <w:sz w:val="22"/>
        </w:rPr>
      </w:pPr>
      <w:bookmarkStart w:id="141" w:name="OLE_LINK109"/>
      <w:bookmarkStart w:id="142" w:name="OLE_LINK110"/>
      <w:bookmarkStart w:id="143" w:name="OLE_LINK111"/>
      <w:bookmarkStart w:id="144" w:name="OLE_LINK112"/>
      <w:r w:rsidRPr="00020112">
        <w:rPr>
          <w:rFonts w:ascii="微软雅黑" w:eastAsia="微软雅黑" w:hAnsi="微软雅黑"/>
          <w:sz w:val="22"/>
        </w:rPr>
        <w:t>IE8:DOM.attachEvent(on事件名,function(){})</w:t>
      </w:r>
    </w:p>
    <w:bookmarkEnd w:id="141"/>
    <w:bookmarkEnd w:id="142"/>
    <w:bookmarkEnd w:id="143"/>
    <w:bookmarkEnd w:id="144"/>
    <w:p w:rsidR="0012442D" w:rsidRPr="00020112" w:rsidRDefault="00ED470E" w:rsidP="004F409C">
      <w:pPr>
        <w:pStyle w:val="af"/>
        <w:numPr>
          <w:ilvl w:val="0"/>
          <w:numId w:val="31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事件解除方式</w:t>
      </w:r>
    </w:p>
    <w:p w:rsidR="00ED470E" w:rsidRPr="00020112" w:rsidRDefault="00ED470E" w:rsidP="004F409C">
      <w:pPr>
        <w:pStyle w:val="af"/>
        <w:numPr>
          <w:ilvl w:val="1"/>
          <w:numId w:val="31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DOM.on事件名 =</w:t>
      </w:r>
      <w:r w:rsidRPr="00020112">
        <w:rPr>
          <w:rFonts w:ascii="微软雅黑" w:eastAsia="微软雅黑" w:hAnsi="微软雅黑"/>
          <w:sz w:val="22"/>
        </w:rPr>
        <w:t xml:space="preserve"> null</w:t>
      </w:r>
    </w:p>
    <w:p w:rsidR="00ED470E" w:rsidRPr="00020112" w:rsidRDefault="00ED470E" w:rsidP="004F409C">
      <w:pPr>
        <w:pStyle w:val="af"/>
        <w:numPr>
          <w:ilvl w:val="1"/>
          <w:numId w:val="31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DOM.removeEventListeven(事件名,function(){})(IE8不支持)</w:t>
      </w:r>
    </w:p>
    <w:p w:rsidR="00ED470E" w:rsidRPr="00020112" w:rsidRDefault="00ED470E" w:rsidP="004F409C">
      <w:pPr>
        <w:pStyle w:val="af"/>
        <w:numPr>
          <w:ilvl w:val="1"/>
          <w:numId w:val="31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IE8:DOM.dettachEvent(on事件名,function(){})</w:t>
      </w:r>
    </w:p>
    <w:p w:rsidR="00ED470E" w:rsidRPr="00020112" w:rsidRDefault="0000165B" w:rsidP="004F409C">
      <w:pPr>
        <w:pStyle w:val="af"/>
        <w:numPr>
          <w:ilvl w:val="0"/>
          <w:numId w:val="31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DOM元素都有nodeType</w:t>
      </w:r>
    </w:p>
    <w:p w:rsidR="0012442D" w:rsidRPr="00020112" w:rsidRDefault="008672B8" w:rsidP="004F409C">
      <w:pPr>
        <w:pStyle w:val="af"/>
        <w:numPr>
          <w:ilvl w:val="0"/>
          <w:numId w:val="31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off传入事件类型,解除该事件类型的所有回调</w:t>
      </w:r>
    </w:p>
    <w:p w:rsidR="008672B8" w:rsidRPr="00020112" w:rsidRDefault="008672B8" w:rsidP="004F409C">
      <w:pPr>
        <w:pStyle w:val="af"/>
        <w:numPr>
          <w:ilvl w:val="1"/>
          <w:numId w:val="31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传入事件类型和回调,那么解除该事件的指定回调</w:t>
      </w:r>
    </w:p>
    <w:p w:rsidR="00EB32AD" w:rsidRPr="00020112" w:rsidRDefault="00643D33" w:rsidP="00314DD8">
      <w:pPr>
        <w:pStyle w:val="1"/>
        <w:rPr>
          <w:rFonts w:ascii="微软雅黑" w:eastAsia="微软雅黑" w:hAnsi="微软雅黑"/>
        </w:rPr>
      </w:pPr>
      <w:bookmarkStart w:id="145" w:name="_Toc517429183"/>
      <w:r>
        <w:rPr>
          <w:rFonts w:ascii="微软雅黑" w:eastAsia="微软雅黑" w:hAnsi="微软雅黑" w:hint="eastAsia"/>
        </w:rPr>
        <w:t>创业</w:t>
      </w:r>
      <w:r w:rsidR="00BC7152" w:rsidRPr="00020112">
        <w:rPr>
          <w:rFonts w:ascii="微软雅黑" w:eastAsia="微软雅黑" w:hAnsi="微软雅黑" w:hint="eastAsia"/>
        </w:rPr>
        <w:t>班第五十</w:t>
      </w:r>
      <w:r w:rsidR="009474B8" w:rsidRPr="00020112">
        <w:rPr>
          <w:rFonts w:ascii="微软雅黑" w:eastAsia="微软雅黑" w:hAnsi="微软雅黑" w:hint="eastAsia"/>
        </w:rPr>
        <w:t>六</w:t>
      </w:r>
      <w:r w:rsidR="00BC7152" w:rsidRPr="00020112">
        <w:rPr>
          <w:rFonts w:ascii="微软雅黑" w:eastAsia="微软雅黑" w:hAnsi="微软雅黑" w:hint="eastAsia"/>
        </w:rPr>
        <w:t>天(</w:t>
      </w:r>
      <w:r w:rsidR="007778A2" w:rsidRPr="00020112">
        <w:rPr>
          <w:rFonts w:ascii="微软雅黑" w:eastAsia="微软雅黑" w:hAnsi="微软雅黑" w:hint="eastAsia"/>
        </w:rPr>
        <w:t>git</w:t>
      </w:r>
      <w:r w:rsidR="00BC7152" w:rsidRPr="00020112">
        <w:rPr>
          <w:rFonts w:ascii="微软雅黑" w:eastAsia="微软雅黑" w:hAnsi="微软雅黑" w:hint="eastAsia"/>
        </w:rPr>
        <w:t>)</w:t>
      </w:r>
      <w:bookmarkEnd w:id="145"/>
      <w:r w:rsidR="00314DD8" w:rsidRPr="00020112">
        <w:rPr>
          <w:rFonts w:ascii="微软雅黑" w:eastAsia="微软雅黑" w:hAnsi="微软雅黑"/>
        </w:rPr>
        <w:t xml:space="preserve"> </w:t>
      </w:r>
    </w:p>
    <w:p w:rsidR="00BC7152" w:rsidRPr="00020112" w:rsidRDefault="00B27E23" w:rsidP="00B27E23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46" w:name="_Toc517429184"/>
      <w:r w:rsidRPr="00020112">
        <w:rPr>
          <w:rFonts w:ascii="微软雅黑" w:eastAsia="微软雅黑" w:hAnsi="微软雅黑" w:hint="eastAsia"/>
          <w:sz w:val="36"/>
        </w:rPr>
        <w:t>shell</w:t>
      </w:r>
      <w:bookmarkEnd w:id="146"/>
    </w:p>
    <w:p w:rsidR="00B27E23" w:rsidRPr="00020112" w:rsidRDefault="00B27E23" w:rsidP="004F409C">
      <w:pPr>
        <w:pStyle w:val="af"/>
        <w:numPr>
          <w:ilvl w:val="0"/>
          <w:numId w:val="31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图形化界面shell</w:t>
      </w:r>
    </w:p>
    <w:p w:rsidR="00B27E23" w:rsidRPr="00020112" w:rsidRDefault="00B27E23" w:rsidP="004F409C">
      <w:pPr>
        <w:pStyle w:val="af"/>
        <w:numPr>
          <w:ilvl w:val="0"/>
          <w:numId w:val="31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命令行shell</w:t>
      </w:r>
    </w:p>
    <w:p w:rsidR="00CF1D47" w:rsidRPr="00020112" w:rsidRDefault="005C7FDB" w:rsidP="004F409C">
      <w:pPr>
        <w:pStyle w:val="af"/>
        <w:numPr>
          <w:ilvl w:val="0"/>
          <w:numId w:val="31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认识bash这个shell</w:t>
      </w:r>
    </w:p>
    <w:p w:rsidR="00CF1D47" w:rsidRPr="00020112" w:rsidRDefault="00CF1D47" w:rsidP="004F409C">
      <w:pPr>
        <w:pStyle w:val="af"/>
        <w:numPr>
          <w:ilvl w:val="0"/>
          <w:numId w:val="31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bash命令格式</w:t>
      </w:r>
    </w:p>
    <w:p w:rsidR="00CF1D47" w:rsidRPr="00020112" w:rsidRDefault="00CF1D47" w:rsidP="004F409C">
      <w:pPr>
        <w:pStyle w:val="af"/>
        <w:numPr>
          <w:ilvl w:val="1"/>
          <w:numId w:val="31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命令[-options][参数]</w:t>
      </w:r>
    </w:p>
    <w:p w:rsidR="00EB32AD" w:rsidRPr="00020112" w:rsidRDefault="00EB32AD" w:rsidP="00EB32AD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47" w:name="_Toc517429185"/>
      <w:r w:rsidRPr="00020112">
        <w:rPr>
          <w:rFonts w:ascii="微软雅黑" w:eastAsia="微软雅黑" w:hAnsi="微软雅黑"/>
          <w:sz w:val="36"/>
        </w:rPr>
        <w:t>命令</w:t>
      </w:r>
      <w:bookmarkEnd w:id="147"/>
    </w:p>
    <w:p w:rsidR="00EB32AD" w:rsidRPr="00020112" w:rsidRDefault="00EB32AD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cd:切换目录</w:t>
      </w:r>
    </w:p>
    <w:p w:rsidR="00EB32AD" w:rsidRPr="00020112" w:rsidRDefault="00EB32AD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cd .. 返回上一级</w:t>
      </w:r>
    </w:p>
    <w:p w:rsidR="00EB32AD" w:rsidRPr="00020112" w:rsidRDefault="00EB32AD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ls:查看目录</w:t>
      </w:r>
    </w:p>
    <w:p w:rsidR="00EB32AD" w:rsidRPr="00020112" w:rsidRDefault="00EB32AD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–</w:t>
      </w:r>
      <w:r w:rsidRPr="00020112">
        <w:rPr>
          <w:rFonts w:ascii="微软雅黑" w:eastAsia="微软雅黑" w:hAnsi="微软雅黑" w:hint="eastAsia"/>
          <w:sz w:val="22"/>
        </w:rPr>
        <w:t>a;查看所有</w:t>
      </w:r>
    </w:p>
    <w:p w:rsidR="00EB32AD" w:rsidRPr="00020112" w:rsidRDefault="00EB32AD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–</w:t>
      </w:r>
      <w:r w:rsidRPr="00020112">
        <w:rPr>
          <w:rFonts w:ascii="微软雅黑" w:eastAsia="微软雅黑" w:hAnsi="微软雅黑" w:hint="eastAsia"/>
          <w:sz w:val="22"/>
        </w:rPr>
        <w:t>l:查看详细信息</w:t>
      </w:r>
    </w:p>
    <w:p w:rsidR="00EB32AD" w:rsidRPr="00020112" w:rsidRDefault="00EB32AD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–</w:t>
      </w:r>
      <w:r w:rsidRPr="00020112">
        <w:rPr>
          <w:rFonts w:ascii="微软雅黑" w:eastAsia="微软雅黑" w:hAnsi="微软雅黑" w:hint="eastAsia"/>
          <w:sz w:val="22"/>
        </w:rPr>
        <w:t>a</w:t>
      </w:r>
      <w:r w:rsidRPr="00020112">
        <w:rPr>
          <w:rFonts w:ascii="微软雅黑" w:eastAsia="微软雅黑" w:hAnsi="微软雅黑"/>
          <w:sz w:val="22"/>
        </w:rPr>
        <w:t xml:space="preserve"> –l == -al</w:t>
      </w:r>
    </w:p>
    <w:p w:rsidR="00EB32AD" w:rsidRPr="00020112" w:rsidRDefault="00EB32AD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pwd:查看当前目录</w:t>
      </w:r>
    </w:p>
    <w:p w:rsidR="00EB32AD" w:rsidRPr="00020112" w:rsidRDefault="00EB32AD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mkdir:创建文件夹</w:t>
      </w:r>
    </w:p>
    <w:p w:rsidR="00EB32AD" w:rsidRPr="00020112" w:rsidRDefault="00EB32AD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touch:创建一个文件</w:t>
      </w:r>
    </w:p>
    <w:p w:rsidR="00EB32AD" w:rsidRPr="00020112" w:rsidRDefault="00EB32AD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touch js/index.js:在js文件夹下创建文件</w:t>
      </w:r>
    </w:p>
    <w:p w:rsidR="00EB32AD" w:rsidRPr="00020112" w:rsidRDefault="00EB32AD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cat:查看文件所有内容</w:t>
      </w:r>
    </w:p>
    <w:p w:rsidR="00EB32AD" w:rsidRPr="00020112" w:rsidRDefault="00EB32AD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cat 文件名</w:t>
      </w:r>
    </w:p>
    <w:p w:rsidR="004602DE" w:rsidRPr="00020112" w:rsidRDefault="004602DE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more/less:查看文件</w:t>
      </w:r>
    </w:p>
    <w:p w:rsidR="004602DE" w:rsidRPr="00020112" w:rsidRDefault="004602DE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less:分页阅读;q退出</w:t>
      </w:r>
    </w:p>
    <w:p w:rsidR="004602DE" w:rsidRPr="00020112" w:rsidRDefault="004602DE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rm:删除文件</w:t>
      </w:r>
    </w:p>
    <w:p w:rsidR="004602DE" w:rsidRPr="00020112" w:rsidRDefault="004602DE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rmdir</w:t>
      </w:r>
      <w:r w:rsidRPr="00020112">
        <w:rPr>
          <w:rFonts w:ascii="微软雅黑" w:eastAsia="微软雅黑" w:hAnsi="微软雅黑"/>
          <w:sz w:val="22"/>
        </w:rPr>
        <w:t>:</w:t>
      </w:r>
      <w:r w:rsidRPr="00020112">
        <w:rPr>
          <w:rFonts w:ascii="微软雅黑" w:eastAsia="微软雅黑" w:hAnsi="微软雅黑" w:hint="eastAsia"/>
          <w:sz w:val="22"/>
        </w:rPr>
        <w:t>删除文件夹,只能删除空文件夹</w:t>
      </w:r>
    </w:p>
    <w:p w:rsidR="004602DE" w:rsidRPr="00020112" w:rsidRDefault="005F3B26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mv:移动/重命名文件</w:t>
      </w:r>
    </w:p>
    <w:p w:rsidR="005F3B26" w:rsidRPr="00020112" w:rsidRDefault="005F3B26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mv 移动的文件</w:t>
      </w:r>
      <w:r w:rsidRPr="00020112">
        <w:rPr>
          <w:rFonts w:ascii="微软雅黑" w:eastAsia="微软雅黑" w:hAnsi="微软雅黑" w:hint="eastAsia"/>
          <w:sz w:val="22"/>
        </w:rPr>
        <w:t xml:space="preserve"> 移动到哪</w:t>
      </w:r>
    </w:p>
    <w:p w:rsidR="005F3B26" w:rsidRPr="00020112" w:rsidRDefault="005F3B26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m</w:t>
      </w:r>
      <w:bookmarkStart w:id="148" w:name="OLE_LINK113"/>
      <w:bookmarkStart w:id="149" w:name="OLE_LINK114"/>
      <w:bookmarkStart w:id="150" w:name="OLE_LINK115"/>
      <w:r w:rsidRPr="00020112">
        <w:rPr>
          <w:rFonts w:ascii="微软雅黑" w:eastAsia="微软雅黑" w:hAnsi="微软雅黑"/>
          <w:sz w:val="22"/>
        </w:rPr>
        <w:t>v 原文件</w:t>
      </w:r>
      <w:r w:rsidRPr="00020112">
        <w:rPr>
          <w:rFonts w:ascii="微软雅黑" w:eastAsia="微软雅黑" w:hAnsi="微软雅黑" w:hint="eastAsia"/>
          <w:sz w:val="22"/>
        </w:rPr>
        <w:t xml:space="preserve"> 修改文件名后的文件    可实现改名</w:t>
      </w:r>
    </w:p>
    <w:bookmarkEnd w:id="148"/>
    <w:bookmarkEnd w:id="149"/>
    <w:bookmarkEnd w:id="150"/>
    <w:p w:rsidR="004602DE" w:rsidRPr="00020112" w:rsidRDefault="005F3B26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cp:复制也可以修改文件名</w:t>
      </w:r>
    </w:p>
    <w:p w:rsidR="005F3B26" w:rsidRPr="00020112" w:rsidRDefault="005F3B26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cp 原文件</w:t>
      </w:r>
      <w:r w:rsidRPr="00020112">
        <w:rPr>
          <w:rFonts w:ascii="微软雅黑" w:eastAsia="微软雅黑" w:hAnsi="微软雅黑" w:hint="eastAsia"/>
          <w:sz w:val="22"/>
        </w:rPr>
        <w:t xml:space="preserve"> 修改文件名后的文件    可实现改名</w:t>
      </w:r>
    </w:p>
    <w:p w:rsidR="005F3B26" w:rsidRPr="00020112" w:rsidRDefault="005F3B26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head:查看文件前几行</w:t>
      </w:r>
    </w:p>
    <w:p w:rsidR="005F3B26" w:rsidRPr="00020112" w:rsidRDefault="005F3B26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head -5 文件名</w:t>
      </w:r>
    </w:p>
    <w:p w:rsidR="00B06877" w:rsidRPr="00020112" w:rsidRDefault="00B06877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head –n -5 文件名</w:t>
      </w:r>
      <w:r w:rsidRPr="00020112">
        <w:rPr>
          <w:rFonts w:ascii="微软雅黑" w:eastAsia="微软雅黑" w:hAnsi="微软雅黑" w:hint="eastAsia"/>
          <w:sz w:val="22"/>
        </w:rPr>
        <w:t xml:space="preserve">  </w:t>
      </w:r>
    </w:p>
    <w:p w:rsidR="00B06877" w:rsidRPr="00020112" w:rsidRDefault="00B06877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两种方式一样</w:t>
      </w:r>
    </w:p>
    <w:p w:rsidR="00B06877" w:rsidRPr="00020112" w:rsidRDefault="00B06877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tail:查看文件后几行</w:t>
      </w:r>
    </w:p>
    <w:p w:rsidR="00B06877" w:rsidRPr="00020112" w:rsidRDefault="00B06877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tail -10 文件名</w:t>
      </w:r>
    </w:p>
    <w:p w:rsidR="00B06877" w:rsidRPr="00020112" w:rsidRDefault="00B06877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tail –n -10 文件名</w:t>
      </w:r>
    </w:p>
    <w:p w:rsidR="00B06877" w:rsidRPr="00020112" w:rsidRDefault="00B06877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两张方式相同</w:t>
      </w:r>
    </w:p>
    <w:p w:rsidR="00B06877" w:rsidRPr="00020112" w:rsidRDefault="00B06877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history:查看历史</w:t>
      </w:r>
    </w:p>
    <w:p w:rsidR="00F8437E" w:rsidRPr="00020112" w:rsidRDefault="00F8437E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重定向</w:t>
      </w:r>
      <w:r w:rsidRPr="00020112">
        <w:rPr>
          <w:rFonts w:ascii="微软雅黑" w:eastAsia="微软雅黑" w:hAnsi="微软雅黑" w:hint="eastAsia"/>
          <w:sz w:val="22"/>
        </w:rPr>
        <w:t xml:space="preserve">   &gt;</w:t>
      </w:r>
      <w:r w:rsidRPr="00020112">
        <w:rPr>
          <w:rFonts w:ascii="微软雅黑" w:eastAsia="微软雅黑" w:hAnsi="微软雅黑"/>
          <w:sz w:val="22"/>
        </w:rPr>
        <w:t xml:space="preserve"> </w:t>
      </w:r>
      <w:r w:rsidRPr="00020112">
        <w:rPr>
          <w:rFonts w:ascii="微软雅黑" w:eastAsia="微软雅黑" w:hAnsi="微软雅黑" w:hint="eastAsia"/>
          <w:sz w:val="22"/>
        </w:rPr>
        <w:t>覆盖 &gt;&gt;</w:t>
      </w:r>
      <w:r w:rsidRPr="00020112">
        <w:rPr>
          <w:rFonts w:ascii="微软雅黑" w:eastAsia="微软雅黑" w:hAnsi="微软雅黑"/>
          <w:sz w:val="22"/>
        </w:rPr>
        <w:t xml:space="preserve"> 追加  :修改输出的位置</w:t>
      </w:r>
    </w:p>
    <w:p w:rsidR="00F8437E" w:rsidRPr="00020112" w:rsidRDefault="00F8437E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ls</w:t>
      </w:r>
      <w:r w:rsidRPr="00020112">
        <w:rPr>
          <w:rFonts w:ascii="微软雅黑" w:eastAsia="微软雅黑" w:hAnsi="微软雅黑"/>
          <w:sz w:val="22"/>
        </w:rPr>
        <w:t xml:space="preserve"> &gt; index.html  把ls的结果输出到index.html这个文件内</w:t>
      </w:r>
    </w:p>
    <w:p w:rsidR="00287E28" w:rsidRPr="00020112" w:rsidRDefault="00287E28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wget 网址</w:t>
      </w:r>
      <w:r w:rsidRPr="00020112">
        <w:rPr>
          <w:rFonts w:ascii="微软雅黑" w:eastAsia="微软雅黑" w:hAnsi="微软雅黑" w:hint="eastAsia"/>
          <w:sz w:val="22"/>
        </w:rPr>
        <w:t xml:space="preserve"> 下载</w:t>
      </w:r>
    </w:p>
    <w:p w:rsidR="00287E28" w:rsidRPr="00020112" w:rsidRDefault="00287E28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tar 解压缩</w:t>
      </w:r>
    </w:p>
    <w:p w:rsidR="00287E28" w:rsidRPr="00020112" w:rsidRDefault="00287E28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命令</w:t>
      </w:r>
      <w:r w:rsidRPr="00020112">
        <w:rPr>
          <w:rFonts w:ascii="微软雅黑" w:eastAsia="微软雅黑" w:hAnsi="微软雅黑" w:hint="eastAsia"/>
          <w:sz w:val="22"/>
        </w:rPr>
        <w:t xml:space="preserve"> </w:t>
      </w:r>
      <w:r w:rsidRPr="00020112">
        <w:rPr>
          <w:rFonts w:ascii="微软雅黑" w:eastAsia="微软雅黑" w:hAnsi="微软雅黑"/>
          <w:sz w:val="22"/>
        </w:rPr>
        <w:t>–</w:t>
      </w:r>
      <w:r w:rsidRPr="00020112">
        <w:rPr>
          <w:rFonts w:ascii="微软雅黑" w:eastAsia="微软雅黑" w:hAnsi="微软雅黑" w:hint="eastAsia"/>
          <w:sz w:val="22"/>
        </w:rPr>
        <w:t>help</w:t>
      </w:r>
      <w:r w:rsidRPr="00020112">
        <w:rPr>
          <w:rFonts w:ascii="微软雅黑" w:eastAsia="微软雅黑" w:hAnsi="微软雅黑"/>
          <w:sz w:val="22"/>
        </w:rPr>
        <w:t xml:space="preserve">  查看帮助文档</w:t>
      </w:r>
    </w:p>
    <w:p w:rsidR="00287E28" w:rsidRPr="00020112" w:rsidRDefault="00287E28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curl 网址</w:t>
      </w:r>
      <w:r w:rsidRPr="00020112">
        <w:rPr>
          <w:rFonts w:ascii="微软雅黑" w:eastAsia="微软雅黑" w:hAnsi="微软雅黑" w:hint="eastAsia"/>
          <w:sz w:val="22"/>
        </w:rPr>
        <w:t xml:space="preserve">  模拟网络请求</w:t>
      </w:r>
    </w:p>
    <w:p w:rsidR="00287E28" w:rsidRPr="00020112" w:rsidRDefault="00287E28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huami:查看当前用户</w:t>
      </w:r>
    </w:p>
    <w:p w:rsidR="00287E28" w:rsidRPr="00020112" w:rsidRDefault="00493DA4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 xml:space="preserve">| </w:t>
      </w:r>
      <w:r w:rsidR="00287E28" w:rsidRPr="00020112">
        <w:rPr>
          <w:rFonts w:ascii="微软雅黑" w:eastAsia="微软雅黑" w:hAnsi="微软雅黑"/>
          <w:sz w:val="22"/>
        </w:rPr>
        <w:t>管道符:可以将多个命令连接</w:t>
      </w:r>
    </w:p>
    <w:p w:rsidR="00C35748" w:rsidRPr="00020112" w:rsidRDefault="00C35748" w:rsidP="004F409C">
      <w:pPr>
        <w:pStyle w:val="af"/>
        <w:numPr>
          <w:ilvl w:val="1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上一个命令的执行结果,会被当作下一个命令的参数</w:t>
      </w:r>
    </w:p>
    <w:p w:rsidR="00287E28" w:rsidRPr="00020112" w:rsidRDefault="00287E28" w:rsidP="004F409C">
      <w:pPr>
        <w:pStyle w:val="af"/>
        <w:numPr>
          <w:ilvl w:val="0"/>
          <w:numId w:val="32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grep:正则匹配内容</w:t>
      </w:r>
    </w:p>
    <w:p w:rsidR="009C68AD" w:rsidRPr="00020112" w:rsidRDefault="009C68AD" w:rsidP="009C68AD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51" w:name="_Toc517429186"/>
      <w:r w:rsidRPr="00020112">
        <w:rPr>
          <w:rFonts w:ascii="微软雅黑" w:eastAsia="微软雅黑" w:hAnsi="微软雅黑" w:hint="eastAsia"/>
          <w:sz w:val="36"/>
        </w:rPr>
        <w:t>VI编辑器</w:t>
      </w:r>
      <w:bookmarkEnd w:id="151"/>
    </w:p>
    <w:p w:rsidR="009C68AD" w:rsidRPr="00020112" w:rsidRDefault="009C68AD" w:rsidP="004F409C">
      <w:pPr>
        <w:pStyle w:val="af"/>
        <w:numPr>
          <w:ilvl w:val="0"/>
          <w:numId w:val="3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命令模式</w:t>
      </w:r>
    </w:p>
    <w:p w:rsidR="009C68AD" w:rsidRPr="00020112" w:rsidRDefault="009C68AD" w:rsidP="004F409C">
      <w:pPr>
        <w:pStyle w:val="af"/>
        <w:numPr>
          <w:ilvl w:val="1"/>
          <w:numId w:val="3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dd:删除当前行</w:t>
      </w:r>
    </w:p>
    <w:p w:rsidR="009C68AD" w:rsidRPr="00020112" w:rsidRDefault="009C68AD" w:rsidP="004F409C">
      <w:pPr>
        <w:pStyle w:val="af"/>
        <w:numPr>
          <w:ilvl w:val="1"/>
          <w:numId w:val="3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yy:复制</w:t>
      </w:r>
    </w:p>
    <w:p w:rsidR="008B30AB" w:rsidRPr="00020112" w:rsidRDefault="008B30AB" w:rsidP="004F409C">
      <w:pPr>
        <w:pStyle w:val="af"/>
        <w:numPr>
          <w:ilvl w:val="1"/>
          <w:numId w:val="3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ctrl+f:向下翻页;ctrl+b:向前翻页</w:t>
      </w:r>
    </w:p>
    <w:p w:rsidR="008B30AB" w:rsidRPr="00020112" w:rsidRDefault="008B30AB" w:rsidP="004F409C">
      <w:pPr>
        <w:pStyle w:val="af"/>
        <w:numPr>
          <w:ilvl w:val="1"/>
          <w:numId w:val="3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进入编辑模式</w:t>
      </w:r>
    </w:p>
    <w:p w:rsidR="008B30AB" w:rsidRPr="00020112" w:rsidRDefault="008B30AB" w:rsidP="004F409C">
      <w:pPr>
        <w:pStyle w:val="af"/>
        <w:numPr>
          <w:ilvl w:val="3"/>
          <w:numId w:val="3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i:当前光标处插入</w:t>
      </w:r>
    </w:p>
    <w:p w:rsidR="008B30AB" w:rsidRPr="00020112" w:rsidRDefault="008B30AB" w:rsidP="004F409C">
      <w:pPr>
        <w:pStyle w:val="af"/>
        <w:numPr>
          <w:ilvl w:val="3"/>
          <w:numId w:val="3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a:当前光标后插入</w:t>
      </w:r>
    </w:p>
    <w:p w:rsidR="008B30AB" w:rsidRPr="00020112" w:rsidRDefault="008B30AB" w:rsidP="004F409C">
      <w:pPr>
        <w:pStyle w:val="af"/>
        <w:numPr>
          <w:ilvl w:val="3"/>
          <w:numId w:val="3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A:光标移动端行尾</w:t>
      </w:r>
    </w:p>
    <w:p w:rsidR="008B30AB" w:rsidRPr="00020112" w:rsidRDefault="008B30AB" w:rsidP="004F409C">
      <w:pPr>
        <w:pStyle w:val="af"/>
        <w:numPr>
          <w:ilvl w:val="3"/>
          <w:numId w:val="3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o:光标下面插入行</w:t>
      </w:r>
    </w:p>
    <w:p w:rsidR="008B30AB" w:rsidRPr="00020112" w:rsidRDefault="008B30AB" w:rsidP="004F409C">
      <w:pPr>
        <w:pStyle w:val="af"/>
        <w:numPr>
          <w:ilvl w:val="3"/>
          <w:numId w:val="3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O:光标上面插入行</w:t>
      </w:r>
    </w:p>
    <w:p w:rsidR="009C68AD" w:rsidRPr="00020112" w:rsidRDefault="009C68AD" w:rsidP="004F409C">
      <w:pPr>
        <w:pStyle w:val="af"/>
        <w:numPr>
          <w:ilvl w:val="0"/>
          <w:numId w:val="3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底行模式(shift+:)</w:t>
      </w:r>
    </w:p>
    <w:p w:rsidR="009C68AD" w:rsidRPr="00020112" w:rsidRDefault="009C68AD" w:rsidP="004F409C">
      <w:pPr>
        <w:pStyle w:val="af"/>
        <w:numPr>
          <w:ilvl w:val="1"/>
          <w:numId w:val="3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q,</w:t>
      </w:r>
      <w:r w:rsidR="00D70D9A" w:rsidRPr="00020112">
        <w:rPr>
          <w:rFonts w:ascii="微软雅黑" w:eastAsia="微软雅黑" w:hAnsi="微软雅黑"/>
          <w:sz w:val="22"/>
        </w:rPr>
        <w:t>退出</w:t>
      </w:r>
    </w:p>
    <w:p w:rsidR="009C68AD" w:rsidRPr="00020112" w:rsidRDefault="009C68AD" w:rsidP="004F409C">
      <w:pPr>
        <w:pStyle w:val="af"/>
        <w:numPr>
          <w:ilvl w:val="1"/>
          <w:numId w:val="3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w:</w:t>
      </w:r>
      <w:r w:rsidR="00D70D9A" w:rsidRPr="00020112">
        <w:rPr>
          <w:rFonts w:ascii="微软雅黑" w:eastAsia="微软雅黑" w:hAnsi="微软雅黑"/>
          <w:sz w:val="22"/>
        </w:rPr>
        <w:t>保存</w:t>
      </w:r>
    </w:p>
    <w:p w:rsidR="009C68AD" w:rsidRPr="00020112" w:rsidRDefault="009C68AD" w:rsidP="004F409C">
      <w:pPr>
        <w:pStyle w:val="af"/>
        <w:numPr>
          <w:ilvl w:val="1"/>
          <w:numId w:val="3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wq:保存并退出</w:t>
      </w:r>
    </w:p>
    <w:p w:rsidR="009C68AD" w:rsidRPr="00020112" w:rsidRDefault="009C68AD" w:rsidP="004F409C">
      <w:pPr>
        <w:pStyle w:val="af"/>
        <w:numPr>
          <w:ilvl w:val="1"/>
          <w:numId w:val="3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e!:返回上一次保存状态</w:t>
      </w:r>
    </w:p>
    <w:p w:rsidR="009C68AD" w:rsidRPr="00020112" w:rsidRDefault="009C68AD" w:rsidP="004F409C">
      <w:pPr>
        <w:pStyle w:val="af"/>
        <w:numPr>
          <w:ilvl w:val="1"/>
          <w:numId w:val="32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q!:不保存强制退出</w:t>
      </w:r>
    </w:p>
    <w:bookmarkStart w:id="152" w:name="OLE_LINK118"/>
    <w:bookmarkStart w:id="153" w:name="OLE_LINK119"/>
    <w:p w:rsidR="009C68AD" w:rsidRPr="00020112" w:rsidRDefault="00D70D9A" w:rsidP="009C68AD">
      <w:pPr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fldChar w:fldCharType="begin"/>
      </w:r>
      <w:r w:rsidRPr="00020112">
        <w:rPr>
          <w:rFonts w:ascii="微软雅黑" w:eastAsia="微软雅黑" w:hAnsi="微软雅黑"/>
          <w:sz w:val="22"/>
        </w:rPr>
        <w:instrText xml:space="preserve"> HYPERLINK "https://755966092.github.io/yzz.github.io/" </w:instrText>
      </w:r>
      <w:r w:rsidRPr="00020112">
        <w:rPr>
          <w:rFonts w:ascii="微软雅黑" w:eastAsia="微软雅黑" w:hAnsi="微软雅黑"/>
          <w:sz w:val="22"/>
        </w:rPr>
        <w:fldChar w:fldCharType="separate"/>
      </w:r>
      <w:r w:rsidRPr="00020112">
        <w:rPr>
          <w:rStyle w:val="ac"/>
          <w:rFonts w:ascii="微软雅黑" w:eastAsia="微软雅黑" w:hAnsi="微软雅黑"/>
          <w:sz w:val="22"/>
        </w:rPr>
        <w:t>https://</w:t>
      </w:r>
      <w:bookmarkStart w:id="154" w:name="OLE_LINK116"/>
      <w:bookmarkStart w:id="155" w:name="OLE_LINK117"/>
      <w:r w:rsidRPr="00020112">
        <w:rPr>
          <w:rStyle w:val="ac"/>
          <w:rFonts w:ascii="微软雅黑" w:eastAsia="微软雅黑" w:hAnsi="微软雅黑"/>
          <w:sz w:val="22"/>
        </w:rPr>
        <w:t>755966092.github.io/yzz.github.io</w:t>
      </w:r>
      <w:bookmarkEnd w:id="154"/>
      <w:bookmarkEnd w:id="155"/>
      <w:r w:rsidRPr="00020112">
        <w:rPr>
          <w:rStyle w:val="ac"/>
          <w:rFonts w:ascii="微软雅黑" w:eastAsia="微软雅黑" w:hAnsi="微软雅黑"/>
          <w:sz w:val="22"/>
        </w:rPr>
        <w:t>/</w:t>
      </w:r>
      <w:r w:rsidRPr="00020112">
        <w:rPr>
          <w:rFonts w:ascii="微软雅黑" w:eastAsia="微软雅黑" w:hAnsi="微软雅黑"/>
          <w:sz w:val="22"/>
        </w:rPr>
        <w:fldChar w:fldCharType="end"/>
      </w:r>
    </w:p>
    <w:p w:rsidR="00D70D9A" w:rsidRPr="00020112" w:rsidRDefault="00D70D9A" w:rsidP="00D70D9A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56" w:name="_Toc517429187"/>
      <w:r w:rsidRPr="00020112">
        <w:rPr>
          <w:rFonts w:ascii="微软雅黑" w:eastAsia="微软雅黑" w:hAnsi="微软雅黑"/>
          <w:sz w:val="36"/>
        </w:rPr>
        <w:t>SSH</w:t>
      </w:r>
      <w:bookmarkEnd w:id="156"/>
    </w:p>
    <w:p w:rsidR="0034186D" w:rsidRPr="00020112" w:rsidRDefault="0034186D" w:rsidP="004F409C">
      <w:pPr>
        <w:pStyle w:val="af"/>
        <w:numPr>
          <w:ilvl w:val="0"/>
          <w:numId w:val="32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对称性加密:加密和解密使用相同的密钥</w:t>
      </w:r>
    </w:p>
    <w:p w:rsidR="0034186D" w:rsidRPr="00020112" w:rsidRDefault="0034186D" w:rsidP="004F409C">
      <w:pPr>
        <w:pStyle w:val="af"/>
        <w:numPr>
          <w:ilvl w:val="0"/>
          <w:numId w:val="32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非对称性加密:加密和解密用不同的密钥</w:t>
      </w:r>
    </w:p>
    <w:p w:rsidR="0034186D" w:rsidRPr="00020112" w:rsidRDefault="0034186D" w:rsidP="004F409C">
      <w:pPr>
        <w:pStyle w:val="af"/>
        <w:numPr>
          <w:ilvl w:val="1"/>
          <w:numId w:val="32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公钥</w:t>
      </w:r>
    </w:p>
    <w:p w:rsidR="0034186D" w:rsidRPr="00020112" w:rsidRDefault="0034186D" w:rsidP="004F409C">
      <w:pPr>
        <w:pStyle w:val="af"/>
        <w:numPr>
          <w:ilvl w:val="1"/>
          <w:numId w:val="32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私钥</w:t>
      </w:r>
    </w:p>
    <w:p w:rsidR="00AC614B" w:rsidRPr="00020112" w:rsidRDefault="00AC614B" w:rsidP="00AC614B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57" w:name="_Toc517429188"/>
      <w:r w:rsidRPr="00020112">
        <w:rPr>
          <w:rFonts w:ascii="微软雅黑" w:eastAsia="微软雅黑" w:hAnsi="微软雅黑" w:hint="eastAsia"/>
          <w:sz w:val="36"/>
        </w:rPr>
        <w:t>GIT分布式版本控制</w:t>
      </w:r>
      <w:bookmarkEnd w:id="157"/>
    </w:p>
    <w:p w:rsidR="001C042F" w:rsidRPr="00020112" w:rsidRDefault="001C042F" w:rsidP="001C042F">
      <w:pPr>
        <w:rPr>
          <w:rFonts w:ascii="微软雅黑" w:eastAsia="微软雅黑" w:hAnsi="微软雅黑"/>
          <w:sz w:val="22"/>
        </w:rPr>
      </w:pPr>
    </w:p>
    <w:p w:rsidR="00AC614B" w:rsidRPr="00020112" w:rsidRDefault="00AC614B" w:rsidP="004F409C">
      <w:pPr>
        <w:pStyle w:val="af"/>
        <w:numPr>
          <w:ilvl w:val="0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git管理文件的三中状态</w:t>
      </w:r>
    </w:p>
    <w:p w:rsidR="00AC614B" w:rsidRPr="00020112" w:rsidRDefault="00AC614B" w:rsidP="004F409C">
      <w:pPr>
        <w:pStyle w:val="af"/>
        <w:numPr>
          <w:ilvl w:val="1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 xml:space="preserve">已提交:committd </w:t>
      </w:r>
      <w:r w:rsidRPr="00020112">
        <w:rPr>
          <w:rFonts w:ascii="微软雅黑" w:eastAsia="微软雅黑" w:hAnsi="微软雅黑"/>
          <w:sz w:val="22"/>
        </w:rPr>
        <w:sym w:font="Wingdings" w:char="F0E8"/>
      </w:r>
      <w:r w:rsidR="00873DC4" w:rsidRPr="00020112">
        <w:rPr>
          <w:rFonts w:ascii="微软雅黑" w:eastAsia="微软雅黑" w:hAnsi="微软雅黑"/>
          <w:sz w:val="22"/>
        </w:rPr>
        <w:t xml:space="preserve"> git仓库</w:t>
      </w:r>
      <w:r w:rsidRPr="00020112">
        <w:rPr>
          <w:rFonts w:ascii="微软雅黑" w:eastAsia="微软雅黑" w:hAnsi="微软雅黑"/>
          <w:sz w:val="22"/>
        </w:rPr>
        <w:t xml:space="preserve"> </w:t>
      </w:r>
    </w:p>
    <w:p w:rsidR="00AC614B" w:rsidRPr="00020112" w:rsidRDefault="00AC614B" w:rsidP="004F409C">
      <w:pPr>
        <w:pStyle w:val="af"/>
        <w:numPr>
          <w:ilvl w:val="1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 xml:space="preserve">以修改:modified </w:t>
      </w:r>
      <w:r w:rsidRPr="00020112">
        <w:rPr>
          <w:rFonts w:ascii="微软雅黑" w:eastAsia="微软雅黑" w:hAnsi="微软雅黑"/>
          <w:sz w:val="22"/>
        </w:rPr>
        <w:sym w:font="Wingdings" w:char="F0E8"/>
      </w:r>
      <w:r w:rsidR="00873DC4" w:rsidRPr="00020112">
        <w:rPr>
          <w:rFonts w:ascii="微软雅黑" w:eastAsia="微软雅黑" w:hAnsi="微软雅黑"/>
          <w:sz w:val="22"/>
        </w:rPr>
        <w:t>工作目录</w:t>
      </w:r>
    </w:p>
    <w:p w:rsidR="00AC614B" w:rsidRPr="00020112" w:rsidRDefault="00AC614B" w:rsidP="004F409C">
      <w:pPr>
        <w:pStyle w:val="af"/>
        <w:numPr>
          <w:ilvl w:val="1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 xml:space="preserve">以暂存:staged </w:t>
      </w:r>
      <w:r w:rsidRPr="00020112">
        <w:rPr>
          <w:rFonts w:ascii="微软雅黑" w:eastAsia="微软雅黑" w:hAnsi="微软雅黑"/>
          <w:sz w:val="22"/>
        </w:rPr>
        <w:sym w:font="Wingdings" w:char="F0E8"/>
      </w:r>
      <w:r w:rsidR="00873DC4" w:rsidRPr="00020112">
        <w:rPr>
          <w:rFonts w:ascii="微软雅黑" w:eastAsia="微软雅黑" w:hAnsi="微软雅黑"/>
          <w:sz w:val="22"/>
        </w:rPr>
        <w:t xml:space="preserve"> 暂存区域</w:t>
      </w:r>
    </w:p>
    <w:p w:rsidR="006A42C5" w:rsidRPr="00020112" w:rsidRDefault="006A42C5" w:rsidP="004F409C">
      <w:pPr>
        <w:pStyle w:val="af"/>
        <w:numPr>
          <w:ilvl w:val="0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把普通目录变为git工作区</w:t>
      </w:r>
    </w:p>
    <w:p w:rsidR="006A42C5" w:rsidRPr="00020112" w:rsidRDefault="006A42C5" w:rsidP="004F409C">
      <w:pPr>
        <w:pStyle w:val="af"/>
        <w:numPr>
          <w:ilvl w:val="1"/>
          <w:numId w:val="323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git init</w:t>
      </w:r>
    </w:p>
    <w:p w:rsidR="00492D9F" w:rsidRPr="00020112" w:rsidRDefault="00492D9F" w:rsidP="004F409C">
      <w:pPr>
        <w:pStyle w:val="af"/>
        <w:numPr>
          <w:ilvl w:val="1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git add</w:t>
      </w:r>
      <w:r w:rsidRPr="00020112">
        <w:rPr>
          <w:rFonts w:ascii="微软雅黑" w:eastAsia="微软雅黑" w:hAnsi="微软雅黑"/>
          <w:sz w:val="22"/>
        </w:rPr>
        <w:t xml:space="preserve"> </w:t>
      </w:r>
      <w:r w:rsidRPr="00020112">
        <w:rPr>
          <w:rFonts w:ascii="微软雅黑" w:eastAsia="微软雅黑" w:hAnsi="微软雅黑"/>
          <w:color w:val="FF0000"/>
          <w:sz w:val="22"/>
        </w:rPr>
        <w:t>文件名</w:t>
      </w:r>
      <w:r w:rsidRPr="00020112">
        <w:rPr>
          <w:rFonts w:ascii="微软雅黑" w:eastAsia="微软雅黑" w:hAnsi="微软雅黑" w:hint="eastAsia"/>
          <w:sz w:val="22"/>
        </w:rPr>
        <w:t xml:space="preserve"> 把文件放到暂存区</w:t>
      </w:r>
    </w:p>
    <w:p w:rsidR="007D226D" w:rsidRPr="00020112" w:rsidRDefault="007D226D" w:rsidP="004F409C">
      <w:pPr>
        <w:pStyle w:val="af"/>
        <w:numPr>
          <w:ilvl w:val="3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git add –A 全部加入暂存区</w:t>
      </w:r>
    </w:p>
    <w:p w:rsidR="00730330" w:rsidRPr="00020112" w:rsidRDefault="00730330" w:rsidP="004F409C">
      <w:pPr>
        <w:pStyle w:val="af"/>
        <w:numPr>
          <w:ilvl w:val="3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 xml:space="preserve">git add * 全部加入暂存区 </w:t>
      </w:r>
    </w:p>
    <w:p w:rsidR="00492D9F" w:rsidRPr="00020112" w:rsidRDefault="00492D9F" w:rsidP="004F409C">
      <w:pPr>
        <w:pStyle w:val="af"/>
        <w:numPr>
          <w:ilvl w:val="1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commit –m ‘标记’</w:t>
      </w:r>
    </w:p>
    <w:p w:rsidR="00994553" w:rsidRPr="00020112" w:rsidRDefault="00994553" w:rsidP="004F409C">
      <w:pPr>
        <w:pStyle w:val="af"/>
        <w:numPr>
          <w:ilvl w:val="3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执行一次commit就新建</w:t>
      </w:r>
      <w:r w:rsidRPr="00020112">
        <w:rPr>
          <w:rFonts w:ascii="微软雅黑" w:eastAsia="微软雅黑" w:hAnsi="微软雅黑" w:hint="eastAsia"/>
          <w:sz w:val="22"/>
        </w:rPr>
        <w:t>了一个版本/存盘点</w:t>
      </w:r>
    </w:p>
    <w:p w:rsidR="00994553" w:rsidRPr="00020112" w:rsidRDefault="00994553" w:rsidP="004F409C">
      <w:pPr>
        <w:pStyle w:val="af"/>
        <w:numPr>
          <w:ilvl w:val="3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可以还原到任意一个存盘点</w:t>
      </w:r>
    </w:p>
    <w:p w:rsidR="007D226D" w:rsidRPr="00020112" w:rsidRDefault="007D226D" w:rsidP="004F409C">
      <w:pPr>
        <w:pStyle w:val="af"/>
        <w:numPr>
          <w:ilvl w:val="1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config –global user.name/email 配置</w:t>
      </w:r>
    </w:p>
    <w:p w:rsidR="007D226D" w:rsidRPr="00020112" w:rsidRDefault="007D226D" w:rsidP="004F409C">
      <w:pPr>
        <w:pStyle w:val="af"/>
        <w:numPr>
          <w:ilvl w:val="1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status 查看仓库状态</w:t>
      </w:r>
    </w:p>
    <w:p w:rsidR="007D226D" w:rsidRPr="00020112" w:rsidRDefault="007D226D" w:rsidP="004F409C">
      <w:pPr>
        <w:pStyle w:val="af"/>
        <w:numPr>
          <w:ilvl w:val="3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modified  被修改的</w:t>
      </w:r>
    </w:p>
    <w:p w:rsidR="00EE7BCE" w:rsidRPr="00020112" w:rsidRDefault="00EE7BCE" w:rsidP="004F409C">
      <w:pPr>
        <w:pStyle w:val="af"/>
        <w:numPr>
          <w:ilvl w:val="3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绿色的代表暂存区的文件</w:t>
      </w:r>
    </w:p>
    <w:p w:rsidR="00730330" w:rsidRPr="00020112" w:rsidRDefault="00730330" w:rsidP="004F409C">
      <w:pPr>
        <w:pStyle w:val="af"/>
        <w:numPr>
          <w:ilvl w:val="3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untarched files 未追踪的文件</w:t>
      </w:r>
    </w:p>
    <w:p w:rsidR="00994553" w:rsidRPr="00020112" w:rsidRDefault="00994553" w:rsidP="004F409C">
      <w:pPr>
        <w:pStyle w:val="af"/>
        <w:numPr>
          <w:ilvl w:val="1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 xml:space="preserve">git checkout </w:t>
      </w:r>
      <w:r w:rsidRPr="00020112">
        <w:rPr>
          <w:rFonts w:ascii="微软雅黑" w:eastAsia="微软雅黑" w:hAnsi="微软雅黑"/>
          <w:color w:val="FF0000"/>
          <w:sz w:val="22"/>
        </w:rPr>
        <w:t>文件名</w:t>
      </w:r>
      <w:r w:rsidRPr="00020112">
        <w:rPr>
          <w:rFonts w:ascii="微软雅黑" w:eastAsia="微软雅黑" w:hAnsi="微软雅黑" w:hint="eastAsia"/>
          <w:sz w:val="22"/>
        </w:rPr>
        <w:t xml:space="preserve">  将暂存区的内容还原到工作区,(撤销更改)</w:t>
      </w:r>
    </w:p>
    <w:p w:rsidR="00F006C1" w:rsidRPr="00020112" w:rsidRDefault="00F006C1" w:rsidP="004F409C">
      <w:pPr>
        <w:pStyle w:val="af"/>
        <w:numPr>
          <w:ilvl w:val="1"/>
          <w:numId w:val="32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git reset --hard 提交ID</w:t>
      </w:r>
    </w:p>
    <w:p w:rsidR="009C68AD" w:rsidRPr="00020112" w:rsidRDefault="00643D33" w:rsidP="001C042F">
      <w:pPr>
        <w:pStyle w:val="1"/>
        <w:rPr>
          <w:rFonts w:ascii="微软雅黑" w:eastAsia="微软雅黑" w:hAnsi="微软雅黑"/>
        </w:rPr>
      </w:pPr>
      <w:bookmarkStart w:id="158" w:name="_Toc517429189"/>
      <w:bookmarkEnd w:id="152"/>
      <w:bookmarkEnd w:id="153"/>
      <w:r>
        <w:rPr>
          <w:rFonts w:ascii="微软雅黑" w:eastAsia="微软雅黑" w:hAnsi="微软雅黑"/>
        </w:rPr>
        <w:t>创业</w:t>
      </w:r>
      <w:r w:rsidR="009474B8" w:rsidRPr="00020112">
        <w:rPr>
          <w:rFonts w:ascii="微软雅黑" w:eastAsia="微软雅黑" w:hAnsi="微软雅黑"/>
        </w:rPr>
        <w:t>班第五十七</w:t>
      </w:r>
      <w:r w:rsidR="001C042F" w:rsidRPr="00020112">
        <w:rPr>
          <w:rFonts w:ascii="微软雅黑" w:eastAsia="微软雅黑" w:hAnsi="微软雅黑"/>
        </w:rPr>
        <w:t>天(</w:t>
      </w:r>
      <w:r w:rsidR="007778A2" w:rsidRPr="00020112">
        <w:rPr>
          <w:rFonts w:ascii="微软雅黑" w:eastAsia="微软雅黑" w:hAnsi="微软雅黑"/>
        </w:rPr>
        <w:t>git</w:t>
      </w:r>
      <w:r w:rsidR="001C042F" w:rsidRPr="00020112">
        <w:rPr>
          <w:rFonts w:ascii="微软雅黑" w:eastAsia="微软雅黑" w:hAnsi="微软雅黑"/>
        </w:rPr>
        <w:t>)</w:t>
      </w:r>
      <w:bookmarkEnd w:id="158"/>
    </w:p>
    <w:p w:rsidR="001C042F" w:rsidRPr="00020112" w:rsidRDefault="001C042F" w:rsidP="001C042F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59" w:name="_Toc517429190"/>
      <w:r w:rsidRPr="00020112">
        <w:rPr>
          <w:rFonts w:ascii="微软雅黑" w:eastAsia="微软雅黑" w:hAnsi="微软雅黑" w:hint="eastAsia"/>
          <w:sz w:val="36"/>
        </w:rPr>
        <w:t>git</w:t>
      </w:r>
      <w:r w:rsidRPr="00020112">
        <w:rPr>
          <w:rFonts w:ascii="微软雅黑" w:eastAsia="微软雅黑" w:hAnsi="微软雅黑"/>
          <w:sz w:val="36"/>
        </w:rPr>
        <w:t>分支</w:t>
      </w:r>
      <w:bookmarkEnd w:id="159"/>
    </w:p>
    <w:p w:rsidR="001C042F" w:rsidRPr="00020112" w:rsidRDefault="000919D2" w:rsidP="004F409C">
      <w:pPr>
        <w:pStyle w:val="af"/>
        <w:numPr>
          <w:ilvl w:val="0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分支</w:t>
      </w:r>
    </w:p>
    <w:p w:rsidR="00804C12" w:rsidRPr="00020112" w:rsidRDefault="00804C12" w:rsidP="004F409C">
      <w:pPr>
        <w:pStyle w:val="af"/>
        <w:numPr>
          <w:ilvl w:val="1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至少要创建一次commit</w:t>
      </w:r>
    </w:p>
    <w:p w:rsidR="002B7013" w:rsidRPr="00020112" w:rsidRDefault="002B7013" w:rsidP="004F409C">
      <w:pPr>
        <w:pStyle w:val="af"/>
        <w:numPr>
          <w:ilvl w:val="1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一个人干多件事情的时候,为了互相不干扰</w:t>
      </w:r>
    </w:p>
    <w:p w:rsidR="005528CF" w:rsidRPr="00020112" w:rsidRDefault="005528CF" w:rsidP="004F409C">
      <w:pPr>
        <w:pStyle w:val="af"/>
        <w:numPr>
          <w:ilvl w:val="1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存盘点基于当前分支</w:t>
      </w:r>
    </w:p>
    <w:p w:rsidR="005528CF" w:rsidRPr="00020112" w:rsidRDefault="005528CF" w:rsidP="004F409C">
      <w:pPr>
        <w:pStyle w:val="af"/>
        <w:numPr>
          <w:ilvl w:val="1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新创建的的分支基于当前分支</w:t>
      </w:r>
    </w:p>
    <w:p w:rsidR="005528CF" w:rsidRPr="00020112" w:rsidRDefault="005528CF" w:rsidP="004F409C">
      <w:pPr>
        <w:pStyle w:val="af"/>
        <w:numPr>
          <w:ilvl w:val="3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会继承父分支的所有提交历史</w:t>
      </w:r>
    </w:p>
    <w:p w:rsidR="000919D2" w:rsidRPr="00020112" w:rsidRDefault="000919D2" w:rsidP="004F409C">
      <w:pPr>
        <w:pStyle w:val="af"/>
        <w:numPr>
          <w:ilvl w:val="0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 xml:space="preserve">git </w:t>
      </w:r>
      <w:r w:rsidRPr="00020112">
        <w:rPr>
          <w:rFonts w:ascii="微软雅黑" w:eastAsia="微软雅黑" w:hAnsi="微软雅黑"/>
          <w:b/>
          <w:color w:val="FF0000"/>
          <w:sz w:val="22"/>
        </w:rPr>
        <w:t>branch</w:t>
      </w:r>
      <w:r w:rsidRPr="00020112">
        <w:rPr>
          <w:rFonts w:ascii="微软雅黑" w:eastAsia="微软雅黑" w:hAnsi="微软雅黑"/>
          <w:sz w:val="22"/>
        </w:rPr>
        <w:t xml:space="preserve"> 分支名称: 创建分支</w:t>
      </w:r>
    </w:p>
    <w:p w:rsidR="000919D2" w:rsidRPr="00020112" w:rsidRDefault="000919D2" w:rsidP="004F409C">
      <w:pPr>
        <w:pStyle w:val="af"/>
        <w:numPr>
          <w:ilvl w:val="0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branch :查看分支</w:t>
      </w:r>
    </w:p>
    <w:p w:rsidR="00F006C1" w:rsidRPr="00020112" w:rsidRDefault="00F006C1" w:rsidP="004F409C">
      <w:pPr>
        <w:pStyle w:val="af"/>
        <w:numPr>
          <w:ilvl w:val="0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cheackout 分支名称:切换分支</w:t>
      </w:r>
    </w:p>
    <w:p w:rsidR="002B7013" w:rsidRPr="00020112" w:rsidRDefault="00F3770E" w:rsidP="004F409C">
      <w:pPr>
        <w:pStyle w:val="af"/>
        <w:numPr>
          <w:ilvl w:val="0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git</w:t>
      </w:r>
      <w:r w:rsidRPr="00020112">
        <w:rPr>
          <w:rFonts w:ascii="微软雅黑" w:eastAsia="微软雅黑" w:hAnsi="微软雅黑"/>
          <w:sz w:val="22"/>
        </w:rPr>
        <w:t xml:space="preserve"> </w:t>
      </w:r>
      <w:r w:rsidRPr="00020112">
        <w:rPr>
          <w:rFonts w:ascii="微软雅黑" w:eastAsia="微软雅黑" w:hAnsi="微软雅黑"/>
          <w:b/>
          <w:color w:val="FF0000"/>
          <w:sz w:val="22"/>
        </w:rPr>
        <w:t>merge</w:t>
      </w:r>
      <w:r w:rsidRPr="00020112">
        <w:rPr>
          <w:rFonts w:ascii="微软雅黑" w:eastAsia="微软雅黑" w:hAnsi="微软雅黑"/>
          <w:sz w:val="22"/>
        </w:rPr>
        <w:t xml:space="preserve"> 要合并的文件名</w:t>
      </w:r>
      <w:r w:rsidRPr="00020112">
        <w:rPr>
          <w:rFonts w:ascii="微软雅黑" w:eastAsia="微软雅黑" w:hAnsi="微软雅黑" w:hint="eastAsia"/>
          <w:sz w:val="22"/>
        </w:rPr>
        <w:t xml:space="preserve">  合并文件</w:t>
      </w:r>
    </w:p>
    <w:p w:rsidR="005045E1" w:rsidRPr="00020112" w:rsidRDefault="005045E1" w:rsidP="004F409C">
      <w:pPr>
        <w:pStyle w:val="af"/>
        <w:numPr>
          <w:ilvl w:val="0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 xml:space="preserve">git </w:t>
      </w:r>
      <w:r w:rsidRPr="00020112">
        <w:rPr>
          <w:rFonts w:ascii="微软雅黑" w:eastAsia="微软雅黑" w:hAnsi="微软雅黑"/>
          <w:b/>
          <w:color w:val="FF0000"/>
          <w:sz w:val="22"/>
        </w:rPr>
        <w:t xml:space="preserve">branch –d </w:t>
      </w:r>
      <w:r w:rsidRPr="00020112">
        <w:rPr>
          <w:rFonts w:ascii="微软雅黑" w:eastAsia="微软雅黑" w:hAnsi="微软雅黑"/>
          <w:sz w:val="22"/>
        </w:rPr>
        <w:t>删除的分支名</w:t>
      </w:r>
    </w:p>
    <w:p w:rsidR="005045E1" w:rsidRPr="00020112" w:rsidRDefault="005045E1" w:rsidP="004F409C">
      <w:pPr>
        <w:pStyle w:val="af"/>
        <w:numPr>
          <w:ilvl w:val="1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删除失败可能是上次任务没有完全提交</w:t>
      </w:r>
    </w:p>
    <w:p w:rsidR="005045E1" w:rsidRPr="00020112" w:rsidRDefault="005045E1" w:rsidP="004F409C">
      <w:pPr>
        <w:pStyle w:val="af"/>
        <w:numPr>
          <w:ilvl w:val="1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fit</w:t>
      </w:r>
      <w:r w:rsidRPr="00020112">
        <w:rPr>
          <w:rFonts w:ascii="微软雅黑" w:eastAsia="微软雅黑" w:hAnsi="微软雅黑"/>
          <w:sz w:val="22"/>
        </w:rPr>
        <w:t xml:space="preserve"> branch –D 强制删除 </w:t>
      </w:r>
    </w:p>
    <w:p w:rsidR="00234198" w:rsidRPr="00020112" w:rsidRDefault="00234198" w:rsidP="00234198">
      <w:pPr>
        <w:pStyle w:val="af"/>
        <w:numPr>
          <w:ilvl w:val="0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不要有太多的树杈（子分支）</w:t>
      </w:r>
    </w:p>
    <w:p w:rsidR="00234198" w:rsidRPr="00020112" w:rsidRDefault="00234198" w:rsidP="00234198">
      <w:pPr>
        <w:pStyle w:val="af"/>
        <w:numPr>
          <w:ilvl w:val="0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要有一个“稳定分支”，即</w:t>
      </w:r>
      <w:r w:rsidRPr="00020112">
        <w:rPr>
          <w:rFonts w:ascii="微软雅黑" w:eastAsia="微软雅黑" w:hAnsi="微软雅黑" w:hint="eastAsia"/>
          <w:b/>
          <w:color w:val="FF0000"/>
          <w:sz w:val="22"/>
        </w:rPr>
        <w:t>master</w:t>
      </w:r>
      <w:r w:rsidRPr="00020112">
        <w:rPr>
          <w:rFonts w:ascii="微软雅黑" w:eastAsia="微软雅黑" w:hAnsi="微软雅黑" w:hint="eastAsia"/>
          <w:sz w:val="22"/>
        </w:rPr>
        <w:t>分支不要轻意被修改</w:t>
      </w:r>
    </w:p>
    <w:p w:rsidR="00234198" w:rsidRPr="00020112" w:rsidRDefault="00234198" w:rsidP="00234198">
      <w:pPr>
        <w:pStyle w:val="af"/>
        <w:numPr>
          <w:ilvl w:val="0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要有一个开发分支（</w:t>
      </w:r>
      <w:r w:rsidRPr="00020112">
        <w:rPr>
          <w:rFonts w:ascii="微软雅黑" w:eastAsia="微软雅黑" w:hAnsi="微软雅黑" w:hint="eastAsia"/>
          <w:b/>
          <w:color w:val="FF0000"/>
          <w:sz w:val="22"/>
        </w:rPr>
        <w:t>developer</w:t>
      </w:r>
      <w:r w:rsidRPr="00020112">
        <w:rPr>
          <w:rFonts w:ascii="微软雅黑" w:eastAsia="微软雅黑" w:hAnsi="微软雅黑" w:hint="eastAsia"/>
          <w:sz w:val="22"/>
        </w:rPr>
        <w:t>），保证master分支的稳定性</w:t>
      </w:r>
    </w:p>
    <w:p w:rsidR="00234198" w:rsidRPr="00020112" w:rsidRDefault="00234198" w:rsidP="00234198">
      <w:pPr>
        <w:pStyle w:val="af"/>
        <w:numPr>
          <w:ilvl w:val="0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所有的功能分支（</w:t>
      </w:r>
      <w:r w:rsidRPr="00020112">
        <w:rPr>
          <w:rFonts w:ascii="微软雅黑" w:eastAsia="微软雅黑" w:hAnsi="微软雅黑" w:hint="eastAsia"/>
          <w:b/>
          <w:color w:val="FF0000"/>
          <w:sz w:val="22"/>
        </w:rPr>
        <w:t>feature</w:t>
      </w:r>
      <w:r w:rsidRPr="00020112">
        <w:rPr>
          <w:rFonts w:ascii="微软雅黑" w:eastAsia="微软雅黑" w:hAnsi="微软雅黑" w:hint="eastAsia"/>
          <w:sz w:val="22"/>
        </w:rPr>
        <w:t>）从developer创建</w:t>
      </w:r>
    </w:p>
    <w:p w:rsidR="00234198" w:rsidRPr="00020112" w:rsidRDefault="00234198" w:rsidP="00234198">
      <w:pPr>
        <w:pStyle w:val="af"/>
        <w:numPr>
          <w:ilvl w:val="0"/>
          <w:numId w:val="32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所有功能开发完成后新建发布分支（</w:t>
      </w:r>
      <w:r w:rsidRPr="00020112">
        <w:rPr>
          <w:rFonts w:ascii="微软雅黑" w:eastAsia="微软雅黑" w:hAnsi="微软雅黑" w:hint="eastAsia"/>
          <w:b/>
          <w:color w:val="FF0000"/>
          <w:sz w:val="22"/>
        </w:rPr>
        <w:t>release</w:t>
      </w:r>
      <w:r w:rsidRPr="00020112">
        <w:rPr>
          <w:rFonts w:ascii="微软雅黑" w:eastAsia="微软雅黑" w:hAnsi="微软雅黑" w:hint="eastAsia"/>
          <w:sz w:val="22"/>
        </w:rPr>
        <w:t>）</w:t>
      </w:r>
    </w:p>
    <w:p w:rsidR="002E32F5" w:rsidRPr="00020112" w:rsidRDefault="002E32F5" w:rsidP="002E32F5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60" w:name="_Toc517429191"/>
      <w:r w:rsidRPr="00020112">
        <w:rPr>
          <w:rFonts w:ascii="微软雅黑" w:eastAsia="微软雅黑" w:hAnsi="微软雅黑"/>
          <w:sz w:val="36"/>
        </w:rPr>
        <w:t>GIT远程仓库</w:t>
      </w:r>
      <w:bookmarkEnd w:id="160"/>
    </w:p>
    <w:p w:rsidR="002E32F5" w:rsidRPr="00020112" w:rsidRDefault="004D3812" w:rsidP="004F409C">
      <w:pPr>
        <w:pStyle w:val="af"/>
        <w:numPr>
          <w:ilvl w:val="0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git</w:t>
      </w:r>
      <w:r w:rsidRPr="00020112">
        <w:rPr>
          <w:rFonts w:ascii="微软雅黑" w:eastAsia="微软雅黑" w:hAnsi="微软雅黑"/>
          <w:sz w:val="22"/>
        </w:rPr>
        <w:t xml:space="preserve"> push 远程仓库地址</w:t>
      </w:r>
      <w:r w:rsidRPr="00020112">
        <w:rPr>
          <w:rFonts w:ascii="微软雅黑" w:eastAsia="微软雅黑" w:hAnsi="微软雅黑" w:hint="eastAsia"/>
          <w:sz w:val="22"/>
        </w:rPr>
        <w:t xml:space="preserve"> 分支名称</w:t>
      </w:r>
      <w:r w:rsidR="00117F8D" w:rsidRPr="00020112">
        <w:rPr>
          <w:rFonts w:ascii="微软雅黑" w:eastAsia="微软雅黑" w:hAnsi="微软雅黑" w:hint="eastAsia"/>
          <w:sz w:val="22"/>
        </w:rPr>
        <w:t xml:space="preserve"> :</w:t>
      </w:r>
      <w:r w:rsidR="00117F8D" w:rsidRPr="00020112">
        <w:rPr>
          <w:rFonts w:ascii="微软雅黑" w:eastAsia="微软雅黑" w:hAnsi="微软雅黑"/>
          <w:sz w:val="22"/>
        </w:rPr>
        <w:t xml:space="preserve"> 将分支共享到远程仓库</w:t>
      </w:r>
    </w:p>
    <w:p w:rsidR="00117F8D" w:rsidRPr="00020112" w:rsidRDefault="00117F8D" w:rsidP="004F409C">
      <w:pPr>
        <w:pStyle w:val="af"/>
        <w:numPr>
          <w:ilvl w:val="0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pull 远程仓库地址</w:t>
      </w:r>
      <w:r w:rsidRPr="00020112">
        <w:rPr>
          <w:rFonts w:ascii="微软雅黑" w:eastAsia="微软雅黑" w:hAnsi="微软雅黑" w:hint="eastAsia"/>
          <w:sz w:val="22"/>
        </w:rPr>
        <w:t xml:space="preserve"> 分支名称 :</w:t>
      </w:r>
      <w:r w:rsidRPr="00020112">
        <w:rPr>
          <w:rFonts w:ascii="微软雅黑" w:eastAsia="微软雅黑" w:hAnsi="微软雅黑"/>
          <w:sz w:val="22"/>
        </w:rPr>
        <w:t xml:space="preserve"> 获取分支</w:t>
      </w:r>
    </w:p>
    <w:p w:rsidR="00364235" w:rsidRPr="00020112" w:rsidRDefault="00364235" w:rsidP="004F409C">
      <w:pPr>
        <w:pStyle w:val="af"/>
        <w:numPr>
          <w:ilvl w:val="0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共享仓库</w:t>
      </w:r>
    </w:p>
    <w:p w:rsidR="00364235" w:rsidRPr="00020112" w:rsidRDefault="00364235" w:rsidP="004F409C">
      <w:pPr>
        <w:pStyle w:val="af"/>
        <w:numPr>
          <w:ilvl w:val="1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.git结尾的目录</w:t>
      </w:r>
    </w:p>
    <w:p w:rsidR="00364235" w:rsidRPr="00020112" w:rsidRDefault="00364235" w:rsidP="004F409C">
      <w:pPr>
        <w:pStyle w:val="af"/>
        <w:numPr>
          <w:ilvl w:val="1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必须是裸仓库(没有工作目录的仓库)</w:t>
      </w:r>
    </w:p>
    <w:p w:rsidR="005B1EE7" w:rsidRPr="00020112" w:rsidRDefault="005B1EE7" w:rsidP="004F409C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init –-bare: 创建裸仓库</w:t>
      </w:r>
    </w:p>
    <w:p w:rsidR="005B0D98" w:rsidRPr="00020112" w:rsidRDefault="001F04B1" w:rsidP="004F409C">
      <w:pPr>
        <w:pStyle w:val="af"/>
        <w:numPr>
          <w:ilvl w:val="1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git自动忽略空文件夹</w:t>
      </w:r>
    </w:p>
    <w:p w:rsidR="008D0369" w:rsidRPr="00020112" w:rsidRDefault="008D0369" w:rsidP="008D0369">
      <w:pPr>
        <w:pStyle w:val="af"/>
        <w:numPr>
          <w:ilvl w:val="0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remote add 变量名</w:t>
      </w:r>
      <w:r w:rsidRPr="00020112">
        <w:rPr>
          <w:rFonts w:ascii="微软雅黑" w:eastAsia="微软雅黑" w:hAnsi="微软雅黑" w:hint="eastAsia"/>
          <w:sz w:val="22"/>
        </w:rPr>
        <w:t xml:space="preserve">  共享仓库地址路径</w:t>
      </w:r>
    </w:p>
    <w:p w:rsidR="00775EEE" w:rsidRPr="00020112" w:rsidRDefault="00775EEE" w:rsidP="008D0369">
      <w:pPr>
        <w:pStyle w:val="af"/>
        <w:numPr>
          <w:ilvl w:val="0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clone 远程仓库地址</w:t>
      </w:r>
      <w:r w:rsidRPr="00020112">
        <w:rPr>
          <w:rFonts w:ascii="微软雅黑" w:eastAsia="微软雅黑" w:hAnsi="微软雅黑" w:hint="eastAsia"/>
          <w:sz w:val="22"/>
        </w:rPr>
        <w:t xml:space="preserve"> [自定义名]  把共享仓库克隆至本地</w:t>
      </w:r>
    </w:p>
    <w:p w:rsidR="00775EEE" w:rsidRPr="00020112" w:rsidRDefault="00F5396F" w:rsidP="00F5396F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61" w:name="_Toc517429192"/>
      <w:r w:rsidRPr="00020112">
        <w:rPr>
          <w:rFonts w:ascii="微软雅黑" w:eastAsia="微软雅黑" w:hAnsi="微软雅黑"/>
          <w:sz w:val="36"/>
        </w:rPr>
        <w:t>github</w:t>
      </w:r>
      <w:bookmarkEnd w:id="161"/>
    </w:p>
    <w:p w:rsidR="00F5396F" w:rsidRPr="00020112" w:rsidRDefault="00F5396F" w:rsidP="00F5396F">
      <w:pPr>
        <w:pStyle w:val="af"/>
        <w:numPr>
          <w:ilvl w:val="0"/>
          <w:numId w:val="32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创建密钥</w:t>
      </w:r>
    </w:p>
    <w:p w:rsidR="00F5396F" w:rsidRPr="00020112" w:rsidRDefault="00F5396F" w:rsidP="00F5396F">
      <w:pPr>
        <w:pStyle w:val="af"/>
        <w:numPr>
          <w:ilvl w:val="1"/>
          <w:numId w:val="326"/>
        </w:numPr>
        <w:ind w:firstLineChars="0"/>
        <w:rPr>
          <w:rFonts w:ascii="微软雅黑" w:eastAsia="微软雅黑" w:hAnsi="微软雅黑"/>
          <w:sz w:val="22"/>
        </w:rPr>
      </w:pPr>
      <w:bookmarkStart w:id="162" w:name="OLE_LINK120"/>
      <w:bookmarkStart w:id="163" w:name="OLE_LINK121"/>
      <w:r w:rsidRPr="00020112">
        <w:rPr>
          <w:rFonts w:ascii="微软雅黑" w:eastAsia="微软雅黑" w:hAnsi="微软雅黑"/>
          <w:sz w:val="22"/>
        </w:rPr>
        <w:t>ssh-keygen –t rsa</w:t>
      </w:r>
    </w:p>
    <w:bookmarkEnd w:id="162"/>
    <w:bookmarkEnd w:id="163"/>
    <w:p w:rsidR="00BA7C59" w:rsidRPr="00020112" w:rsidRDefault="00A5614E" w:rsidP="00F5396F">
      <w:pPr>
        <w:pStyle w:val="af"/>
        <w:numPr>
          <w:ilvl w:val="1"/>
          <w:numId w:val="32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fldChar w:fldCharType="begin"/>
      </w:r>
      <w:r w:rsidRPr="00020112">
        <w:rPr>
          <w:rFonts w:ascii="微软雅黑" w:eastAsia="微软雅黑" w:hAnsi="微软雅黑"/>
          <w:sz w:val="22"/>
        </w:rPr>
        <w:instrText xml:space="preserve"> HYPERLINK "http://www.ruanyifeng.com" </w:instrText>
      </w:r>
      <w:r w:rsidRPr="00020112">
        <w:rPr>
          <w:rFonts w:ascii="微软雅黑" w:eastAsia="微软雅黑" w:hAnsi="微软雅黑"/>
          <w:sz w:val="22"/>
        </w:rPr>
        <w:fldChar w:fldCharType="separate"/>
      </w:r>
      <w:r w:rsidRPr="00020112">
        <w:rPr>
          <w:rStyle w:val="ac"/>
          <w:rFonts w:ascii="微软雅黑" w:eastAsia="微软雅黑" w:hAnsi="微软雅黑"/>
          <w:sz w:val="22"/>
        </w:rPr>
        <w:t>www.ruanyifeng.com</w:t>
      </w:r>
      <w:r w:rsidRPr="00020112">
        <w:rPr>
          <w:rFonts w:ascii="微软雅黑" w:eastAsia="微软雅黑" w:hAnsi="微软雅黑"/>
          <w:sz w:val="22"/>
        </w:rPr>
        <w:fldChar w:fldCharType="end"/>
      </w:r>
    </w:p>
    <w:p w:rsidR="00A5614E" w:rsidRPr="00020112" w:rsidRDefault="00A5614E" w:rsidP="00A5614E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64" w:name="_Toc517429193"/>
      <w:r w:rsidRPr="00020112">
        <w:rPr>
          <w:rFonts w:ascii="微软雅黑" w:eastAsia="微软雅黑" w:hAnsi="微软雅黑"/>
          <w:sz w:val="36"/>
        </w:rPr>
        <w:t>步骤</w:t>
      </w:r>
      <w:bookmarkEnd w:id="164"/>
    </w:p>
    <w:p w:rsidR="00A5614E" w:rsidRPr="00020112" w:rsidRDefault="00A5614E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config 配置本地仓库</w:t>
      </w:r>
    </w:p>
    <w:p w:rsidR="00A5614E" w:rsidRPr="00020112" w:rsidRDefault="00A5614E" w:rsidP="00A5614E">
      <w:pPr>
        <w:pStyle w:val="af"/>
        <w:numPr>
          <w:ilvl w:val="4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config –-global user.name</w:t>
      </w:r>
    </w:p>
    <w:p w:rsidR="00A5614E" w:rsidRPr="00020112" w:rsidRDefault="00A5614E" w:rsidP="00A5614E">
      <w:pPr>
        <w:pStyle w:val="af"/>
        <w:numPr>
          <w:ilvl w:val="4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config –global user.email</w:t>
      </w:r>
    </w:p>
    <w:p w:rsidR="00A5614E" w:rsidRPr="00020112" w:rsidRDefault="00A5614E" w:rsidP="00A5614E">
      <w:pPr>
        <w:pStyle w:val="af"/>
        <w:numPr>
          <w:ilvl w:val="4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config –</w:t>
      </w:r>
      <w:r w:rsidR="00861750" w:rsidRPr="00020112">
        <w:rPr>
          <w:rFonts w:ascii="微软雅黑" w:eastAsia="微软雅黑" w:hAnsi="微软雅黑"/>
          <w:sz w:val="22"/>
        </w:rPr>
        <w:t>-</w:t>
      </w:r>
      <w:r w:rsidR="009C0CC0" w:rsidRPr="00020112">
        <w:rPr>
          <w:rFonts w:ascii="微软雅黑" w:eastAsia="微软雅黑" w:hAnsi="微软雅黑"/>
          <w:sz w:val="22"/>
        </w:rPr>
        <w:t xml:space="preserve"> </w:t>
      </w:r>
      <w:r w:rsidRPr="00020112">
        <w:rPr>
          <w:rFonts w:ascii="微软雅黑" w:eastAsia="微软雅黑" w:hAnsi="微软雅黑"/>
          <w:sz w:val="22"/>
        </w:rPr>
        <w:t>list查看配置详情</w:t>
      </w:r>
    </w:p>
    <w:p w:rsidR="00A5614E" w:rsidRPr="00020112" w:rsidRDefault="00A5614E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init 初始化仓库</w:t>
      </w:r>
    </w:p>
    <w:p w:rsidR="00A5614E" w:rsidRPr="00020112" w:rsidRDefault="00A5614E" w:rsidP="00A5614E">
      <w:pPr>
        <w:pStyle w:val="af"/>
        <w:numPr>
          <w:ilvl w:val="4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init –bare 可以初始化一个共享(裸)仓库</w:t>
      </w:r>
    </w:p>
    <w:p w:rsidR="00A5614E" w:rsidRPr="00020112" w:rsidRDefault="00A5614E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status 查看仓库状态</w:t>
      </w:r>
    </w:p>
    <w:p w:rsidR="00A5614E" w:rsidRPr="00020112" w:rsidRDefault="00A5614E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add 将工作区文件添加到暂存区</w:t>
      </w:r>
    </w:p>
    <w:p w:rsidR="00A5614E" w:rsidRPr="00020112" w:rsidRDefault="00A5614E" w:rsidP="00A5614E">
      <w:pPr>
        <w:pStyle w:val="af"/>
        <w:numPr>
          <w:ilvl w:val="4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可写文件名单独放</w:t>
      </w:r>
    </w:p>
    <w:p w:rsidR="00A5614E" w:rsidRPr="00020112" w:rsidRDefault="00A5614E" w:rsidP="00A5614E">
      <w:pPr>
        <w:pStyle w:val="af"/>
        <w:numPr>
          <w:ilvl w:val="4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–A /  * 全部放到暂存区</w:t>
      </w:r>
    </w:p>
    <w:p w:rsidR="00A5614E" w:rsidRPr="00020112" w:rsidRDefault="00A5614E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commit –m ‘备注信息’ 将暂存区文件到到本地仓库</w:t>
      </w:r>
    </w:p>
    <w:p w:rsidR="00A5614E" w:rsidRPr="00020112" w:rsidRDefault="00A5614E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reset –hard id值</w:t>
      </w:r>
      <w:r w:rsidRPr="00020112">
        <w:rPr>
          <w:rFonts w:ascii="微软雅黑" w:eastAsia="微软雅黑" w:hAnsi="微软雅黑" w:hint="eastAsia"/>
          <w:sz w:val="22"/>
        </w:rPr>
        <w:t xml:space="preserve"> 还原</w:t>
      </w:r>
    </w:p>
    <w:p w:rsidR="00A5614E" w:rsidRPr="00020112" w:rsidRDefault="00A5614E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log 查看本地仓库提交历史</w:t>
      </w:r>
    </w:p>
    <w:p w:rsidR="00A5614E" w:rsidRPr="00020112" w:rsidRDefault="00A5614E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branch 分支名</w:t>
      </w:r>
      <w:r w:rsidRPr="00020112">
        <w:rPr>
          <w:rFonts w:ascii="微软雅黑" w:eastAsia="微软雅黑" w:hAnsi="微软雅黑" w:hint="eastAsia"/>
          <w:sz w:val="22"/>
        </w:rPr>
        <w:t xml:space="preserve">  创建/查看分支</w:t>
      </w:r>
    </w:p>
    <w:p w:rsidR="00A5614E" w:rsidRPr="00020112" w:rsidRDefault="00A5614E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checkout ‘分支名称’ 切换分支</w:t>
      </w:r>
    </w:p>
    <w:p w:rsidR="00A5614E" w:rsidRPr="00020112" w:rsidRDefault="00A5614E" w:rsidP="00A5614E">
      <w:pPr>
        <w:pStyle w:val="af"/>
        <w:numPr>
          <w:ilvl w:val="4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 xml:space="preserve">git checkout –b ‘分支名’ </w:t>
      </w:r>
      <w:r w:rsidRPr="00020112">
        <w:rPr>
          <w:rFonts w:ascii="微软雅黑" w:eastAsia="微软雅黑" w:hAnsi="微软雅黑"/>
          <w:sz w:val="22"/>
        </w:rPr>
        <w:t>创建并切换分支</w:t>
      </w:r>
    </w:p>
    <w:p w:rsidR="00A5614E" w:rsidRPr="00020112" w:rsidRDefault="00A5614E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git</w:t>
      </w:r>
      <w:r w:rsidRPr="00020112">
        <w:rPr>
          <w:rFonts w:ascii="微软雅黑" w:eastAsia="微软雅黑" w:hAnsi="微软雅黑"/>
          <w:sz w:val="22"/>
        </w:rPr>
        <w:t xml:space="preserve"> merge ‘分支名’ 合并分支</w:t>
      </w:r>
    </w:p>
    <w:p w:rsidR="00A5614E" w:rsidRPr="00020112" w:rsidRDefault="00A5614E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branch –d/D 删除分支</w:t>
      </w:r>
    </w:p>
    <w:p w:rsidR="00A5614E" w:rsidRPr="00020112" w:rsidRDefault="00A5614E" w:rsidP="00A5614E">
      <w:pPr>
        <w:pStyle w:val="af"/>
        <w:numPr>
          <w:ilvl w:val="4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D强制删除</w:t>
      </w:r>
    </w:p>
    <w:p w:rsidR="00A5614E" w:rsidRPr="00020112" w:rsidRDefault="00A5614E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clone 仓库地址 克隆仓库</w:t>
      </w:r>
    </w:p>
    <w:p w:rsidR="00A5614E" w:rsidRPr="00020112" w:rsidRDefault="001E0DB4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push 仓库地址</w:t>
      </w:r>
      <w:r w:rsidRPr="00020112">
        <w:rPr>
          <w:rFonts w:ascii="微软雅黑" w:eastAsia="微软雅黑" w:hAnsi="微软雅黑" w:hint="eastAsia"/>
          <w:sz w:val="22"/>
        </w:rPr>
        <w:t xml:space="preserve"> 分支名  上传至仓库</w:t>
      </w:r>
    </w:p>
    <w:p w:rsidR="001E0DB4" w:rsidRPr="00020112" w:rsidRDefault="001E0DB4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pull 仓库地址</w:t>
      </w:r>
      <w:r w:rsidRPr="00020112">
        <w:rPr>
          <w:rFonts w:ascii="微软雅黑" w:eastAsia="微软雅黑" w:hAnsi="微软雅黑" w:hint="eastAsia"/>
          <w:sz w:val="22"/>
        </w:rPr>
        <w:t xml:space="preserve"> 分支名 下载文件</w:t>
      </w:r>
    </w:p>
    <w:p w:rsidR="001E0DB4" w:rsidRPr="00020112" w:rsidRDefault="001E0DB4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remote 查看</w:t>
      </w:r>
      <w:r w:rsidR="00010746" w:rsidRPr="00020112">
        <w:rPr>
          <w:rFonts w:ascii="微软雅黑" w:eastAsia="微软雅黑" w:hAnsi="微软雅黑"/>
          <w:sz w:val="22"/>
        </w:rPr>
        <w:t>已添加</w:t>
      </w:r>
      <w:r w:rsidRPr="00020112">
        <w:rPr>
          <w:rFonts w:ascii="微软雅黑" w:eastAsia="微软雅黑" w:hAnsi="微软雅黑"/>
          <w:sz w:val="22"/>
        </w:rPr>
        <w:t>远程主机</w:t>
      </w:r>
    </w:p>
    <w:p w:rsidR="001E0DB4" w:rsidRPr="00020112" w:rsidRDefault="001E0DB4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remote show 主机名</w:t>
      </w:r>
      <w:r w:rsidRPr="00020112">
        <w:rPr>
          <w:rFonts w:ascii="微软雅黑" w:eastAsia="微软雅黑" w:hAnsi="微软雅黑" w:hint="eastAsia"/>
          <w:sz w:val="22"/>
        </w:rPr>
        <w:t xml:space="preserve">  查看主机ip</w:t>
      </w:r>
    </w:p>
    <w:p w:rsidR="001E0DB4" w:rsidRPr="00020112" w:rsidRDefault="001E0DB4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remote add 变量名</w:t>
      </w:r>
      <w:r w:rsidRPr="00020112">
        <w:rPr>
          <w:rFonts w:ascii="微软雅黑" w:eastAsia="微软雅黑" w:hAnsi="微软雅黑" w:hint="eastAsia"/>
          <w:sz w:val="22"/>
        </w:rPr>
        <w:t xml:space="preserve"> 地址  把地址放到变量名中</w:t>
      </w:r>
    </w:p>
    <w:p w:rsidR="001E0DB4" w:rsidRPr="00020112" w:rsidRDefault="00C03D5E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git</w:t>
      </w:r>
      <w:r w:rsidRPr="00020112">
        <w:rPr>
          <w:rFonts w:ascii="微软雅黑" w:eastAsia="微软雅黑" w:hAnsi="微软雅黑"/>
          <w:sz w:val="22"/>
        </w:rPr>
        <w:t xml:space="preserve"> push 地址</w:t>
      </w:r>
      <w:r w:rsidRPr="00020112">
        <w:rPr>
          <w:rFonts w:ascii="微软雅黑" w:eastAsia="微软雅黑" w:hAnsi="微软雅黑" w:hint="eastAsia"/>
          <w:sz w:val="22"/>
        </w:rPr>
        <w:t xml:space="preserve"> 本地分支:远程分支</w:t>
      </w:r>
      <w:r w:rsidR="00AC398E" w:rsidRPr="00020112">
        <w:rPr>
          <w:rFonts w:ascii="微软雅黑" w:eastAsia="微软雅黑" w:hAnsi="微软雅黑" w:hint="eastAsia"/>
          <w:sz w:val="22"/>
        </w:rPr>
        <w:t xml:space="preserve">  将本地分支上传至远程仓库</w:t>
      </w:r>
    </w:p>
    <w:p w:rsidR="0016138E" w:rsidRPr="00020112" w:rsidRDefault="0016138E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develop</w:t>
      </w:r>
    </w:p>
    <w:p w:rsidR="0016138E" w:rsidRDefault="0016138E" w:rsidP="00A5614E">
      <w:pPr>
        <w:pStyle w:val="af"/>
        <w:numPr>
          <w:ilvl w:val="3"/>
          <w:numId w:val="32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feature</w:t>
      </w:r>
    </w:p>
    <w:p w:rsidR="006D4436" w:rsidRPr="006D4436" w:rsidRDefault="006D4436" w:rsidP="006D4436">
      <w:pPr>
        <w:rPr>
          <w:rFonts w:ascii="微软雅黑" w:eastAsia="微软雅黑" w:hAnsi="微软雅黑"/>
          <w:sz w:val="22"/>
        </w:rPr>
      </w:pPr>
    </w:p>
    <w:p w:rsidR="00A45B2B" w:rsidRPr="007F0E01" w:rsidRDefault="00643D33" w:rsidP="007F0E01">
      <w:pPr>
        <w:pStyle w:val="1"/>
        <w:rPr>
          <w:rFonts w:ascii="微软雅黑" w:eastAsia="微软雅黑" w:hAnsi="微软雅黑"/>
        </w:rPr>
      </w:pPr>
      <w:bookmarkStart w:id="165" w:name="_Toc517429194"/>
      <w:r>
        <w:rPr>
          <w:rFonts w:ascii="微软雅黑" w:eastAsia="微软雅黑" w:hAnsi="微软雅黑"/>
        </w:rPr>
        <w:t>创业</w:t>
      </w:r>
      <w:r w:rsidR="002E50F1" w:rsidRPr="00020112">
        <w:rPr>
          <w:rFonts w:ascii="微软雅黑" w:eastAsia="微软雅黑" w:hAnsi="微软雅黑"/>
        </w:rPr>
        <w:t>班第五十八天(</w:t>
      </w:r>
      <w:r w:rsidR="00BA1731" w:rsidRPr="00020112">
        <w:rPr>
          <w:rFonts w:ascii="微软雅黑" w:eastAsia="微软雅黑" w:hAnsi="微软雅黑"/>
        </w:rPr>
        <w:t>angular</w:t>
      </w:r>
      <w:r w:rsidR="007778A2" w:rsidRPr="00020112">
        <w:rPr>
          <w:rFonts w:ascii="微软雅黑" w:eastAsia="微软雅黑" w:hAnsi="微软雅黑"/>
        </w:rPr>
        <w:t>JS</w:t>
      </w:r>
      <w:r w:rsidR="002E50F1" w:rsidRPr="00020112">
        <w:rPr>
          <w:rFonts w:ascii="微软雅黑" w:eastAsia="微软雅黑" w:hAnsi="微软雅黑"/>
        </w:rPr>
        <w:t>)</w:t>
      </w:r>
      <w:bookmarkEnd w:id="165"/>
    </w:p>
    <w:p w:rsidR="00841FCA" w:rsidRPr="00020112" w:rsidRDefault="00A45B2B" w:rsidP="00A45B2B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66" w:name="_Toc517429195"/>
      <w:r w:rsidRPr="00020112">
        <w:rPr>
          <w:rFonts w:ascii="微软雅黑" w:eastAsia="微软雅黑" w:hAnsi="微软雅黑" w:hint="eastAsia"/>
          <w:sz w:val="36"/>
        </w:rPr>
        <w:t>MVC开发模式</w:t>
      </w:r>
      <w:bookmarkEnd w:id="166"/>
    </w:p>
    <w:p w:rsidR="009D45DF" w:rsidRPr="00020112" w:rsidRDefault="009D45DF" w:rsidP="00A45B2B">
      <w:pPr>
        <w:pStyle w:val="af"/>
        <w:numPr>
          <w:ilvl w:val="0"/>
          <w:numId w:val="32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$this - &gt; display () 展示视图</w:t>
      </w:r>
    </w:p>
    <w:p w:rsidR="009D45DF" w:rsidRPr="00020112" w:rsidRDefault="009D45DF" w:rsidP="009D45DF">
      <w:pPr>
        <w:pStyle w:val="af"/>
        <w:numPr>
          <w:ilvl w:val="1"/>
          <w:numId w:val="32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- &gt; 调用方法</w:t>
      </w:r>
    </w:p>
    <w:p w:rsidR="00A45B2B" w:rsidRPr="00020112" w:rsidRDefault="00A45B2B" w:rsidP="00A45B2B">
      <w:pPr>
        <w:pStyle w:val="af"/>
        <w:numPr>
          <w:ilvl w:val="0"/>
          <w:numId w:val="32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 xml:space="preserve"> </w:t>
      </w:r>
      <w:r w:rsidR="009D45DF" w:rsidRPr="00020112">
        <w:rPr>
          <w:rFonts w:ascii="微软雅黑" w:eastAsia="微软雅黑" w:hAnsi="微软雅黑"/>
          <w:sz w:val="22"/>
        </w:rPr>
        <w:t>$this - &gt; assgin(‘赋值给谁’,变量) 赋值</w:t>
      </w:r>
    </w:p>
    <w:p w:rsidR="00154F61" w:rsidRPr="00020112" w:rsidRDefault="00154F61" w:rsidP="00154F61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67" w:name="_Toc517429196"/>
      <w:r w:rsidRPr="00020112">
        <w:rPr>
          <w:rFonts w:ascii="微软雅黑" w:eastAsia="微软雅黑" w:hAnsi="微软雅黑"/>
          <w:sz w:val="36"/>
        </w:rPr>
        <w:t>模块化</w:t>
      </w:r>
      <w:bookmarkEnd w:id="167"/>
    </w:p>
    <w:p w:rsidR="00154F61" w:rsidRPr="00020112" w:rsidRDefault="00154F61" w:rsidP="00154F61">
      <w:pPr>
        <w:pStyle w:val="af"/>
        <w:numPr>
          <w:ilvl w:val="0"/>
          <w:numId w:val="32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引入angular之后,会有一个angular全局对象,对象下有很多方法</w:t>
      </w:r>
    </w:p>
    <w:p w:rsidR="00154F61" w:rsidRPr="00020112" w:rsidRDefault="00154F61" w:rsidP="00154F61">
      <w:pPr>
        <w:pStyle w:val="af"/>
        <w:numPr>
          <w:ilvl w:val="0"/>
          <w:numId w:val="32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angular.module(‘模块名’,[依赖的模块]) :</w:t>
      </w:r>
      <w:r w:rsidRPr="00020112">
        <w:rPr>
          <w:rFonts w:ascii="微软雅黑" w:eastAsia="微软雅黑" w:hAnsi="微软雅黑" w:hint="eastAsia"/>
          <w:sz w:val="22"/>
        </w:rPr>
        <w:t xml:space="preserve"> </w:t>
      </w:r>
      <w:r w:rsidRPr="00020112">
        <w:rPr>
          <w:rFonts w:ascii="微软雅黑" w:eastAsia="微软雅黑" w:hAnsi="微软雅黑"/>
          <w:sz w:val="22"/>
        </w:rPr>
        <w:t>可以创建一个模块</w:t>
      </w:r>
    </w:p>
    <w:p w:rsidR="00154F61" w:rsidRPr="00020112" w:rsidRDefault="00154F61" w:rsidP="00154F61">
      <w:pPr>
        <w:pStyle w:val="af"/>
        <w:numPr>
          <w:ilvl w:val="1"/>
          <w:numId w:val="32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var App = angular.module(‘</w:t>
      </w:r>
      <w:r w:rsidR="0004190F" w:rsidRPr="00020112">
        <w:rPr>
          <w:rFonts w:ascii="微软雅黑" w:eastAsia="微软雅黑" w:hAnsi="微软雅黑"/>
          <w:b/>
          <w:sz w:val="22"/>
        </w:rPr>
        <w:t>模块名字</w:t>
      </w:r>
      <w:r w:rsidRPr="00020112">
        <w:rPr>
          <w:rFonts w:ascii="微软雅黑" w:eastAsia="微软雅黑" w:hAnsi="微软雅黑"/>
          <w:b/>
          <w:sz w:val="22"/>
        </w:rPr>
        <w:t>’,[</w:t>
      </w:r>
      <w:r w:rsidR="0004190F" w:rsidRPr="00020112">
        <w:rPr>
          <w:rFonts w:ascii="微软雅黑" w:eastAsia="微软雅黑" w:hAnsi="微软雅黑"/>
          <w:b/>
          <w:sz w:val="22"/>
        </w:rPr>
        <w:t>依赖关系</w:t>
      </w:r>
      <w:r w:rsidRPr="00020112">
        <w:rPr>
          <w:rFonts w:ascii="微软雅黑" w:eastAsia="微软雅黑" w:hAnsi="微软雅黑"/>
          <w:b/>
          <w:sz w:val="22"/>
        </w:rPr>
        <w:t>])</w:t>
      </w:r>
    </w:p>
    <w:p w:rsidR="00154F61" w:rsidRPr="00020112" w:rsidRDefault="00154F61" w:rsidP="00154F61">
      <w:pPr>
        <w:pStyle w:val="af"/>
        <w:numPr>
          <w:ilvl w:val="3"/>
          <w:numId w:val="32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App就是新创建的模块,这个</w:t>
      </w:r>
      <w:r w:rsidRPr="00020112">
        <w:rPr>
          <w:rFonts w:ascii="微软雅黑" w:eastAsia="微软雅黑" w:hAnsi="微软雅黑" w:hint="eastAsia"/>
          <w:sz w:val="22"/>
        </w:rPr>
        <w:t>App又是</w:t>
      </w:r>
      <w:r w:rsidRPr="00020112">
        <w:rPr>
          <w:rFonts w:ascii="微软雅黑" w:eastAsia="微软雅黑" w:hAnsi="微软雅黑"/>
          <w:sz w:val="22"/>
        </w:rPr>
        <w:t>一个对象</w:t>
      </w:r>
    </w:p>
    <w:p w:rsidR="00154F61" w:rsidRPr="00020112" w:rsidRDefault="00154F61" w:rsidP="00154F61">
      <w:pPr>
        <w:pStyle w:val="af"/>
        <w:numPr>
          <w:ilvl w:val="3"/>
          <w:numId w:val="32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在此对象下也有很多方法</w:t>
      </w:r>
    </w:p>
    <w:p w:rsidR="00154F61" w:rsidRPr="00020112" w:rsidRDefault="00154F61" w:rsidP="00154F61">
      <w:pPr>
        <w:pStyle w:val="af"/>
        <w:numPr>
          <w:ilvl w:val="3"/>
          <w:numId w:val="32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实现具体逻辑</w:t>
      </w:r>
    </w:p>
    <w:p w:rsidR="00154F61" w:rsidRPr="00020112" w:rsidRDefault="00154F61" w:rsidP="00154F61">
      <w:pPr>
        <w:pStyle w:val="af"/>
        <w:numPr>
          <w:ilvl w:val="1"/>
          <w:numId w:val="32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App.controller(</w:t>
      </w:r>
      <w:r w:rsidRPr="00020112">
        <w:rPr>
          <w:rFonts w:ascii="微软雅黑" w:eastAsia="微软雅黑" w:hAnsi="微软雅黑"/>
          <w:sz w:val="22"/>
        </w:rPr>
        <w:t>‘name’,[‘$scope’,function($scope){ }]</w:t>
      </w:r>
      <w:r w:rsidRPr="00020112">
        <w:rPr>
          <w:rFonts w:ascii="微软雅黑" w:eastAsia="微软雅黑" w:hAnsi="微软雅黑" w:hint="eastAsia"/>
          <w:sz w:val="22"/>
        </w:rPr>
        <w:t>) :</w:t>
      </w:r>
      <w:r w:rsidRPr="00020112">
        <w:rPr>
          <w:rFonts w:ascii="微软雅黑" w:eastAsia="微软雅黑" w:hAnsi="微软雅黑"/>
          <w:sz w:val="22"/>
        </w:rPr>
        <w:t xml:space="preserve"> 创建一个控制器</w:t>
      </w:r>
    </w:p>
    <w:p w:rsidR="00154F61" w:rsidRPr="00020112" w:rsidRDefault="00154F61" w:rsidP="00154F61">
      <w:pPr>
        <w:pStyle w:val="af"/>
        <w:numPr>
          <w:ilvl w:val="3"/>
          <w:numId w:val="32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$scope是一个空对象,就是module</w:t>
      </w:r>
    </w:p>
    <w:p w:rsidR="00E96ED7" w:rsidRPr="00020112" w:rsidRDefault="00E96ED7" w:rsidP="00154F61">
      <w:pPr>
        <w:pStyle w:val="af"/>
        <w:numPr>
          <w:ilvl w:val="3"/>
          <w:numId w:val="32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ng-app:指定模块</w:t>
      </w:r>
    </w:p>
    <w:p w:rsidR="00E96ED7" w:rsidRPr="00020112" w:rsidRDefault="00E96ED7" w:rsidP="00154F61">
      <w:pPr>
        <w:pStyle w:val="af"/>
        <w:numPr>
          <w:ilvl w:val="3"/>
          <w:numId w:val="32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ng-controller:指定控制器</w:t>
      </w:r>
    </w:p>
    <w:p w:rsidR="00E96ED7" w:rsidRPr="00020112" w:rsidRDefault="00E96ED7" w:rsidP="00154F61">
      <w:pPr>
        <w:pStyle w:val="af"/>
        <w:numPr>
          <w:ilvl w:val="3"/>
          <w:numId w:val="32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不能嵌套</w:t>
      </w:r>
    </w:p>
    <w:p w:rsidR="00DF090F" w:rsidRPr="004D638D" w:rsidRDefault="00DF090F" w:rsidP="004D638D">
      <w:pPr>
        <w:pStyle w:val="af"/>
        <w:numPr>
          <w:ilvl w:val="3"/>
          <w:numId w:val="32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ng-repeat = ‘ (key,内容) in 数组</w:t>
      </w:r>
      <w:r w:rsidRPr="00020112">
        <w:rPr>
          <w:rFonts w:ascii="微软雅黑" w:eastAsia="微软雅黑" w:hAnsi="微软雅黑" w:hint="eastAsia"/>
          <w:sz w:val="22"/>
        </w:rPr>
        <w:t xml:space="preserve"> </w:t>
      </w:r>
      <w:r w:rsidRPr="00020112">
        <w:rPr>
          <w:rFonts w:ascii="微软雅黑" w:eastAsia="微软雅黑" w:hAnsi="微软雅黑"/>
          <w:sz w:val="22"/>
        </w:rPr>
        <w:t>’</w:t>
      </w:r>
    </w:p>
    <w:p w:rsidR="00154F61" w:rsidRPr="00020112" w:rsidRDefault="00CB41D1" w:rsidP="00CB41D1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68" w:name="_Toc517429197"/>
      <w:r w:rsidRPr="00020112">
        <w:rPr>
          <w:rFonts w:ascii="微软雅黑" w:eastAsia="微软雅黑" w:hAnsi="微软雅黑"/>
          <w:sz w:val="36"/>
        </w:rPr>
        <w:t>指令:</w:t>
      </w:r>
      <w:bookmarkEnd w:id="168"/>
    </w:p>
    <w:p w:rsidR="00CB41D1" w:rsidRPr="00020112" w:rsidRDefault="00CB41D1" w:rsidP="00CB41D1">
      <w:pPr>
        <w:pStyle w:val="af"/>
        <w:numPr>
          <w:ilvl w:val="0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angularJS自定义的HTML属性或者标签</w:t>
      </w:r>
    </w:p>
    <w:p w:rsidR="00CB41D1" w:rsidRPr="00020112" w:rsidRDefault="00CB41D1" w:rsidP="00CB41D1">
      <w:pPr>
        <w:pStyle w:val="af"/>
        <w:numPr>
          <w:ilvl w:val="0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ng-为前缀</w:t>
      </w:r>
    </w:p>
    <w:p w:rsidR="00275EF8" w:rsidRPr="00020112" w:rsidRDefault="00275EF8" w:rsidP="00CB41D1">
      <w:pPr>
        <w:pStyle w:val="af"/>
        <w:numPr>
          <w:ilvl w:val="0"/>
          <w:numId w:val="330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内置指令</w:t>
      </w:r>
    </w:p>
    <w:p w:rsidR="00275EF8" w:rsidRPr="00020112" w:rsidRDefault="00275EF8" w:rsidP="00275EF8">
      <w:pPr>
        <w:pStyle w:val="af"/>
        <w:numPr>
          <w:ilvl w:val="1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ng-app</w:t>
      </w:r>
      <w:r w:rsidRPr="00020112">
        <w:rPr>
          <w:rFonts w:ascii="微软雅黑" w:eastAsia="微软雅黑" w:hAnsi="微软雅黑"/>
          <w:sz w:val="22"/>
        </w:rPr>
        <w:t>:定义应用</w:t>
      </w:r>
    </w:p>
    <w:p w:rsidR="00275EF8" w:rsidRPr="00020112" w:rsidRDefault="00275EF8" w:rsidP="00275EF8">
      <w:pPr>
        <w:pStyle w:val="af"/>
        <w:numPr>
          <w:ilvl w:val="1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ng-controller</w:t>
      </w:r>
      <w:r w:rsidRPr="00020112">
        <w:rPr>
          <w:rFonts w:ascii="微软雅黑" w:eastAsia="微软雅黑" w:hAnsi="微软雅黑"/>
          <w:sz w:val="22"/>
        </w:rPr>
        <w:t>:定义控制器</w:t>
      </w:r>
    </w:p>
    <w:p w:rsidR="00275EF8" w:rsidRPr="00020112" w:rsidRDefault="00275EF8" w:rsidP="00275EF8">
      <w:pPr>
        <w:pStyle w:val="af"/>
        <w:numPr>
          <w:ilvl w:val="1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ng-repeat</w:t>
      </w:r>
      <w:r w:rsidRPr="00020112">
        <w:rPr>
          <w:rFonts w:ascii="微软雅黑" w:eastAsia="微软雅黑" w:hAnsi="微软雅黑"/>
          <w:sz w:val="22"/>
        </w:rPr>
        <w:t>:循环标签</w:t>
      </w:r>
    </w:p>
    <w:p w:rsidR="0004190F" w:rsidRPr="00020112" w:rsidRDefault="0004190F" w:rsidP="00275EF8">
      <w:pPr>
        <w:pStyle w:val="af"/>
        <w:numPr>
          <w:ilvl w:val="1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ng-bind</w:t>
      </w:r>
      <w:r w:rsidRPr="00020112">
        <w:rPr>
          <w:rFonts w:ascii="微软雅黑" w:eastAsia="微软雅黑" w:hAnsi="微软雅黑"/>
          <w:sz w:val="22"/>
        </w:rPr>
        <w:t xml:space="preserve"> = ‘</w:t>
      </w:r>
      <w:r w:rsidRPr="00020112">
        <w:rPr>
          <w:rFonts w:ascii="微软雅黑" w:eastAsia="微软雅黑" w:hAnsi="微软雅黑" w:hint="eastAsia"/>
          <w:sz w:val="22"/>
        </w:rPr>
        <w:t>属性名</w:t>
      </w:r>
      <w:r w:rsidRPr="00020112">
        <w:rPr>
          <w:rFonts w:ascii="微软雅黑" w:eastAsia="微软雅黑" w:hAnsi="微软雅黑"/>
          <w:sz w:val="22"/>
        </w:rPr>
        <w:t>’: 绑定属性</w:t>
      </w:r>
      <w:r w:rsidR="00D9545C" w:rsidRPr="00020112">
        <w:rPr>
          <w:rFonts w:ascii="微软雅黑" w:eastAsia="微软雅黑" w:hAnsi="微软雅黑" w:hint="eastAsia"/>
          <w:sz w:val="22"/>
        </w:rPr>
        <w:t xml:space="preserve"> </w:t>
      </w:r>
      <w:r w:rsidR="00D9545C" w:rsidRPr="00020112">
        <w:rPr>
          <w:rFonts w:ascii="微软雅黑" w:eastAsia="微软雅黑" w:hAnsi="微软雅黑"/>
          <w:sz w:val="22"/>
        </w:rPr>
        <w:sym w:font="Wingdings" w:char="F0E8"/>
      </w:r>
      <w:r w:rsidR="00D9545C" w:rsidRPr="00020112">
        <w:rPr>
          <w:rFonts w:ascii="微软雅黑" w:eastAsia="微软雅黑" w:hAnsi="微软雅黑"/>
          <w:sz w:val="22"/>
        </w:rPr>
        <w:t xml:space="preserve"> </w:t>
      </w:r>
      <w:r w:rsidRPr="00020112">
        <w:rPr>
          <w:rFonts w:ascii="微软雅黑" w:eastAsia="微软雅黑" w:hAnsi="微软雅黑" w:hint="eastAsia"/>
          <w:sz w:val="22"/>
        </w:rPr>
        <w:t xml:space="preserve">  {{</w:t>
      </w:r>
      <w:bookmarkStart w:id="169" w:name="OLE_LINK122"/>
      <w:bookmarkStart w:id="170" w:name="OLE_LINK123"/>
      <w:r w:rsidRPr="00020112">
        <w:rPr>
          <w:rFonts w:ascii="微软雅黑" w:eastAsia="微软雅黑" w:hAnsi="微软雅黑" w:hint="eastAsia"/>
          <w:sz w:val="22"/>
        </w:rPr>
        <w:t>属性名</w:t>
      </w:r>
      <w:bookmarkEnd w:id="169"/>
      <w:bookmarkEnd w:id="170"/>
      <w:r w:rsidRPr="00020112">
        <w:rPr>
          <w:rFonts w:ascii="微软雅黑" w:eastAsia="微软雅黑" w:hAnsi="微软雅黑" w:hint="eastAsia"/>
          <w:sz w:val="22"/>
        </w:rPr>
        <w:t>}}</w:t>
      </w:r>
    </w:p>
    <w:p w:rsidR="00176032" w:rsidRPr="00020112" w:rsidRDefault="00176032" w:rsidP="00275EF8">
      <w:pPr>
        <w:pStyle w:val="af"/>
        <w:numPr>
          <w:ilvl w:val="1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ng-show</w:t>
      </w:r>
      <w:r w:rsidRPr="00020112">
        <w:rPr>
          <w:rFonts w:ascii="微软雅黑" w:eastAsia="微软雅黑" w:hAnsi="微软雅黑"/>
          <w:sz w:val="22"/>
        </w:rPr>
        <w:t xml:space="preserve"> = ‘true / flase’ </w:t>
      </w:r>
      <w:r w:rsidRPr="00020112">
        <w:rPr>
          <w:rFonts w:ascii="微软雅黑" w:eastAsia="微软雅黑" w:hAnsi="微软雅黑"/>
          <w:sz w:val="22"/>
        </w:rPr>
        <w:sym w:font="Wingdings" w:char="F0E8"/>
      </w:r>
      <w:r w:rsidRPr="00020112">
        <w:rPr>
          <w:rFonts w:ascii="微软雅黑" w:eastAsia="微软雅黑" w:hAnsi="微软雅黑"/>
          <w:sz w:val="22"/>
        </w:rPr>
        <w:t xml:space="preserve"> 显示内容</w:t>
      </w:r>
    </w:p>
    <w:p w:rsidR="00176032" w:rsidRPr="00020112" w:rsidRDefault="00176032" w:rsidP="00275EF8">
      <w:pPr>
        <w:pStyle w:val="af"/>
        <w:numPr>
          <w:ilvl w:val="1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ng-hide</w:t>
      </w:r>
      <w:r w:rsidRPr="00020112">
        <w:rPr>
          <w:rFonts w:ascii="微软雅黑" w:eastAsia="微软雅黑" w:hAnsi="微软雅黑"/>
          <w:sz w:val="22"/>
        </w:rPr>
        <w:t xml:space="preserve"> = ‘true / false’ </w:t>
      </w:r>
      <w:r w:rsidRPr="00020112">
        <w:rPr>
          <w:rFonts w:ascii="微软雅黑" w:eastAsia="微软雅黑" w:hAnsi="微软雅黑"/>
          <w:sz w:val="22"/>
        </w:rPr>
        <w:sym w:font="Wingdings" w:char="F0E8"/>
      </w:r>
      <w:r w:rsidRPr="00020112">
        <w:rPr>
          <w:rFonts w:ascii="微软雅黑" w:eastAsia="微软雅黑" w:hAnsi="微软雅黑"/>
          <w:sz w:val="22"/>
        </w:rPr>
        <w:t xml:space="preserve"> 隐藏内容</w:t>
      </w:r>
    </w:p>
    <w:p w:rsidR="00176032" w:rsidRPr="00020112" w:rsidRDefault="00176032" w:rsidP="00275EF8">
      <w:pPr>
        <w:pStyle w:val="af"/>
        <w:numPr>
          <w:ilvl w:val="1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ng-if</w:t>
      </w:r>
      <w:r w:rsidRPr="00020112">
        <w:rPr>
          <w:rFonts w:ascii="微软雅黑" w:eastAsia="微软雅黑" w:hAnsi="微软雅黑"/>
          <w:sz w:val="22"/>
        </w:rPr>
        <w:t xml:space="preserve">  = ‘true / false’ </w:t>
      </w:r>
      <w:r w:rsidRPr="00020112">
        <w:rPr>
          <w:rFonts w:ascii="微软雅黑" w:eastAsia="微软雅黑" w:hAnsi="微软雅黑"/>
          <w:sz w:val="22"/>
        </w:rPr>
        <w:sym w:font="Wingdings" w:char="F0E8"/>
      </w:r>
      <w:r w:rsidRPr="00020112">
        <w:rPr>
          <w:rFonts w:ascii="微软雅黑" w:eastAsia="微软雅黑" w:hAnsi="微软雅黑"/>
          <w:sz w:val="22"/>
        </w:rPr>
        <w:t xml:space="preserve"> 控制元素是否存在</w:t>
      </w:r>
    </w:p>
    <w:p w:rsidR="00176032" w:rsidRPr="00020112" w:rsidRDefault="00176032" w:rsidP="00275EF8">
      <w:pPr>
        <w:pStyle w:val="af"/>
        <w:numPr>
          <w:ilvl w:val="1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b/>
          <w:color w:val="FF0000"/>
          <w:sz w:val="22"/>
        </w:rPr>
        <w:t>ng</w:t>
      </w:r>
      <w:r w:rsidR="00154495" w:rsidRPr="00020112">
        <w:rPr>
          <w:rFonts w:ascii="微软雅黑" w:eastAsia="微软雅黑" w:hAnsi="微软雅黑"/>
          <w:b/>
          <w:color w:val="FF0000"/>
          <w:sz w:val="22"/>
        </w:rPr>
        <w:t>-src</w:t>
      </w:r>
      <w:r w:rsidR="00154495" w:rsidRPr="00020112">
        <w:rPr>
          <w:rFonts w:ascii="微软雅黑" w:eastAsia="微软雅黑" w:hAnsi="微软雅黑"/>
          <w:sz w:val="22"/>
        </w:rPr>
        <w:t xml:space="preserve"> / href  </w:t>
      </w:r>
      <w:r w:rsidR="00154495" w:rsidRPr="00020112">
        <w:rPr>
          <w:rFonts w:ascii="微软雅黑" w:eastAsia="微软雅黑" w:hAnsi="微软雅黑"/>
          <w:sz w:val="22"/>
        </w:rPr>
        <w:sym w:font="Wingdings" w:char="F0E8"/>
      </w:r>
      <w:r w:rsidR="00154495" w:rsidRPr="00020112">
        <w:rPr>
          <w:rFonts w:ascii="微软雅黑" w:eastAsia="微软雅黑" w:hAnsi="微软雅黑"/>
          <w:sz w:val="22"/>
        </w:rPr>
        <w:t xml:space="preserve"> 增强图片路径</w:t>
      </w:r>
      <w:r w:rsidR="00154495" w:rsidRPr="00020112">
        <w:rPr>
          <w:rFonts w:ascii="微软雅黑" w:eastAsia="微软雅黑" w:hAnsi="微软雅黑" w:hint="eastAsia"/>
          <w:sz w:val="22"/>
        </w:rPr>
        <w:t xml:space="preserve"> / 地址  </w:t>
      </w:r>
    </w:p>
    <w:p w:rsidR="00154495" w:rsidRPr="00020112" w:rsidRDefault="00154495" w:rsidP="00275EF8">
      <w:pPr>
        <w:pStyle w:val="af"/>
        <w:numPr>
          <w:ilvl w:val="1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ng-class</w:t>
      </w:r>
      <w:r w:rsidRPr="00020112">
        <w:rPr>
          <w:rFonts w:ascii="微软雅黑" w:eastAsia="微软雅黑" w:hAnsi="微软雅黑"/>
          <w:sz w:val="22"/>
        </w:rPr>
        <w:t xml:space="preserve"> = ’{类名</w:t>
      </w:r>
      <w:r w:rsidRPr="00020112">
        <w:rPr>
          <w:rFonts w:ascii="微软雅黑" w:eastAsia="微软雅黑" w:hAnsi="微软雅黑" w:hint="eastAsia"/>
          <w:sz w:val="22"/>
        </w:rPr>
        <w:t xml:space="preserve"> </w:t>
      </w:r>
      <w:r w:rsidRPr="00020112">
        <w:rPr>
          <w:rFonts w:ascii="微软雅黑" w:eastAsia="微软雅黑" w:hAnsi="微软雅黑"/>
          <w:sz w:val="22"/>
        </w:rPr>
        <w:t>: true / false}’</w:t>
      </w:r>
    </w:p>
    <w:p w:rsidR="00154495" w:rsidRPr="00020112" w:rsidRDefault="00530F14" w:rsidP="00275EF8">
      <w:pPr>
        <w:pStyle w:val="af"/>
        <w:numPr>
          <w:ilvl w:val="1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ng-include</w:t>
      </w:r>
      <w:r w:rsidRPr="00020112">
        <w:rPr>
          <w:rFonts w:ascii="微软雅黑" w:eastAsia="微软雅黑" w:hAnsi="微软雅黑"/>
          <w:sz w:val="22"/>
        </w:rPr>
        <w:t xml:space="preserve"> = </w:t>
      </w:r>
      <w:r w:rsidR="00D55849" w:rsidRPr="00020112">
        <w:rPr>
          <w:rFonts w:ascii="微软雅黑" w:eastAsia="微软雅黑" w:hAnsi="微软雅黑"/>
          <w:sz w:val="22"/>
        </w:rPr>
        <w:t>“ ‘模版路径’ ”</w:t>
      </w:r>
      <w:r w:rsidRPr="00020112">
        <w:rPr>
          <w:rFonts w:ascii="微软雅黑" w:eastAsia="微软雅黑" w:hAnsi="微软雅黑"/>
          <w:sz w:val="22"/>
        </w:rPr>
        <w:t xml:space="preserve"> 引入模版</w:t>
      </w:r>
    </w:p>
    <w:p w:rsidR="00275EF8" w:rsidRPr="00020112" w:rsidRDefault="00275EF8" w:rsidP="00275EF8">
      <w:pPr>
        <w:pStyle w:val="af"/>
        <w:numPr>
          <w:ilvl w:val="1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ng-disabled</w:t>
      </w:r>
      <w:r w:rsidRPr="00020112">
        <w:rPr>
          <w:rFonts w:ascii="微软雅黑" w:eastAsia="微软雅黑" w:hAnsi="微软雅黑"/>
          <w:sz w:val="22"/>
        </w:rPr>
        <w:t xml:space="preserve"> = ‘true / false’ 表单禁用</w:t>
      </w:r>
    </w:p>
    <w:p w:rsidR="00275EF8" w:rsidRPr="00020112" w:rsidRDefault="00275EF8" w:rsidP="00275EF8">
      <w:pPr>
        <w:pStyle w:val="af"/>
        <w:numPr>
          <w:ilvl w:val="1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ng-readyOnly</w:t>
      </w:r>
      <w:r w:rsidRPr="00020112">
        <w:rPr>
          <w:rFonts w:ascii="微软雅黑" w:eastAsia="微软雅黑" w:hAnsi="微软雅黑"/>
          <w:sz w:val="22"/>
        </w:rPr>
        <w:t xml:space="preserve"> = ‘true / false’  只读标签</w:t>
      </w:r>
    </w:p>
    <w:p w:rsidR="00275EF8" w:rsidRPr="00020112" w:rsidRDefault="00275EF8" w:rsidP="00275EF8">
      <w:pPr>
        <w:pStyle w:val="af"/>
        <w:numPr>
          <w:ilvl w:val="1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ng-checkbox</w:t>
      </w:r>
      <w:r w:rsidRPr="00020112">
        <w:rPr>
          <w:rFonts w:ascii="微软雅黑" w:eastAsia="微软雅黑" w:hAnsi="微软雅黑"/>
          <w:sz w:val="22"/>
        </w:rPr>
        <w:t xml:space="preserve"> = ‘true / false’  选中复选框</w:t>
      </w:r>
    </w:p>
    <w:p w:rsidR="00275EF8" w:rsidRPr="00020112" w:rsidRDefault="00275EF8" w:rsidP="00275EF8">
      <w:pPr>
        <w:pStyle w:val="af"/>
        <w:numPr>
          <w:ilvl w:val="1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ng-selected</w:t>
      </w:r>
      <w:r w:rsidRPr="00020112">
        <w:rPr>
          <w:rFonts w:ascii="微软雅黑" w:eastAsia="微软雅黑" w:hAnsi="微软雅黑"/>
          <w:sz w:val="22"/>
        </w:rPr>
        <w:t xml:space="preserve"> = ‘true / false’ 默认选中</w:t>
      </w:r>
    </w:p>
    <w:p w:rsidR="00275EF8" w:rsidRPr="00020112" w:rsidRDefault="00275EF8" w:rsidP="00CB41D1">
      <w:pPr>
        <w:pStyle w:val="af"/>
        <w:numPr>
          <w:ilvl w:val="0"/>
          <w:numId w:val="33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自定义指令</w:t>
      </w:r>
      <w:r w:rsidR="00721B82" w:rsidRPr="00020112">
        <w:rPr>
          <w:rFonts w:ascii="微软雅黑" w:eastAsia="微软雅黑" w:hAnsi="微软雅黑" w:hint="eastAsia"/>
          <w:sz w:val="22"/>
        </w:rPr>
        <w:t>:通过directive自定义指令</w:t>
      </w:r>
    </w:p>
    <w:p w:rsidR="0011131A" w:rsidRPr="00020112" w:rsidRDefault="0011131A" w:rsidP="0011131A">
      <w:pPr>
        <w:pStyle w:val="af"/>
        <w:widowControl/>
        <w:numPr>
          <w:ilvl w:val="2"/>
          <w:numId w:val="330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App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FFFF00"/>
          <w:kern w:val="0"/>
          <w:sz w:val="21"/>
          <w:szCs w:val="24"/>
        </w:rPr>
        <w:t>directive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t>'name'</w:t>
      </w:r>
      <w:r w:rsidRPr="00020112">
        <w:rPr>
          <w:rFonts w:ascii="微软雅黑" w:eastAsia="微软雅黑" w:hAnsi="微软雅黑" w:cs="宋体"/>
          <w:color w:val="E200E2"/>
          <w:kern w:val="0"/>
          <w:sz w:val="21"/>
          <w:szCs w:val="24"/>
        </w:rPr>
        <w:t xml:space="preserve">, </w:t>
      </w:r>
      <w:r w:rsidRPr="00020112">
        <w:rPr>
          <w:rFonts w:ascii="微软雅黑" w:eastAsia="微软雅黑" w:hAnsi="微软雅黑" w:cs="宋体"/>
          <w:color w:val="FF00FF"/>
          <w:kern w:val="0"/>
          <w:sz w:val="21"/>
          <w:szCs w:val="24"/>
        </w:rPr>
        <w:t xml:space="preserve">function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 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FF00FF"/>
          <w:kern w:val="0"/>
          <w:sz w:val="21"/>
          <w:szCs w:val="24"/>
        </w:rPr>
        <w:t xml:space="preserve">return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i/>
          <w:iCs/>
          <w:color w:val="FF00FF"/>
          <w:kern w:val="0"/>
          <w:sz w:val="21"/>
          <w:szCs w:val="24"/>
        </w:rPr>
        <w:t>restrict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t>'EA'</w:t>
      </w:r>
      <w:r w:rsidRPr="00020112">
        <w:rPr>
          <w:rFonts w:ascii="微软雅黑" w:eastAsia="微软雅黑" w:hAnsi="微软雅黑" w:cs="宋体"/>
          <w:color w:val="E200E2"/>
          <w:kern w:val="0"/>
          <w:sz w:val="21"/>
          <w:szCs w:val="24"/>
        </w:rPr>
        <w:t xml:space="preserve">, </w:t>
      </w:r>
      <w:r w:rsidRPr="00020112">
        <w:rPr>
          <w:rFonts w:ascii="微软雅黑" w:eastAsia="微软雅黑" w:hAnsi="微软雅黑" w:cs="宋体"/>
          <w:color w:val="E200E2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00FF00"/>
          <w:kern w:val="0"/>
          <w:sz w:val="21"/>
          <w:szCs w:val="24"/>
        </w:rPr>
        <w:t>// E:element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t xml:space="preserve">可作为标签 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00FF00"/>
          <w:kern w:val="0"/>
          <w:sz w:val="21"/>
          <w:szCs w:val="24"/>
        </w:rPr>
        <w:t>// C:class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t xml:space="preserve">可作为类名 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00FF00"/>
          <w:kern w:val="0"/>
          <w:sz w:val="21"/>
          <w:szCs w:val="24"/>
        </w:rPr>
        <w:t>// M:mark可作为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t xml:space="preserve">注释 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00FF00"/>
          <w:kern w:val="0"/>
          <w:sz w:val="21"/>
          <w:szCs w:val="24"/>
        </w:rPr>
        <w:t>// A:attribute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t xml:space="preserve">可作为标签使用 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i/>
          <w:iCs/>
          <w:color w:val="FF00FF"/>
          <w:kern w:val="0"/>
          <w:sz w:val="21"/>
          <w:szCs w:val="24"/>
        </w:rPr>
        <w:t>template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: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t>'&lt;p&gt;aaaa&lt;/p&gt;'</w:t>
      </w:r>
      <w:r w:rsidRPr="00020112">
        <w:rPr>
          <w:rFonts w:ascii="微软雅黑" w:eastAsia="微软雅黑" w:hAnsi="微软雅黑" w:cs="宋体"/>
          <w:color w:val="E200E2"/>
          <w:kern w:val="0"/>
          <w:sz w:val="21"/>
          <w:szCs w:val="24"/>
        </w:rPr>
        <w:t>,</w:t>
      </w:r>
      <w:r w:rsidRPr="00020112">
        <w:rPr>
          <w:rFonts w:ascii="微软雅黑" w:eastAsia="微软雅黑" w:hAnsi="微软雅黑" w:cs="宋体"/>
          <w:color w:val="E200E2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i/>
          <w:iCs/>
          <w:color w:val="FF00FF"/>
          <w:kern w:val="0"/>
          <w:sz w:val="21"/>
          <w:szCs w:val="24"/>
        </w:rPr>
        <w:t>templateUrl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t>'</w:t>
      </w:r>
      <w:r w:rsidRPr="00020112">
        <w:rPr>
          <w:rFonts w:ascii="微软雅黑" w:eastAsia="微软雅黑" w:hAnsi="微软雅黑" w:cs="宋体" w:hint="eastAsia"/>
          <w:color w:val="FF9900"/>
          <w:kern w:val="0"/>
          <w:sz w:val="21"/>
          <w:szCs w:val="24"/>
        </w:rPr>
        <w:t>路径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t>'</w:t>
      </w:r>
      <w:r w:rsidRPr="00020112">
        <w:rPr>
          <w:rFonts w:ascii="微软雅黑" w:eastAsia="微软雅黑" w:hAnsi="微软雅黑" w:cs="宋体"/>
          <w:color w:val="E200E2"/>
          <w:kern w:val="0"/>
          <w:sz w:val="21"/>
          <w:szCs w:val="24"/>
        </w:rPr>
        <w:t>,</w:t>
      </w:r>
      <w:r w:rsidRPr="00020112">
        <w:rPr>
          <w:rFonts w:ascii="微软雅黑" w:eastAsia="微软雅黑" w:hAnsi="微软雅黑" w:cs="宋体"/>
          <w:color w:val="E200E2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i/>
          <w:iCs/>
          <w:color w:val="FF00FF"/>
          <w:kern w:val="0"/>
          <w:sz w:val="21"/>
          <w:szCs w:val="24"/>
        </w:rPr>
        <w:t>replace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: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t>'</w:t>
      </w:r>
      <w:r w:rsidRPr="00020112">
        <w:rPr>
          <w:rFonts w:ascii="微软雅黑" w:eastAsia="微软雅黑" w:hAnsi="微软雅黑" w:cs="宋体" w:hint="eastAsia"/>
          <w:color w:val="FF9900"/>
          <w:kern w:val="0"/>
          <w:sz w:val="21"/>
          <w:szCs w:val="24"/>
        </w:rPr>
        <w:t>替换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t>'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}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>})</w:t>
      </w:r>
    </w:p>
    <w:p w:rsidR="00275EF8" w:rsidRPr="00020112" w:rsidRDefault="0011131A" w:rsidP="0011131A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71" w:name="_Toc517429198"/>
      <w:r w:rsidRPr="00020112">
        <w:rPr>
          <w:rFonts w:ascii="微软雅黑" w:eastAsia="微软雅黑" w:hAnsi="微软雅黑" w:hint="eastAsia"/>
          <w:sz w:val="36"/>
        </w:rPr>
        <w:t>数据绑定</w:t>
      </w:r>
      <w:bookmarkEnd w:id="171"/>
    </w:p>
    <w:p w:rsidR="0011131A" w:rsidRPr="00020112" w:rsidRDefault="008657C5" w:rsidP="008657C5">
      <w:pPr>
        <w:pStyle w:val="af"/>
        <w:numPr>
          <w:ilvl w:val="0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angular</w:t>
      </w:r>
      <w:r w:rsidRPr="00020112">
        <w:rPr>
          <w:rFonts w:ascii="微软雅黑" w:eastAsia="微软雅黑" w:hAnsi="微软雅黑"/>
          <w:sz w:val="22"/>
        </w:rPr>
        <w:t>JS:以数据驱动的</w:t>
      </w:r>
      <w:r w:rsidRPr="00020112">
        <w:rPr>
          <w:rFonts w:ascii="微软雅黑" w:eastAsia="微软雅黑" w:hAnsi="微软雅黑" w:hint="eastAsia"/>
          <w:sz w:val="22"/>
        </w:rPr>
        <w:t>MVC框架</w:t>
      </w:r>
    </w:p>
    <w:p w:rsidR="002E103E" w:rsidRPr="00020112" w:rsidRDefault="002E103E" w:rsidP="008657C5">
      <w:pPr>
        <w:pStyle w:val="af"/>
        <w:numPr>
          <w:ilvl w:val="0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单项绑定:模型(model)上的数据传递到视图(view)</w:t>
      </w:r>
    </w:p>
    <w:p w:rsidR="002E103E" w:rsidRPr="00020112" w:rsidRDefault="002E103E" w:rsidP="008657C5">
      <w:pPr>
        <w:pStyle w:val="af"/>
        <w:numPr>
          <w:ilvl w:val="0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双向绑定:模型的数据传递到视图,视图的数据也可传递到模型</w:t>
      </w:r>
    </w:p>
    <w:p w:rsidR="00DA5D8D" w:rsidRPr="00020112" w:rsidRDefault="00DA5D8D" w:rsidP="008657C5">
      <w:pPr>
        <w:pStyle w:val="af"/>
        <w:numPr>
          <w:ilvl w:val="0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相关指令:</w:t>
      </w:r>
    </w:p>
    <w:p w:rsidR="00DA5D8D" w:rsidRPr="00020112" w:rsidRDefault="00DA5D8D" w:rsidP="00DA5D8D">
      <w:pPr>
        <w:pStyle w:val="af"/>
        <w:numPr>
          <w:ilvl w:val="1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模型(model)</w:t>
      </w:r>
      <w:r w:rsidRPr="00020112">
        <w:rPr>
          <w:rFonts w:ascii="微软雅黑" w:eastAsia="微软雅黑" w:hAnsi="微软雅黑"/>
          <w:sz w:val="22"/>
        </w:rPr>
        <w:t>数据向</w:t>
      </w:r>
      <w:r w:rsidRPr="00020112">
        <w:rPr>
          <w:rFonts w:ascii="微软雅黑" w:eastAsia="微软雅黑" w:hAnsi="微软雅黑"/>
          <w:b/>
          <w:color w:val="FF0000"/>
          <w:sz w:val="22"/>
        </w:rPr>
        <w:t>视图(view)</w:t>
      </w:r>
      <w:r w:rsidRPr="00020112">
        <w:rPr>
          <w:rFonts w:ascii="微软雅黑" w:eastAsia="微软雅黑" w:hAnsi="微软雅黑"/>
          <w:sz w:val="22"/>
        </w:rPr>
        <w:t>模版绑定:{{}}  ng-bind</w:t>
      </w:r>
    </w:p>
    <w:p w:rsidR="008E7492" w:rsidRPr="00020112" w:rsidRDefault="008E7492" w:rsidP="00DA5D8D">
      <w:pPr>
        <w:pStyle w:val="af"/>
        <w:numPr>
          <w:ilvl w:val="1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ng-clock</w:t>
      </w:r>
      <w:r w:rsidR="001C62F7" w:rsidRPr="00020112">
        <w:rPr>
          <w:rFonts w:ascii="微软雅黑" w:eastAsia="微软雅黑" w:hAnsi="微软雅黑"/>
          <w:sz w:val="22"/>
        </w:rPr>
        <w:t>:解决闪烁</w:t>
      </w:r>
    </w:p>
    <w:p w:rsidR="001C62F7" w:rsidRPr="00020112" w:rsidRDefault="001C62F7" w:rsidP="001C62F7">
      <w:pPr>
        <w:pStyle w:val="af"/>
        <w:numPr>
          <w:ilvl w:val="1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ng-bind-template = ‘{{数据</w:t>
      </w:r>
      <w:r w:rsidRPr="00020112">
        <w:rPr>
          <w:rFonts w:ascii="微软雅黑" w:eastAsia="微软雅黑" w:hAnsi="微软雅黑" w:hint="eastAsia"/>
          <w:sz w:val="22"/>
        </w:rPr>
        <w:t>1</w:t>
      </w:r>
      <w:r w:rsidRPr="00020112">
        <w:rPr>
          <w:rFonts w:ascii="微软雅黑" w:eastAsia="微软雅黑" w:hAnsi="微软雅黑"/>
          <w:sz w:val="22"/>
        </w:rPr>
        <w:t>}}{{数据2}}’</w:t>
      </w:r>
    </w:p>
    <w:p w:rsidR="008B32CB" w:rsidRPr="00020112" w:rsidRDefault="008B32CB" w:rsidP="001C62F7">
      <w:pPr>
        <w:pStyle w:val="af"/>
        <w:numPr>
          <w:ilvl w:val="1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ng-init : 初始化model</w:t>
      </w:r>
    </w:p>
    <w:p w:rsidR="00D825FB" w:rsidRPr="00020112" w:rsidRDefault="00D825FB" w:rsidP="001C62F7">
      <w:pPr>
        <w:pStyle w:val="af"/>
        <w:numPr>
          <w:ilvl w:val="1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ng-repeat : 循环</w:t>
      </w:r>
    </w:p>
    <w:p w:rsidR="008F0955" w:rsidRPr="00020112" w:rsidRDefault="00D825FB" w:rsidP="008F0955">
      <w:pPr>
        <w:pStyle w:val="af"/>
        <w:numPr>
          <w:ilvl w:val="1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ng-switch on = ‘条件’  :</w:t>
      </w:r>
      <w:r w:rsidR="008F0955" w:rsidRPr="00020112">
        <w:rPr>
          <w:rFonts w:ascii="微软雅黑" w:eastAsia="微软雅黑" w:hAnsi="微软雅黑"/>
          <w:sz w:val="22"/>
        </w:rPr>
        <w:t xml:space="preserve"> 根据表达式显示或者隐藏对应的部分</w:t>
      </w:r>
    </w:p>
    <w:p w:rsidR="00832CF5" w:rsidRPr="00020112" w:rsidRDefault="00832CF5" w:rsidP="006B2702">
      <w:pPr>
        <w:pStyle w:val="af"/>
        <w:numPr>
          <w:ilvl w:val="3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ng-switch-when = ‘匹配条件’</w:t>
      </w:r>
    </w:p>
    <w:p w:rsidR="00832CF5" w:rsidRPr="00020112" w:rsidRDefault="00832CF5" w:rsidP="006B2702">
      <w:pPr>
        <w:pStyle w:val="af"/>
        <w:numPr>
          <w:ilvl w:val="3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ng-switch-default:默认选中项</w:t>
      </w:r>
    </w:p>
    <w:p w:rsidR="001C62F7" w:rsidRPr="00020112" w:rsidRDefault="001C62F7" w:rsidP="001C62F7">
      <w:pPr>
        <w:pStyle w:val="af"/>
        <w:numPr>
          <w:ilvl w:val="0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视图的数据向模型绑定(双向绑定(视图数据</w:t>
      </w:r>
      <w:r w:rsidRPr="00020112">
        <w:rPr>
          <w:rFonts w:ascii="微软雅黑" w:eastAsia="微软雅黑" w:hAnsi="微软雅黑"/>
          <w:sz w:val="22"/>
        </w:rPr>
        <w:sym w:font="Wingdings" w:char="F0E7"/>
      </w:r>
      <w:r w:rsidRPr="00020112">
        <w:rPr>
          <w:rFonts w:ascii="微软雅黑" w:eastAsia="微软雅黑" w:hAnsi="微软雅黑"/>
          <w:sz w:val="22"/>
        </w:rPr>
        <w:sym w:font="Wingdings" w:char="F0E8"/>
      </w:r>
      <w:r w:rsidRPr="00020112">
        <w:rPr>
          <w:rFonts w:ascii="微软雅黑" w:eastAsia="微软雅黑" w:hAnsi="微软雅黑"/>
          <w:sz w:val="22"/>
        </w:rPr>
        <w:t>模型数据))</w:t>
      </w:r>
    </w:p>
    <w:p w:rsidR="001C62F7" w:rsidRPr="00020112" w:rsidRDefault="001C62F7" w:rsidP="001C62F7">
      <w:pPr>
        <w:pStyle w:val="af"/>
        <w:numPr>
          <w:ilvl w:val="1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视图数据向模型传递要借助表单元素</w:t>
      </w:r>
    </w:p>
    <w:p w:rsidR="006208EF" w:rsidRPr="00020112" w:rsidRDefault="006208EF" w:rsidP="001C62F7">
      <w:pPr>
        <w:pStyle w:val="af"/>
        <w:numPr>
          <w:ilvl w:val="1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ng-model(data) –--视图向模型传递数据---</w:t>
      </w:r>
      <w:r w:rsidRPr="00020112">
        <w:rPr>
          <w:rFonts w:ascii="微软雅黑" w:eastAsia="微软雅黑" w:hAnsi="微软雅黑"/>
          <w:sz w:val="22"/>
        </w:rPr>
        <w:sym w:font="Wingdings" w:char="F0E0"/>
      </w:r>
      <w:r w:rsidRPr="00020112">
        <w:rPr>
          <w:rFonts w:ascii="微软雅黑" w:eastAsia="微软雅黑" w:hAnsi="微软雅黑"/>
          <w:sz w:val="22"/>
        </w:rPr>
        <w:t xml:space="preserve">  $scope.data</w:t>
      </w:r>
    </w:p>
    <w:p w:rsidR="006208EF" w:rsidRPr="00020112" w:rsidRDefault="006208EF" w:rsidP="001C62F7">
      <w:pPr>
        <w:pStyle w:val="af"/>
        <w:numPr>
          <w:ilvl w:val="1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ng-sibmit  回车提交事件</w:t>
      </w:r>
    </w:p>
    <w:p w:rsidR="00207155" w:rsidRPr="00020112" w:rsidRDefault="00682753" w:rsidP="001C62F7">
      <w:pPr>
        <w:pStyle w:val="af"/>
        <w:numPr>
          <w:ilvl w:val="1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from事件</w:t>
      </w:r>
    </w:p>
    <w:p w:rsidR="00682753" w:rsidRPr="00020112" w:rsidRDefault="00207155" w:rsidP="001C62F7">
      <w:pPr>
        <w:pStyle w:val="af"/>
        <w:numPr>
          <w:ilvl w:val="1"/>
          <w:numId w:val="33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jrap裁切jQuery插件</w:t>
      </w:r>
    </w:p>
    <w:p w:rsidR="005C196E" w:rsidRPr="00020112" w:rsidRDefault="00643D33" w:rsidP="005C196E">
      <w:pPr>
        <w:pStyle w:val="1"/>
        <w:rPr>
          <w:rFonts w:ascii="微软雅黑" w:eastAsia="微软雅黑" w:hAnsi="微软雅黑"/>
        </w:rPr>
      </w:pPr>
      <w:bookmarkStart w:id="172" w:name="_Toc517429199"/>
      <w:r>
        <w:rPr>
          <w:rFonts w:ascii="微软雅黑" w:eastAsia="微软雅黑" w:hAnsi="微软雅黑"/>
        </w:rPr>
        <w:t>创业</w:t>
      </w:r>
      <w:r w:rsidR="005C196E" w:rsidRPr="00020112">
        <w:rPr>
          <w:rFonts w:ascii="微软雅黑" w:eastAsia="微软雅黑" w:hAnsi="微软雅黑"/>
        </w:rPr>
        <w:t>班第五十九天(AngularJS)</w:t>
      </w:r>
      <w:bookmarkEnd w:id="172"/>
    </w:p>
    <w:p w:rsidR="005C196E" w:rsidRPr="00020112" w:rsidRDefault="005C196E" w:rsidP="005C196E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73" w:name="_Toc517429200"/>
      <w:r w:rsidRPr="00020112">
        <w:rPr>
          <w:rFonts w:ascii="微软雅黑" w:eastAsia="微软雅黑" w:hAnsi="微软雅黑"/>
          <w:sz w:val="36"/>
        </w:rPr>
        <w:t>作用域</w:t>
      </w:r>
      <w:bookmarkEnd w:id="173"/>
    </w:p>
    <w:p w:rsidR="005C196E" w:rsidRPr="00020112" w:rsidRDefault="00EA4B70" w:rsidP="005C196E">
      <w:pPr>
        <w:pStyle w:val="af"/>
        <w:numPr>
          <w:ilvl w:val="0"/>
          <w:numId w:val="33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只有函数可以新建作用域</w:t>
      </w:r>
    </w:p>
    <w:p w:rsidR="00EA4B70" w:rsidRPr="00020112" w:rsidRDefault="00EA4B70" w:rsidP="005C196E">
      <w:pPr>
        <w:pStyle w:val="af"/>
        <w:numPr>
          <w:ilvl w:val="0"/>
          <w:numId w:val="33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子级可以访问父级作用域,父级不可以访问子级</w:t>
      </w:r>
    </w:p>
    <w:p w:rsidR="00633F67" w:rsidRPr="00020112" w:rsidRDefault="00633F67" w:rsidP="005C196E">
      <w:pPr>
        <w:pStyle w:val="af"/>
        <w:numPr>
          <w:ilvl w:val="0"/>
          <w:numId w:val="33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controller控制器可以创建作用域</w:t>
      </w:r>
    </w:p>
    <w:p w:rsidR="00633F67" w:rsidRPr="00020112" w:rsidRDefault="00633F67" w:rsidP="005C196E">
      <w:pPr>
        <w:pStyle w:val="af"/>
        <w:numPr>
          <w:ilvl w:val="0"/>
          <w:numId w:val="33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视图可以相互嵌套</w:t>
      </w:r>
    </w:p>
    <w:p w:rsidR="00633F67" w:rsidRPr="00020112" w:rsidRDefault="00633F67" w:rsidP="005C196E">
      <w:pPr>
        <w:pStyle w:val="af"/>
        <w:numPr>
          <w:ilvl w:val="0"/>
          <w:numId w:val="33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ng-init初始化模型</w:t>
      </w:r>
    </w:p>
    <w:p w:rsidR="00633F67" w:rsidRPr="00020112" w:rsidRDefault="00633F67" w:rsidP="005C196E">
      <w:pPr>
        <w:pStyle w:val="af"/>
        <w:numPr>
          <w:ilvl w:val="0"/>
          <w:numId w:val="33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ng-app所在的标签是根作用域</w:t>
      </w:r>
    </w:p>
    <w:p w:rsidR="000557A8" w:rsidRPr="00020112" w:rsidRDefault="000557A8" w:rsidP="000557A8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74" w:name="_Toc517429201"/>
      <w:r w:rsidRPr="00020112">
        <w:rPr>
          <w:rFonts w:ascii="微软雅黑" w:eastAsia="微软雅黑" w:hAnsi="微软雅黑"/>
          <w:sz w:val="36"/>
        </w:rPr>
        <w:t>过滤器</w:t>
      </w:r>
      <w:bookmarkEnd w:id="174"/>
    </w:p>
    <w:p w:rsidR="000557A8" w:rsidRPr="00020112" w:rsidRDefault="000557A8" w:rsidP="000557A8">
      <w:pPr>
        <w:pStyle w:val="af"/>
        <w:numPr>
          <w:ilvl w:val="0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{{val|过滤器:</w:t>
      </w:r>
      <w:r w:rsidRPr="00020112">
        <w:rPr>
          <w:rFonts w:ascii="微软雅黑" w:eastAsia="微软雅黑" w:hAnsi="微软雅黑"/>
          <w:sz w:val="22"/>
        </w:rPr>
        <w:t>’格式’</w:t>
      </w:r>
      <w:r w:rsidRPr="00020112">
        <w:rPr>
          <w:rFonts w:ascii="微软雅黑" w:eastAsia="微软雅黑" w:hAnsi="微软雅黑" w:hint="eastAsia"/>
          <w:sz w:val="22"/>
        </w:rPr>
        <w:t>}}</w:t>
      </w:r>
    </w:p>
    <w:p w:rsidR="0050227D" w:rsidRPr="00020112" w:rsidRDefault="0050227D" w:rsidP="000557A8">
      <w:pPr>
        <w:pStyle w:val="af"/>
        <w:numPr>
          <w:ilvl w:val="0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内置过滤器(内置九个)</w:t>
      </w:r>
    </w:p>
    <w:p w:rsidR="0050227D" w:rsidRPr="00020112" w:rsidRDefault="0050227D" w:rsidP="0050227D">
      <w:pPr>
        <w:pStyle w:val="af"/>
        <w:numPr>
          <w:ilvl w:val="1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date:时间;</w:t>
      </w:r>
    </w:p>
    <w:p w:rsidR="0050227D" w:rsidRPr="00020112" w:rsidRDefault="0050227D" w:rsidP="0050227D">
      <w:pPr>
        <w:pStyle w:val="af"/>
        <w:numPr>
          <w:ilvl w:val="3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yyyy – MM – dd EE h:m:s; 年</w:t>
      </w:r>
      <w:r w:rsidRPr="00020112">
        <w:rPr>
          <w:rFonts w:ascii="微软雅黑" w:eastAsia="微软雅黑" w:hAnsi="微软雅黑" w:hint="eastAsia"/>
          <w:sz w:val="22"/>
        </w:rPr>
        <w:t xml:space="preserve"> - </w:t>
      </w:r>
      <w:r w:rsidRPr="00020112">
        <w:rPr>
          <w:rFonts w:ascii="微软雅黑" w:eastAsia="微软雅黑" w:hAnsi="微软雅黑"/>
          <w:sz w:val="22"/>
        </w:rPr>
        <w:t>月</w:t>
      </w:r>
      <w:r w:rsidRPr="00020112">
        <w:rPr>
          <w:rFonts w:ascii="微软雅黑" w:eastAsia="微软雅黑" w:hAnsi="微软雅黑" w:hint="eastAsia"/>
          <w:sz w:val="22"/>
        </w:rPr>
        <w:t xml:space="preserve"> - </w:t>
      </w:r>
      <w:r w:rsidRPr="00020112">
        <w:rPr>
          <w:rFonts w:ascii="微软雅黑" w:eastAsia="微软雅黑" w:hAnsi="微软雅黑"/>
          <w:sz w:val="22"/>
        </w:rPr>
        <w:t>日</w:t>
      </w:r>
      <w:r w:rsidRPr="00020112">
        <w:rPr>
          <w:rFonts w:ascii="微软雅黑" w:eastAsia="微软雅黑" w:hAnsi="微软雅黑" w:hint="eastAsia"/>
          <w:sz w:val="22"/>
        </w:rPr>
        <w:t xml:space="preserve"> 星期 时:分:秒</w:t>
      </w:r>
    </w:p>
    <w:p w:rsidR="0050227D" w:rsidRPr="00020112" w:rsidRDefault="0050227D" w:rsidP="0050227D">
      <w:pPr>
        <w:pStyle w:val="af"/>
        <w:numPr>
          <w:ilvl w:val="1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currency:货币</w:t>
      </w:r>
    </w:p>
    <w:p w:rsidR="0050227D" w:rsidRPr="00020112" w:rsidRDefault="0050227D" w:rsidP="0050227D">
      <w:pPr>
        <w:pStyle w:val="af"/>
        <w:numPr>
          <w:ilvl w:val="1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filter:给的数组中选定符合条件的,返回一个新数组,</w:t>
      </w:r>
    </w:p>
    <w:p w:rsidR="0050227D" w:rsidRPr="00020112" w:rsidRDefault="0050227D" w:rsidP="0050227D">
      <w:pPr>
        <w:pStyle w:val="af"/>
        <w:numPr>
          <w:ilvl w:val="3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条件可以可以是函数\字符串\</w:t>
      </w:r>
      <w:r w:rsidR="00C5165F" w:rsidRPr="00020112">
        <w:rPr>
          <w:rFonts w:ascii="微软雅黑" w:eastAsia="微软雅黑" w:hAnsi="微软雅黑" w:hint="eastAsia"/>
          <w:sz w:val="22"/>
        </w:rPr>
        <w:t>对象(</w:t>
      </w:r>
      <w:r w:rsidR="00C5165F" w:rsidRPr="00020112">
        <w:rPr>
          <w:rFonts w:ascii="微软雅黑" w:eastAsia="微软雅黑" w:hAnsi="微软雅黑" w:hint="eastAsia"/>
          <w:b/>
          <w:color w:val="FF0000"/>
          <w:sz w:val="22"/>
        </w:rPr>
        <w:t>对象后面的括号要加一个空格</w:t>
      </w:r>
      <w:r w:rsidR="00C5165F" w:rsidRPr="00020112">
        <w:rPr>
          <w:rFonts w:ascii="微软雅黑" w:eastAsia="微软雅黑" w:hAnsi="微软雅黑" w:hint="eastAsia"/>
          <w:sz w:val="22"/>
        </w:rPr>
        <w:t>)</w:t>
      </w:r>
    </w:p>
    <w:p w:rsidR="00C5165F" w:rsidRPr="00020112" w:rsidRDefault="00C5165F" w:rsidP="00C5165F">
      <w:pPr>
        <w:pStyle w:val="af"/>
        <w:numPr>
          <w:ilvl w:val="1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json:转换为json对象</w:t>
      </w:r>
    </w:p>
    <w:p w:rsidR="00C5165F" w:rsidRPr="00020112" w:rsidRDefault="00C5165F" w:rsidP="00C5165F">
      <w:pPr>
        <w:pStyle w:val="af"/>
        <w:numPr>
          <w:ilvl w:val="3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IE7以下,对象最后一个元素不要有逗号</w:t>
      </w:r>
    </w:p>
    <w:p w:rsidR="00C5165F" w:rsidRPr="00020112" w:rsidRDefault="00C5165F" w:rsidP="00C5165F">
      <w:pPr>
        <w:pStyle w:val="af"/>
        <w:numPr>
          <w:ilvl w:val="3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json最后一个对象也没有</w:t>
      </w:r>
    </w:p>
    <w:p w:rsidR="00927C82" w:rsidRPr="00020112" w:rsidRDefault="00927C82" w:rsidP="00927C82">
      <w:pPr>
        <w:pStyle w:val="af"/>
        <w:numPr>
          <w:ilvl w:val="1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limitTo:’数值’; 截取数组</w:t>
      </w:r>
    </w:p>
    <w:p w:rsidR="00927C82" w:rsidRPr="00020112" w:rsidRDefault="00927C82" w:rsidP="00927C82">
      <w:pPr>
        <w:pStyle w:val="af"/>
        <w:numPr>
          <w:ilvl w:val="1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lowercase:转换小写</w:t>
      </w:r>
    </w:p>
    <w:p w:rsidR="00927C82" w:rsidRPr="00020112" w:rsidRDefault="00927C82" w:rsidP="00927C82">
      <w:pPr>
        <w:pStyle w:val="af"/>
        <w:numPr>
          <w:ilvl w:val="1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cuuercase:转换大写</w:t>
      </w:r>
    </w:p>
    <w:p w:rsidR="007E1ED8" w:rsidRPr="00020112" w:rsidRDefault="007E1ED8" w:rsidP="00927C82">
      <w:pPr>
        <w:pStyle w:val="af"/>
        <w:numPr>
          <w:ilvl w:val="1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num:’保留几位小数’转换为数值:默认保留三位小数四舍五入</w:t>
      </w:r>
    </w:p>
    <w:p w:rsidR="007E1ED8" w:rsidRPr="00020112" w:rsidRDefault="007E1ED8" w:rsidP="007E1ED8">
      <w:pPr>
        <w:pStyle w:val="af"/>
        <w:numPr>
          <w:ilvl w:val="3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number()转换字符串为数值,字符串中不能有任何非数值字符</w:t>
      </w:r>
    </w:p>
    <w:p w:rsidR="007E1ED8" w:rsidRPr="00020112" w:rsidRDefault="007E1ED8" w:rsidP="007E1ED8">
      <w:pPr>
        <w:pStyle w:val="af"/>
        <w:numPr>
          <w:ilvl w:val="3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parseInt()转换字符串为数值,遇到第一个非数字字符停止</w:t>
      </w:r>
    </w:p>
    <w:p w:rsidR="00E45466" w:rsidRPr="00020112" w:rsidRDefault="00E45466" w:rsidP="00E45466">
      <w:pPr>
        <w:pStyle w:val="af"/>
        <w:numPr>
          <w:ilvl w:val="3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parseFloat()转换字符串为数值,遇到小数点后第一个非数字字符停止</w:t>
      </w:r>
    </w:p>
    <w:p w:rsidR="00E45466" w:rsidRPr="00020112" w:rsidRDefault="00E45466" w:rsidP="00E45466">
      <w:pPr>
        <w:pStyle w:val="af"/>
        <w:numPr>
          <w:ilvl w:val="1"/>
          <w:numId w:val="33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ordeyBy:</w:t>
      </w:r>
      <w:r w:rsidRPr="00020112">
        <w:rPr>
          <w:rFonts w:ascii="微软雅黑" w:eastAsia="微软雅黑" w:hAnsi="微软雅黑"/>
          <w:sz w:val="22"/>
        </w:rPr>
        <w:t>’</w:t>
      </w:r>
      <w:r w:rsidR="00DC6112" w:rsidRPr="00020112">
        <w:rPr>
          <w:rFonts w:ascii="微软雅黑" w:eastAsia="微软雅黑" w:hAnsi="微软雅黑"/>
          <w:sz w:val="22"/>
        </w:rPr>
        <w:t>某一个属性(如果排序的是对象)</w:t>
      </w:r>
      <w:r w:rsidRPr="00020112">
        <w:rPr>
          <w:rFonts w:ascii="微软雅黑" w:eastAsia="微软雅黑" w:hAnsi="微软雅黑"/>
          <w:sz w:val="22"/>
        </w:rPr>
        <w:t>’:true(降序)/false(升序);对数组排序</w:t>
      </w:r>
    </w:p>
    <w:p w:rsidR="00B23DDC" w:rsidRPr="00020112" w:rsidRDefault="00B23DDC" w:rsidP="00B23DDC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75" w:name="_Toc517429202"/>
      <w:r w:rsidRPr="00020112">
        <w:rPr>
          <w:rFonts w:ascii="微软雅黑" w:eastAsia="微软雅黑" w:hAnsi="微软雅黑"/>
          <w:sz w:val="36"/>
        </w:rPr>
        <w:t>自定义</w:t>
      </w:r>
      <w:bookmarkEnd w:id="175"/>
    </w:p>
    <w:p w:rsidR="00B23DDC" w:rsidRPr="00020112" w:rsidRDefault="00B23DDC" w:rsidP="00B23DDC">
      <w:pPr>
        <w:pStyle w:val="af"/>
        <w:numPr>
          <w:ilvl w:val="0"/>
          <w:numId w:val="33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自定义指令(directive)</w:t>
      </w:r>
    </w:p>
    <w:p w:rsidR="006715F9" w:rsidRPr="00020112" w:rsidRDefault="006715F9" w:rsidP="006715F9">
      <w:pPr>
        <w:pStyle w:val="af"/>
        <w:widowControl/>
        <w:numPr>
          <w:ilvl w:val="2"/>
          <w:numId w:val="334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00FF00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t>自定义指令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App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FFFF00"/>
          <w:kern w:val="0"/>
          <w:sz w:val="21"/>
          <w:szCs w:val="24"/>
        </w:rPr>
        <w:t>directive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t>'name'</w:t>
      </w:r>
      <w:r w:rsidRPr="00020112">
        <w:rPr>
          <w:rFonts w:ascii="微软雅黑" w:eastAsia="微软雅黑" w:hAnsi="微软雅黑" w:cs="宋体"/>
          <w:color w:val="E200E2"/>
          <w:kern w:val="0"/>
          <w:sz w:val="21"/>
          <w:szCs w:val="24"/>
        </w:rPr>
        <w:t xml:space="preserve">, </w:t>
      </w:r>
      <w:r w:rsidRPr="00020112">
        <w:rPr>
          <w:rFonts w:ascii="微软雅黑" w:eastAsia="微软雅黑" w:hAnsi="微软雅黑" w:cs="宋体"/>
          <w:color w:val="FF00FF"/>
          <w:kern w:val="0"/>
          <w:sz w:val="21"/>
          <w:szCs w:val="24"/>
        </w:rPr>
        <w:t xml:space="preserve">function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 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FF00FF"/>
          <w:kern w:val="0"/>
          <w:sz w:val="21"/>
          <w:szCs w:val="24"/>
        </w:rPr>
        <w:t xml:space="preserve">return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}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>})</w:t>
      </w:r>
    </w:p>
    <w:p w:rsidR="00B23DDC" w:rsidRPr="00020112" w:rsidRDefault="00B23DDC" w:rsidP="00B23DDC">
      <w:pPr>
        <w:pStyle w:val="af"/>
        <w:numPr>
          <w:ilvl w:val="0"/>
          <w:numId w:val="33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自定义过滤器(filter)</w:t>
      </w:r>
    </w:p>
    <w:p w:rsidR="006715F9" w:rsidRPr="00020112" w:rsidRDefault="006715F9" w:rsidP="006715F9">
      <w:pPr>
        <w:pStyle w:val="af"/>
        <w:widowControl/>
        <w:numPr>
          <w:ilvl w:val="2"/>
          <w:numId w:val="334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00FF00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t>自定义过滤器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App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FFFF00"/>
          <w:kern w:val="0"/>
          <w:sz w:val="21"/>
          <w:szCs w:val="24"/>
        </w:rPr>
        <w:t>filter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t>'demo'</w:t>
      </w:r>
      <w:r w:rsidRPr="00020112">
        <w:rPr>
          <w:rFonts w:ascii="微软雅黑" w:eastAsia="微软雅黑" w:hAnsi="微软雅黑" w:cs="宋体"/>
          <w:color w:val="E200E2"/>
          <w:kern w:val="0"/>
          <w:sz w:val="21"/>
          <w:szCs w:val="24"/>
        </w:rPr>
        <w:t xml:space="preserve">, </w:t>
      </w:r>
      <w:r w:rsidRPr="00020112">
        <w:rPr>
          <w:rFonts w:ascii="微软雅黑" w:eastAsia="微软雅黑" w:hAnsi="微软雅黑" w:cs="宋体"/>
          <w:color w:val="FF00FF"/>
          <w:kern w:val="0"/>
          <w:sz w:val="21"/>
          <w:szCs w:val="24"/>
        </w:rPr>
        <w:t xml:space="preserve">function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 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FF00FF"/>
          <w:kern w:val="0"/>
          <w:sz w:val="21"/>
          <w:szCs w:val="24"/>
        </w:rPr>
        <w:t>return function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44F8F1"/>
          <w:kern w:val="0"/>
          <w:sz w:val="21"/>
          <w:szCs w:val="24"/>
        </w:rPr>
        <w:t>input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 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00FF00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t>首字母大写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FF00FF"/>
          <w:kern w:val="0"/>
          <w:sz w:val="21"/>
          <w:szCs w:val="24"/>
        </w:rPr>
        <w:t xml:space="preserve">return </w:t>
      </w:r>
      <w:r w:rsidRPr="00020112">
        <w:rPr>
          <w:rFonts w:ascii="微软雅黑" w:eastAsia="微软雅黑" w:hAnsi="微软雅黑" w:cs="宋体"/>
          <w:color w:val="44F8F1"/>
          <w:kern w:val="0"/>
          <w:sz w:val="21"/>
          <w:szCs w:val="24"/>
        </w:rPr>
        <w:t>input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[</w:t>
      </w:r>
      <w:r w:rsidRPr="00020112">
        <w:rPr>
          <w:rFonts w:ascii="微软雅黑" w:eastAsia="微软雅黑" w:hAnsi="微软雅黑" w:cs="宋体"/>
          <w:i/>
          <w:iCs/>
          <w:color w:val="52ECEF"/>
          <w:kern w:val="0"/>
          <w:sz w:val="21"/>
          <w:szCs w:val="24"/>
        </w:rPr>
        <w:t>0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].</w:t>
      </w:r>
      <w:r w:rsidRPr="00020112">
        <w:rPr>
          <w:rFonts w:ascii="微软雅黑" w:eastAsia="微软雅黑" w:hAnsi="微软雅黑" w:cs="宋体"/>
          <w:color w:val="FFFF00"/>
          <w:kern w:val="0"/>
          <w:sz w:val="21"/>
          <w:szCs w:val="24"/>
        </w:rPr>
        <w:t>toUpperCase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+</w:t>
      </w:r>
      <w:r w:rsidRPr="00020112">
        <w:rPr>
          <w:rFonts w:ascii="微软雅黑" w:eastAsia="微软雅黑" w:hAnsi="微软雅黑" w:cs="宋体"/>
          <w:color w:val="44F8F1"/>
          <w:kern w:val="0"/>
          <w:sz w:val="21"/>
          <w:szCs w:val="24"/>
        </w:rPr>
        <w:t>input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FFFF00"/>
          <w:kern w:val="0"/>
          <w:sz w:val="21"/>
          <w:szCs w:val="24"/>
        </w:rPr>
        <w:t>slice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i/>
          <w:iCs/>
          <w:color w:val="52ECEF"/>
          <w:kern w:val="0"/>
          <w:sz w:val="21"/>
          <w:szCs w:val="24"/>
        </w:rPr>
        <w:t>1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};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>})</w:t>
      </w:r>
    </w:p>
    <w:p w:rsidR="006715F9" w:rsidRPr="00020112" w:rsidRDefault="006715F9" w:rsidP="00B23DDC">
      <w:pPr>
        <w:pStyle w:val="af"/>
        <w:numPr>
          <w:ilvl w:val="0"/>
          <w:numId w:val="334"/>
        </w:numPr>
        <w:ind w:firstLineChars="0"/>
        <w:rPr>
          <w:rFonts w:ascii="微软雅黑" w:eastAsia="微软雅黑" w:hAnsi="微软雅黑"/>
          <w:sz w:val="22"/>
        </w:rPr>
      </w:pPr>
    </w:p>
    <w:p w:rsidR="00B23DDC" w:rsidRPr="00020112" w:rsidRDefault="00B23DDC" w:rsidP="00B23DDC">
      <w:pPr>
        <w:pStyle w:val="af"/>
        <w:numPr>
          <w:ilvl w:val="0"/>
          <w:numId w:val="33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自定义控制器(controller)</w:t>
      </w:r>
    </w:p>
    <w:p w:rsidR="0034408A" w:rsidRPr="00020112" w:rsidRDefault="00643D33" w:rsidP="0034408A">
      <w:pPr>
        <w:pStyle w:val="1"/>
        <w:rPr>
          <w:rFonts w:ascii="微软雅黑" w:eastAsia="微软雅黑" w:hAnsi="微软雅黑"/>
        </w:rPr>
      </w:pPr>
      <w:bookmarkStart w:id="176" w:name="_Toc517429203"/>
      <w:r>
        <w:rPr>
          <w:rFonts w:ascii="微软雅黑" w:eastAsia="微软雅黑" w:hAnsi="微软雅黑"/>
        </w:rPr>
        <w:t>创业</w:t>
      </w:r>
      <w:r w:rsidR="0034408A" w:rsidRPr="00020112">
        <w:rPr>
          <w:rFonts w:ascii="微软雅黑" w:eastAsia="微软雅黑" w:hAnsi="微软雅黑"/>
        </w:rPr>
        <w:t>班第六十天(angularJS)</w:t>
      </w:r>
      <w:bookmarkEnd w:id="176"/>
    </w:p>
    <w:p w:rsidR="0034408A" w:rsidRPr="00020112" w:rsidRDefault="0034408A" w:rsidP="0034408A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77" w:name="_Toc517429204"/>
      <w:r w:rsidRPr="00020112">
        <w:rPr>
          <w:rFonts w:ascii="微软雅黑" w:eastAsia="微软雅黑" w:hAnsi="微软雅黑"/>
          <w:sz w:val="36"/>
        </w:rPr>
        <w:t>复习</w:t>
      </w:r>
      <w:bookmarkEnd w:id="177"/>
    </w:p>
    <w:p w:rsidR="0034408A" w:rsidRPr="00020112" w:rsidRDefault="0034408A" w:rsidP="0034408A">
      <w:pPr>
        <w:pStyle w:val="af"/>
        <w:numPr>
          <w:ilvl w:val="0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XMLHttpRequest对象,具备向服务器端发送请求和接受想要的一个能力</w:t>
      </w:r>
    </w:p>
    <w:p w:rsidR="0034408A" w:rsidRPr="00020112" w:rsidRDefault="0034408A" w:rsidP="0034408A">
      <w:pPr>
        <w:pStyle w:val="af"/>
        <w:numPr>
          <w:ilvl w:val="0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var</w:t>
      </w:r>
      <w:r w:rsidRPr="00020112">
        <w:rPr>
          <w:rFonts w:ascii="微软雅黑" w:eastAsia="微软雅黑" w:hAnsi="微软雅黑"/>
          <w:sz w:val="22"/>
        </w:rPr>
        <w:t xml:space="preserve"> xhr = new XMLHttpRequest;</w:t>
      </w:r>
    </w:p>
    <w:p w:rsidR="0034408A" w:rsidRPr="00020112" w:rsidRDefault="0034408A" w:rsidP="0034408A">
      <w:pPr>
        <w:pStyle w:val="af"/>
        <w:numPr>
          <w:ilvl w:val="0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xhr.open(‘get/post’);</w:t>
      </w:r>
    </w:p>
    <w:p w:rsidR="0034408A" w:rsidRPr="00020112" w:rsidRDefault="00693C7B" w:rsidP="0034408A">
      <w:pPr>
        <w:pStyle w:val="af"/>
        <w:numPr>
          <w:ilvl w:val="1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post请求放在请求主体里</w:t>
      </w:r>
    </w:p>
    <w:p w:rsidR="00693C7B" w:rsidRPr="00020112" w:rsidRDefault="00693C7B" w:rsidP="0034408A">
      <w:pPr>
        <w:pStyle w:val="af"/>
        <w:numPr>
          <w:ilvl w:val="1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get发送请求的时候没有请求主题</w:t>
      </w:r>
    </w:p>
    <w:p w:rsidR="00693C7B" w:rsidRPr="00020112" w:rsidRDefault="00693C7B" w:rsidP="0034408A">
      <w:pPr>
        <w:pStyle w:val="af"/>
        <w:numPr>
          <w:ilvl w:val="1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请求主体就是请求的参数的一些数据</w:t>
      </w:r>
    </w:p>
    <w:p w:rsidR="00693C7B" w:rsidRPr="00020112" w:rsidRDefault="00693C7B" w:rsidP="0034408A">
      <w:pPr>
        <w:pStyle w:val="af"/>
        <w:numPr>
          <w:ilvl w:val="1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get发送可以不设置请求主体</w:t>
      </w:r>
    </w:p>
    <w:p w:rsidR="002A2AB3" w:rsidRPr="00020112" w:rsidRDefault="002A2AB3" w:rsidP="0034408A">
      <w:pPr>
        <w:pStyle w:val="af"/>
        <w:numPr>
          <w:ilvl w:val="1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$_POST</w:t>
      </w:r>
    </w:p>
    <w:p w:rsidR="002A2AB3" w:rsidRPr="00020112" w:rsidRDefault="002A2AB3" w:rsidP="0034408A">
      <w:pPr>
        <w:pStyle w:val="af"/>
        <w:numPr>
          <w:ilvl w:val="1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直接传对象</w:t>
      </w:r>
    </w:p>
    <w:p w:rsidR="002A2AB3" w:rsidRPr="00020112" w:rsidRDefault="002A2AB3" w:rsidP="002A2AB3">
      <w:pPr>
        <w:pStyle w:val="af"/>
        <w:numPr>
          <w:ilvl w:val="3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请求头</w:t>
      </w:r>
    </w:p>
    <w:p w:rsidR="002A2AB3" w:rsidRPr="00020112" w:rsidRDefault="002A2AB3" w:rsidP="002A2AB3">
      <w:pPr>
        <w:pStyle w:val="af"/>
        <w:numPr>
          <w:ilvl w:val="1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angularJS默认支持json格式</w:t>
      </w:r>
    </w:p>
    <w:p w:rsidR="0034408A" w:rsidRPr="00020112" w:rsidRDefault="0034408A" w:rsidP="0034408A">
      <w:pPr>
        <w:pStyle w:val="af"/>
        <w:numPr>
          <w:ilvl w:val="0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xhr.send();</w:t>
      </w:r>
    </w:p>
    <w:p w:rsidR="00B16CC4" w:rsidRPr="00020112" w:rsidRDefault="00B16CC4" w:rsidP="0034408A">
      <w:pPr>
        <w:pStyle w:val="af"/>
        <w:numPr>
          <w:ilvl w:val="0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alert会阻塞代码执行</w:t>
      </w:r>
    </w:p>
    <w:p w:rsidR="00B56FC6" w:rsidRPr="00020112" w:rsidRDefault="00B56FC6" w:rsidP="00B56FC6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78" w:name="_Toc517429205"/>
      <w:r w:rsidRPr="00020112">
        <w:rPr>
          <w:rFonts w:ascii="微软雅黑" w:eastAsia="微软雅黑" w:hAnsi="微软雅黑"/>
          <w:sz w:val="36"/>
        </w:rPr>
        <w:t>jsonp:一种跨域的解决方案</w:t>
      </w:r>
      <w:bookmarkEnd w:id="178"/>
    </w:p>
    <w:p w:rsidR="00B56FC6" w:rsidRPr="00020112" w:rsidRDefault="00B56FC6" w:rsidP="00B56FC6">
      <w:pPr>
        <w:pStyle w:val="af"/>
        <w:numPr>
          <w:ilvl w:val="0"/>
          <w:numId w:val="33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标签的src/href属性没有跨域的限制</w:t>
      </w:r>
    </w:p>
    <w:p w:rsidR="00246A00" w:rsidRPr="00020112" w:rsidRDefault="00D7016C" w:rsidP="00B56FC6">
      <w:pPr>
        <w:pStyle w:val="af"/>
        <w:numPr>
          <w:ilvl w:val="0"/>
          <w:numId w:val="33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jsonp利用src属性跨域</w:t>
      </w:r>
    </w:p>
    <w:p w:rsidR="00721C8F" w:rsidRPr="00020112" w:rsidRDefault="00721C8F" w:rsidP="00B56FC6">
      <w:pPr>
        <w:pStyle w:val="af"/>
        <w:numPr>
          <w:ilvl w:val="0"/>
          <w:numId w:val="337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angularJS的$http</w:t>
      </w:r>
    </w:p>
    <w:p w:rsidR="00620F2A" w:rsidRPr="00020112" w:rsidRDefault="00620F2A" w:rsidP="00620F2A">
      <w:pPr>
        <w:pStyle w:val="HTML0"/>
        <w:numPr>
          <w:ilvl w:val="2"/>
          <w:numId w:val="337"/>
        </w:numPr>
        <w:shd w:val="clear" w:color="auto" w:fill="272822"/>
        <w:rPr>
          <w:rFonts w:ascii="微软雅黑" w:eastAsia="微软雅黑" w:hAnsi="微软雅黑"/>
          <w:color w:val="F8F8F2"/>
          <w:sz w:val="22"/>
          <w:szCs w:val="27"/>
        </w:rPr>
      </w:pPr>
      <w:r w:rsidRPr="00020112">
        <w:rPr>
          <w:rFonts w:ascii="微软雅黑" w:eastAsia="微软雅黑" w:hAnsi="微软雅黑"/>
          <w:color w:val="FF0011"/>
          <w:sz w:val="22"/>
          <w:szCs w:val="27"/>
        </w:rPr>
        <w:t>$http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({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i/>
          <w:iCs/>
          <w:color w:val="FF00FF"/>
          <w:sz w:val="22"/>
          <w:szCs w:val="27"/>
        </w:rPr>
        <w:t>url</w:t>
      </w:r>
      <w:r w:rsidRPr="00020112">
        <w:rPr>
          <w:rFonts w:ascii="微软雅黑" w:eastAsia="微软雅黑" w:hAnsi="微软雅黑"/>
          <w:color w:val="F72671"/>
          <w:sz w:val="22"/>
          <w:szCs w:val="27"/>
        </w:rPr>
        <w:t>: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''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 xml:space="preserve">,         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//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请求地址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i/>
          <w:iCs/>
          <w:color w:val="FF00FF"/>
          <w:sz w:val="22"/>
          <w:szCs w:val="27"/>
        </w:rPr>
        <w:t>method</w:t>
      </w:r>
      <w:r w:rsidRPr="00020112">
        <w:rPr>
          <w:rFonts w:ascii="微软雅黑" w:eastAsia="微软雅黑" w:hAnsi="微软雅黑"/>
          <w:color w:val="F72671"/>
          <w:sz w:val="22"/>
          <w:szCs w:val="27"/>
        </w:rPr>
        <w:t>: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"jsonp"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 xml:space="preserve">, 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//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请求方式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i/>
          <w:iCs/>
          <w:color w:val="FF00FF"/>
          <w:sz w:val="22"/>
          <w:szCs w:val="27"/>
        </w:rPr>
        <w:t>headers</w:t>
      </w:r>
      <w:r w:rsidRPr="00020112">
        <w:rPr>
          <w:rFonts w:ascii="微软雅黑" w:eastAsia="微软雅黑" w:hAnsi="微软雅黑"/>
          <w:color w:val="F72671"/>
          <w:sz w:val="22"/>
          <w:szCs w:val="27"/>
        </w:rPr>
        <w:t>: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{}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 xml:space="preserve">,    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//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请求头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i/>
          <w:iCs/>
          <w:color w:val="FF00FF"/>
          <w:sz w:val="22"/>
          <w:szCs w:val="27"/>
        </w:rPr>
        <w:t>data</w:t>
      </w:r>
      <w:r w:rsidRPr="00020112">
        <w:rPr>
          <w:rFonts w:ascii="微软雅黑" w:eastAsia="微软雅黑" w:hAnsi="微软雅黑"/>
          <w:color w:val="F72671"/>
          <w:sz w:val="22"/>
          <w:szCs w:val="27"/>
        </w:rPr>
        <w:t>: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{}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 xml:space="preserve">,         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//post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传递的数据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i/>
          <w:iCs/>
          <w:color w:val="FF00FF"/>
          <w:sz w:val="22"/>
          <w:szCs w:val="27"/>
        </w:rPr>
        <w:t>parmams</w:t>
      </w:r>
      <w:r w:rsidRPr="00020112">
        <w:rPr>
          <w:rFonts w:ascii="微软雅黑" w:eastAsia="微软雅黑" w:hAnsi="微软雅黑"/>
          <w:color w:val="F72671"/>
          <w:sz w:val="22"/>
          <w:szCs w:val="27"/>
        </w:rPr>
        <w:t>: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{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i/>
          <w:iCs/>
          <w:color w:val="FF00FF"/>
          <w:sz w:val="22"/>
          <w:szCs w:val="27"/>
        </w:rPr>
        <w:t>call</w:t>
      </w:r>
      <w:r w:rsidRPr="00020112">
        <w:rPr>
          <w:rFonts w:ascii="微软雅黑" w:eastAsia="微软雅黑" w:hAnsi="微软雅黑"/>
          <w:color w:val="F72671"/>
          <w:sz w:val="22"/>
          <w:szCs w:val="27"/>
        </w:rPr>
        <w:t>: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 xml:space="preserve">'JSON_CALLBACK' 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//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回调函数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(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固定的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br/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}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 xml:space="preserve">, 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//get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请求的数据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br/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}).</w:t>
      </w:r>
      <w:r w:rsidRPr="00020112">
        <w:rPr>
          <w:rFonts w:ascii="微软雅黑" w:eastAsia="微软雅黑" w:hAnsi="微软雅黑"/>
          <w:color w:val="FFFF00"/>
          <w:sz w:val="22"/>
          <w:szCs w:val="27"/>
        </w:rPr>
        <w:t>success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</w:t>
      </w:r>
      <w:r w:rsidRPr="00020112">
        <w:rPr>
          <w:rFonts w:ascii="微软雅黑" w:eastAsia="微软雅黑" w:hAnsi="微软雅黑"/>
          <w:color w:val="FF00FF"/>
          <w:sz w:val="22"/>
          <w:szCs w:val="27"/>
        </w:rPr>
        <w:t>function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/*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返回的数据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*/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){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</w:t>
      </w:r>
      <w:r w:rsidRPr="00020112">
        <w:rPr>
          <w:rFonts w:ascii="微软雅黑" w:eastAsia="微软雅黑" w:hAnsi="微软雅黑" w:hint="eastAsia"/>
          <w:color w:val="FF9900"/>
          <w:sz w:val="22"/>
          <w:szCs w:val="27"/>
        </w:rPr>
        <w:t>对返回的数据处理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br/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})</w:t>
      </w:r>
    </w:p>
    <w:p w:rsidR="00721C8F" w:rsidRPr="00020112" w:rsidRDefault="00721C8F" w:rsidP="00721C8F">
      <w:pPr>
        <w:ind w:firstLine="420"/>
        <w:rPr>
          <w:rFonts w:ascii="微软雅黑" w:eastAsia="微软雅黑" w:hAnsi="微软雅黑"/>
          <w:sz w:val="22"/>
        </w:rPr>
      </w:pPr>
    </w:p>
    <w:p w:rsidR="00F17A0F" w:rsidRPr="00020112" w:rsidRDefault="00F17A0F" w:rsidP="00BA1731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79" w:name="_Toc517429206"/>
      <w:r w:rsidRPr="00020112">
        <w:rPr>
          <w:rFonts w:ascii="微软雅黑" w:eastAsia="微软雅黑" w:hAnsi="微软雅黑" w:hint="eastAsia"/>
          <w:sz w:val="36"/>
        </w:rPr>
        <w:t>自定义服务</w:t>
      </w:r>
      <w:bookmarkEnd w:id="179"/>
    </w:p>
    <w:p w:rsidR="00F17A0F" w:rsidRPr="00020112" w:rsidRDefault="00F17A0F" w:rsidP="00F17A0F">
      <w:pPr>
        <w:rPr>
          <w:rFonts w:ascii="微软雅黑" w:eastAsia="微软雅黑" w:hAnsi="微软雅黑"/>
          <w:sz w:val="22"/>
        </w:rPr>
      </w:pPr>
    </w:p>
    <w:p w:rsidR="00F17A0F" w:rsidRPr="00020112" w:rsidRDefault="00F17A0F" w:rsidP="00F17A0F">
      <w:pPr>
        <w:pStyle w:val="af"/>
        <w:numPr>
          <w:ilvl w:val="0"/>
          <w:numId w:val="3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服务的本质是一个对象或者函数</w:t>
      </w:r>
    </w:p>
    <w:p w:rsidR="00F17A0F" w:rsidRPr="00020112" w:rsidRDefault="00F17A0F" w:rsidP="00F17A0F">
      <w:pPr>
        <w:pStyle w:val="af"/>
        <w:numPr>
          <w:ilvl w:val="0"/>
          <w:numId w:val="338"/>
        </w:numPr>
        <w:ind w:firstLineChars="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factory</w:t>
      </w:r>
    </w:p>
    <w:p w:rsidR="00F17A0F" w:rsidRPr="00020112" w:rsidRDefault="00F17A0F" w:rsidP="00F17A0F">
      <w:pPr>
        <w:pStyle w:val="af"/>
        <w:numPr>
          <w:ilvl w:val="1"/>
          <w:numId w:val="3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一个方法</w:t>
      </w:r>
    </w:p>
    <w:p w:rsidR="00495D91" w:rsidRPr="00020112" w:rsidRDefault="00495D91" w:rsidP="00F17A0F">
      <w:pPr>
        <w:pStyle w:val="af"/>
        <w:numPr>
          <w:ilvl w:val="1"/>
          <w:numId w:val="3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0</w:t>
      </w:r>
      <w:r w:rsidRPr="00020112">
        <w:rPr>
          <w:rFonts w:ascii="微软雅黑" w:eastAsia="微软雅黑" w:hAnsi="微软雅黑"/>
          <w:sz w:val="22"/>
        </w:rPr>
        <w:t>要显式runtun一个对象回去</w:t>
      </w:r>
    </w:p>
    <w:p w:rsidR="00F17A0F" w:rsidRPr="00020112" w:rsidRDefault="00F17A0F" w:rsidP="00F17A0F">
      <w:pPr>
        <w:pStyle w:val="af"/>
        <w:numPr>
          <w:ilvl w:val="1"/>
          <w:numId w:val="3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新建一个服务有可能依赖其他服务</w:t>
      </w:r>
    </w:p>
    <w:p w:rsidR="00672C73" w:rsidRPr="00020112" w:rsidRDefault="00672C73" w:rsidP="00672C73">
      <w:pPr>
        <w:pStyle w:val="HTML0"/>
        <w:numPr>
          <w:ilvl w:val="1"/>
          <w:numId w:val="338"/>
        </w:numPr>
        <w:shd w:val="clear" w:color="auto" w:fill="272822"/>
        <w:rPr>
          <w:rFonts w:ascii="微软雅黑" w:eastAsia="微软雅黑" w:hAnsi="微软雅黑"/>
          <w:color w:val="F8F8F2"/>
          <w:sz w:val="22"/>
          <w:szCs w:val="27"/>
        </w:rPr>
      </w:pPr>
      <w:r w:rsidRPr="00020112">
        <w:rPr>
          <w:rFonts w:ascii="微软雅黑" w:eastAsia="微软雅黑" w:hAnsi="微软雅黑"/>
          <w:color w:val="F72671"/>
          <w:sz w:val="22"/>
          <w:szCs w:val="27"/>
        </w:rPr>
        <w:t>arr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.</w:t>
      </w:r>
      <w:r w:rsidRPr="00020112">
        <w:rPr>
          <w:rFonts w:ascii="微软雅黑" w:eastAsia="微软雅黑" w:hAnsi="微软雅黑"/>
          <w:color w:val="FFFF00"/>
          <w:sz w:val="22"/>
          <w:szCs w:val="27"/>
        </w:rPr>
        <w:t>factory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'name'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>,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[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/*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依赖的服务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*/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]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>,</w:t>
      </w:r>
      <w:r w:rsidRPr="00020112">
        <w:rPr>
          <w:rFonts w:ascii="微软雅黑" w:eastAsia="微软雅黑" w:hAnsi="微软雅黑"/>
          <w:color w:val="FF00FF"/>
          <w:sz w:val="22"/>
          <w:szCs w:val="27"/>
        </w:rPr>
        <w:t>function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(){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//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自定义服务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,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依赖于依赖的服务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br/>
        <w:t xml:space="preserve">            </w:t>
      </w:r>
      <w:r w:rsidRPr="00020112">
        <w:rPr>
          <w:rFonts w:ascii="微软雅黑" w:eastAsia="微软雅黑" w:hAnsi="微软雅黑"/>
          <w:color w:val="FF00FF"/>
          <w:sz w:val="22"/>
          <w:szCs w:val="27"/>
        </w:rPr>
        <w:t>return function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(){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  <w:t xml:space="preserve">                </w:t>
      </w:r>
      <w:r w:rsidRPr="00020112">
        <w:rPr>
          <w:rFonts w:ascii="微软雅黑" w:eastAsia="微软雅黑" w:hAnsi="微软雅黑"/>
          <w:color w:val="FF00FF"/>
          <w:sz w:val="22"/>
          <w:szCs w:val="27"/>
        </w:rPr>
        <w:t xml:space="preserve">return </w:t>
      </w:r>
      <w:r w:rsidRPr="00020112">
        <w:rPr>
          <w:rFonts w:ascii="微软雅黑" w:eastAsia="微软雅黑" w:hAnsi="微软雅黑"/>
          <w:i/>
          <w:iCs/>
          <w:color w:val="FF00FF"/>
          <w:sz w:val="22"/>
          <w:szCs w:val="27"/>
        </w:rPr>
        <w:t>data</w:t>
      </w:r>
      <w:r w:rsidRPr="00020112">
        <w:rPr>
          <w:rFonts w:ascii="微软雅黑" w:eastAsia="微软雅黑" w:hAnsi="微软雅黑"/>
          <w:i/>
          <w:iCs/>
          <w:color w:val="FF00FF"/>
          <w:sz w:val="22"/>
          <w:szCs w:val="27"/>
        </w:rPr>
        <w:br/>
        <w:t xml:space="preserve">            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}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  <w:t xml:space="preserve">        })</w:t>
      </w:r>
    </w:p>
    <w:p w:rsidR="00F17A0F" w:rsidRPr="00020112" w:rsidRDefault="00F17A0F" w:rsidP="00F17A0F">
      <w:pPr>
        <w:pStyle w:val="af"/>
        <w:numPr>
          <w:ilvl w:val="0"/>
          <w:numId w:val="3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servic</w:t>
      </w:r>
    </w:p>
    <w:p w:rsidR="00B16CC4" w:rsidRPr="00020112" w:rsidRDefault="00B16CC4" w:rsidP="00B16CC4">
      <w:pPr>
        <w:pStyle w:val="HTML0"/>
        <w:numPr>
          <w:ilvl w:val="1"/>
          <w:numId w:val="338"/>
        </w:numPr>
        <w:shd w:val="clear" w:color="auto" w:fill="272822"/>
        <w:rPr>
          <w:rFonts w:ascii="微软雅黑" w:eastAsia="微软雅黑" w:hAnsi="微软雅黑"/>
          <w:color w:val="F8F8F2"/>
          <w:sz w:val="22"/>
          <w:szCs w:val="27"/>
        </w:rPr>
      </w:pPr>
      <w:r w:rsidRPr="00020112">
        <w:rPr>
          <w:rFonts w:ascii="微软雅黑" w:eastAsia="微软雅黑" w:hAnsi="微软雅黑"/>
          <w:color w:val="FF0000"/>
          <w:sz w:val="22"/>
          <w:szCs w:val="27"/>
        </w:rPr>
        <w:t>app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.</w:t>
      </w:r>
      <w:r w:rsidRPr="00020112">
        <w:rPr>
          <w:rFonts w:ascii="微软雅黑" w:eastAsia="微软雅黑" w:hAnsi="微软雅黑"/>
          <w:color w:val="FFFF00"/>
          <w:sz w:val="22"/>
          <w:szCs w:val="27"/>
        </w:rPr>
        <w:t>service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'name'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 xml:space="preserve">, 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[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</w:t>
      </w:r>
      <w:r w:rsidRPr="00020112">
        <w:rPr>
          <w:rFonts w:ascii="微软雅黑" w:eastAsia="微软雅黑" w:hAnsi="微软雅黑" w:hint="eastAsia"/>
          <w:color w:val="FF9900"/>
          <w:sz w:val="22"/>
          <w:szCs w:val="27"/>
        </w:rPr>
        <w:t>依赖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 xml:space="preserve">, </w:t>
      </w:r>
      <w:r w:rsidRPr="00020112">
        <w:rPr>
          <w:rFonts w:ascii="微软雅黑" w:eastAsia="微软雅黑" w:hAnsi="微软雅黑"/>
          <w:color w:val="FF00FF"/>
          <w:sz w:val="22"/>
          <w:szCs w:val="27"/>
        </w:rPr>
        <w:t xml:space="preserve">function 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/*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参数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*/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) {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//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添加具体方法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color w:val="FF00FF"/>
          <w:sz w:val="22"/>
          <w:szCs w:val="27"/>
        </w:rPr>
        <w:t>this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.</w:t>
      </w:r>
      <w:r w:rsidRPr="00020112">
        <w:rPr>
          <w:rFonts w:ascii="微软雅黑" w:eastAsia="微软雅黑" w:hAnsi="微软雅黑"/>
          <w:color w:val="FFFF00"/>
          <w:sz w:val="22"/>
          <w:szCs w:val="27"/>
        </w:rPr>
        <w:t xml:space="preserve">test </w:t>
      </w:r>
      <w:r w:rsidRPr="00020112">
        <w:rPr>
          <w:rFonts w:ascii="微软雅黑" w:eastAsia="微软雅黑" w:hAnsi="微软雅黑"/>
          <w:color w:val="F72671"/>
          <w:sz w:val="22"/>
          <w:szCs w:val="27"/>
        </w:rPr>
        <w:t xml:space="preserve">= </w:t>
      </w:r>
      <w:r w:rsidRPr="00020112">
        <w:rPr>
          <w:rFonts w:ascii="微软雅黑" w:eastAsia="微软雅黑" w:hAnsi="微软雅黑"/>
          <w:color w:val="FF00FF"/>
          <w:sz w:val="22"/>
          <w:szCs w:val="27"/>
        </w:rPr>
        <w:t xml:space="preserve">function 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() {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  <w:t xml:space="preserve">    }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/*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相当于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 xml:space="preserve"> return {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br/>
        <w:t xml:space="preserve">     text:function(){}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br/>
        <w:t xml:space="preserve">     }*/}</w:t>
      </w:r>
    </w:p>
    <w:p w:rsidR="00F17A0F" w:rsidRPr="00020112" w:rsidRDefault="00F17A0F" w:rsidP="00F17A0F">
      <w:pPr>
        <w:pStyle w:val="af"/>
        <w:numPr>
          <w:ilvl w:val="0"/>
          <w:numId w:val="3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value</w:t>
      </w:r>
    </w:p>
    <w:p w:rsidR="00B16CC4" w:rsidRPr="00020112" w:rsidRDefault="00B16CC4" w:rsidP="00B16CC4">
      <w:pPr>
        <w:pStyle w:val="HTML0"/>
        <w:numPr>
          <w:ilvl w:val="1"/>
          <w:numId w:val="338"/>
        </w:numPr>
        <w:shd w:val="clear" w:color="auto" w:fill="272822"/>
        <w:rPr>
          <w:rFonts w:ascii="微软雅黑" w:eastAsia="微软雅黑" w:hAnsi="微软雅黑"/>
          <w:color w:val="F8F8F2"/>
          <w:sz w:val="22"/>
          <w:szCs w:val="27"/>
        </w:rPr>
      </w:pPr>
      <w:r w:rsidRPr="00020112">
        <w:rPr>
          <w:rFonts w:ascii="微软雅黑" w:eastAsia="微软雅黑" w:hAnsi="微软雅黑"/>
          <w:color w:val="FF0000"/>
          <w:sz w:val="22"/>
          <w:szCs w:val="27"/>
        </w:rPr>
        <w:t>app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.</w:t>
      </w:r>
      <w:r w:rsidRPr="00020112">
        <w:rPr>
          <w:rFonts w:ascii="微软雅黑" w:eastAsia="微软雅黑" w:hAnsi="微软雅黑"/>
          <w:color w:val="FFFF00"/>
          <w:sz w:val="22"/>
          <w:szCs w:val="27"/>
        </w:rPr>
        <w:t>value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'name'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>,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'data'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)</w:t>
      </w:r>
    </w:p>
    <w:p w:rsidR="00B16CC4" w:rsidRPr="00020112" w:rsidRDefault="00B16CC4" w:rsidP="00B16CC4">
      <w:pPr>
        <w:pStyle w:val="af"/>
        <w:numPr>
          <w:ilvl w:val="1"/>
          <w:numId w:val="3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本质上是一个服务</w:t>
      </w:r>
    </w:p>
    <w:p w:rsidR="00B16CC4" w:rsidRPr="00020112" w:rsidRDefault="00B16CC4" w:rsidP="00B16CC4">
      <w:pPr>
        <w:pStyle w:val="af"/>
        <w:numPr>
          <w:ilvl w:val="1"/>
          <w:numId w:val="3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表现形式上是一个常量</w:t>
      </w:r>
    </w:p>
    <w:p w:rsidR="00B16CC4" w:rsidRPr="00020112" w:rsidRDefault="00B16CC4" w:rsidP="00B16CC4">
      <w:pPr>
        <w:pStyle w:val="af"/>
        <w:numPr>
          <w:ilvl w:val="1"/>
          <w:numId w:val="33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常量就是不变的值</w:t>
      </w:r>
    </w:p>
    <w:p w:rsidR="00016E25" w:rsidRPr="00020112" w:rsidRDefault="00016E25" w:rsidP="00016E25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80" w:name="_Toc517429207"/>
      <w:r w:rsidRPr="00020112">
        <w:rPr>
          <w:rFonts w:ascii="微软雅黑" w:eastAsia="微软雅黑" w:hAnsi="微软雅黑" w:hint="eastAsia"/>
          <w:sz w:val="36"/>
        </w:rPr>
        <w:t>模块加载</w:t>
      </w:r>
      <w:bookmarkEnd w:id="180"/>
    </w:p>
    <w:p w:rsidR="00016E25" w:rsidRPr="00020112" w:rsidRDefault="00016E25" w:rsidP="00016E25">
      <w:pPr>
        <w:pStyle w:val="af"/>
        <w:numPr>
          <w:ilvl w:val="0"/>
          <w:numId w:val="33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3956B7BF" wp14:editId="4ED3EED5">
            <wp:extent cx="5274310" cy="4711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25" w:rsidRPr="00020112" w:rsidRDefault="00016E25" w:rsidP="00016E25">
      <w:pPr>
        <w:pStyle w:val="af"/>
        <w:numPr>
          <w:ilvl w:val="0"/>
          <w:numId w:val="33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js会阻塞页面解析</w:t>
      </w:r>
    </w:p>
    <w:p w:rsidR="00016E25" w:rsidRPr="00020112" w:rsidRDefault="00016E25" w:rsidP="00016E25">
      <w:pPr>
        <w:pStyle w:val="af"/>
        <w:numPr>
          <w:ilvl w:val="0"/>
          <w:numId w:val="33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js不要卸载head里面,一般放在后面</w:t>
      </w:r>
    </w:p>
    <w:p w:rsidR="006C41B3" w:rsidRPr="00020112" w:rsidRDefault="006C41B3" w:rsidP="00016E25">
      <w:pPr>
        <w:pStyle w:val="af"/>
        <w:numPr>
          <w:ilvl w:val="0"/>
          <w:numId w:val="33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一个服务在代码中就是一个模块</w:t>
      </w:r>
    </w:p>
    <w:p w:rsidR="006C41B3" w:rsidRPr="00020112" w:rsidRDefault="006C41B3" w:rsidP="00016E25">
      <w:pPr>
        <w:pStyle w:val="af"/>
        <w:numPr>
          <w:ilvl w:val="0"/>
          <w:numId w:val="33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配置块从功能说就是配置服务</w:t>
      </w:r>
    </w:p>
    <w:p w:rsidR="006C41B3" w:rsidRPr="00020112" w:rsidRDefault="006C41B3" w:rsidP="008C6FAB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81" w:name="_Toc517429208"/>
      <w:r w:rsidRPr="00020112">
        <w:rPr>
          <w:rFonts w:ascii="微软雅黑" w:eastAsia="微软雅黑" w:hAnsi="微软雅黑"/>
          <w:sz w:val="36"/>
        </w:rPr>
        <w:t>config配置服务</w:t>
      </w:r>
      <w:r w:rsidR="002E496D" w:rsidRPr="00020112">
        <w:rPr>
          <w:rFonts w:ascii="微软雅黑" w:eastAsia="微软雅黑" w:hAnsi="微软雅黑"/>
          <w:sz w:val="36"/>
        </w:rPr>
        <w:t>(配置块)</w:t>
      </w:r>
      <w:bookmarkEnd w:id="181"/>
    </w:p>
    <w:p w:rsidR="006C41B3" w:rsidRPr="00020112" w:rsidRDefault="006C41B3" w:rsidP="008C6FAB">
      <w:pPr>
        <w:pStyle w:val="af"/>
        <w:numPr>
          <w:ilvl w:val="0"/>
          <w:numId w:val="34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大部分服务一般都对应一个provider,用来执行与对应服务相同的功能或对其进行配置</w:t>
      </w:r>
    </w:p>
    <w:p w:rsidR="002E496D" w:rsidRPr="00020112" w:rsidRDefault="002E496D" w:rsidP="002E496D">
      <w:pPr>
        <w:pStyle w:val="HTML0"/>
        <w:numPr>
          <w:ilvl w:val="0"/>
          <w:numId w:val="340"/>
        </w:numPr>
        <w:shd w:val="clear" w:color="auto" w:fill="272822"/>
        <w:rPr>
          <w:rFonts w:ascii="微软雅黑" w:eastAsia="微软雅黑" w:hAnsi="微软雅黑"/>
          <w:color w:val="F8F8F2"/>
          <w:sz w:val="22"/>
          <w:szCs w:val="27"/>
        </w:rPr>
      </w:pPr>
      <w:r w:rsidRPr="00020112">
        <w:rPr>
          <w:rFonts w:ascii="微软雅黑" w:eastAsia="微软雅黑" w:hAnsi="微软雅黑"/>
          <w:b/>
          <w:bCs/>
          <w:color w:val="FF0000"/>
          <w:sz w:val="22"/>
          <w:szCs w:val="27"/>
        </w:rPr>
        <w:t>App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.</w:t>
      </w:r>
      <w:r w:rsidRPr="00020112">
        <w:rPr>
          <w:rFonts w:ascii="微软雅黑" w:eastAsia="微软雅黑" w:hAnsi="微软雅黑"/>
          <w:i/>
          <w:iCs/>
          <w:color w:val="FF00FF"/>
          <w:sz w:val="22"/>
          <w:szCs w:val="27"/>
        </w:rPr>
        <w:t>config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([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'$logProvider'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 xml:space="preserve">, 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'$filterProvider'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 xml:space="preserve">, </w:t>
      </w:r>
      <w:r w:rsidRPr="00020112">
        <w:rPr>
          <w:rFonts w:ascii="微软雅黑" w:eastAsia="微软雅黑" w:hAnsi="微软雅黑"/>
          <w:color w:val="FF00FF"/>
          <w:sz w:val="22"/>
          <w:szCs w:val="27"/>
        </w:rPr>
        <w:t xml:space="preserve">function 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</w:t>
      </w:r>
      <w:r w:rsidRPr="00020112">
        <w:rPr>
          <w:rFonts w:ascii="微软雅黑" w:eastAsia="微软雅黑" w:hAnsi="微软雅黑"/>
          <w:color w:val="44F8F1"/>
          <w:sz w:val="22"/>
          <w:szCs w:val="27"/>
        </w:rPr>
        <w:t>$logProvider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>,</w:t>
      </w:r>
      <w:r w:rsidRPr="00020112">
        <w:rPr>
          <w:rFonts w:ascii="微软雅黑" w:eastAsia="微软雅黑" w:hAnsi="微软雅黑"/>
          <w:color w:val="44F8F1"/>
          <w:sz w:val="22"/>
          <w:szCs w:val="27"/>
        </w:rPr>
        <w:t>$filterProvider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) {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//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允许一次性配置多个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//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传递一个数组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,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依赖前面注入的方式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color w:val="44F8F1"/>
          <w:sz w:val="22"/>
          <w:szCs w:val="27"/>
        </w:rPr>
        <w:t>$logProvider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.</w:t>
      </w:r>
      <w:r w:rsidRPr="00020112">
        <w:rPr>
          <w:rFonts w:ascii="微软雅黑" w:eastAsia="微软雅黑" w:hAnsi="微软雅黑"/>
          <w:color w:val="FFFF00"/>
          <w:sz w:val="22"/>
          <w:szCs w:val="27"/>
        </w:rPr>
        <w:t>debugEnabled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</w:t>
      </w:r>
      <w:r w:rsidRPr="00020112">
        <w:rPr>
          <w:rFonts w:ascii="微软雅黑" w:eastAsia="微软雅黑" w:hAnsi="微软雅黑"/>
          <w:color w:val="FF00FF"/>
          <w:sz w:val="22"/>
          <w:szCs w:val="27"/>
        </w:rPr>
        <w:t>false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)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//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禁用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debug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br/>
        <w:t xml:space="preserve">    //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新增一个过滤器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color w:val="44F8F1"/>
          <w:sz w:val="22"/>
          <w:szCs w:val="27"/>
        </w:rPr>
        <w:t>$filterProvider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.</w:t>
      </w:r>
      <w:r w:rsidRPr="00020112">
        <w:rPr>
          <w:rFonts w:ascii="微软雅黑" w:eastAsia="微软雅黑" w:hAnsi="微软雅黑"/>
          <w:color w:val="FF0011"/>
          <w:sz w:val="22"/>
          <w:szCs w:val="27"/>
        </w:rPr>
        <w:t>register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'name'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>,</w:t>
      </w:r>
      <w:r w:rsidRPr="00020112">
        <w:rPr>
          <w:rFonts w:ascii="微软雅黑" w:eastAsia="微软雅黑" w:hAnsi="微软雅黑"/>
          <w:color w:val="FF00FF"/>
          <w:sz w:val="22"/>
          <w:szCs w:val="27"/>
        </w:rPr>
        <w:t>function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(){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  <w:t xml:space="preserve">       </w:t>
      </w:r>
      <w:r w:rsidRPr="00020112">
        <w:rPr>
          <w:rFonts w:ascii="微软雅黑" w:eastAsia="微软雅黑" w:hAnsi="微软雅黑"/>
          <w:color w:val="FF00FF"/>
          <w:sz w:val="22"/>
          <w:szCs w:val="27"/>
        </w:rPr>
        <w:t>return function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</w:t>
      </w:r>
      <w:r w:rsidRPr="00020112">
        <w:rPr>
          <w:rFonts w:ascii="微软雅黑" w:eastAsia="微软雅黑" w:hAnsi="微软雅黑"/>
          <w:color w:val="44F8F1"/>
          <w:sz w:val="22"/>
          <w:szCs w:val="27"/>
        </w:rPr>
        <w:t>input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){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  <w:t xml:space="preserve">       </w:t>
      </w:r>
      <w:r w:rsidRPr="00020112">
        <w:rPr>
          <w:rFonts w:ascii="微软雅黑" w:eastAsia="微软雅黑" w:hAnsi="微软雅黑"/>
          <w:color w:val="FF00FF"/>
          <w:sz w:val="22"/>
          <w:szCs w:val="27"/>
        </w:rPr>
        <w:t xml:space="preserve">return </w:t>
      </w:r>
      <w:r w:rsidRPr="00020112">
        <w:rPr>
          <w:rFonts w:ascii="微软雅黑" w:eastAsia="微软雅黑" w:hAnsi="微软雅黑"/>
          <w:color w:val="44F8F1"/>
          <w:sz w:val="22"/>
          <w:szCs w:val="27"/>
        </w:rPr>
        <w:t>input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[</w:t>
      </w:r>
      <w:r w:rsidRPr="00020112">
        <w:rPr>
          <w:rFonts w:ascii="微软雅黑" w:eastAsia="微软雅黑" w:hAnsi="微软雅黑"/>
          <w:i/>
          <w:iCs/>
          <w:color w:val="52ECEF"/>
          <w:sz w:val="22"/>
          <w:szCs w:val="27"/>
        </w:rPr>
        <w:t>0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].</w:t>
      </w:r>
      <w:r w:rsidRPr="00020112">
        <w:rPr>
          <w:rFonts w:ascii="微软雅黑" w:eastAsia="微软雅黑" w:hAnsi="微软雅黑"/>
          <w:color w:val="FFFF00"/>
          <w:sz w:val="22"/>
          <w:szCs w:val="27"/>
        </w:rPr>
        <w:t>toUpperCase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()</w:t>
      </w:r>
      <w:r w:rsidRPr="00020112">
        <w:rPr>
          <w:rFonts w:ascii="微软雅黑" w:eastAsia="微软雅黑" w:hAnsi="微软雅黑"/>
          <w:color w:val="F72671"/>
          <w:sz w:val="22"/>
          <w:szCs w:val="27"/>
        </w:rPr>
        <w:t>+</w:t>
      </w:r>
      <w:r w:rsidRPr="00020112">
        <w:rPr>
          <w:rFonts w:ascii="微软雅黑" w:eastAsia="微软雅黑" w:hAnsi="微软雅黑"/>
          <w:color w:val="44F8F1"/>
          <w:sz w:val="22"/>
          <w:szCs w:val="27"/>
        </w:rPr>
        <w:t>input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.</w:t>
      </w:r>
      <w:r w:rsidRPr="00020112">
        <w:rPr>
          <w:rFonts w:ascii="微软雅黑" w:eastAsia="微软雅黑" w:hAnsi="微软雅黑"/>
          <w:color w:val="FFFF00"/>
          <w:sz w:val="22"/>
          <w:szCs w:val="27"/>
        </w:rPr>
        <w:t>slice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</w:t>
      </w:r>
      <w:r w:rsidRPr="00020112">
        <w:rPr>
          <w:rFonts w:ascii="微软雅黑" w:eastAsia="微软雅黑" w:hAnsi="微软雅黑"/>
          <w:i/>
          <w:iCs/>
          <w:color w:val="52ECEF"/>
          <w:sz w:val="22"/>
          <w:szCs w:val="27"/>
        </w:rPr>
        <w:t>1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);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  <w:t xml:space="preserve">        }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  <w:t xml:space="preserve">    })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  <w:t>}])</w:t>
      </w:r>
    </w:p>
    <w:p w:rsidR="002E496D" w:rsidRPr="00020112" w:rsidRDefault="002E496D" w:rsidP="002E496D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82" w:name="_Toc517429209"/>
      <w:r w:rsidRPr="00020112">
        <w:rPr>
          <w:rFonts w:ascii="微软雅黑" w:eastAsia="微软雅黑" w:hAnsi="微软雅黑"/>
          <w:sz w:val="36"/>
        </w:rPr>
        <w:t>运行块</w:t>
      </w:r>
      <w:bookmarkEnd w:id="182"/>
    </w:p>
    <w:p w:rsidR="002E496D" w:rsidRPr="00020112" w:rsidRDefault="002E496D" w:rsidP="002E496D">
      <w:pPr>
        <w:pStyle w:val="af"/>
        <w:numPr>
          <w:ilvl w:val="0"/>
          <w:numId w:val="34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直接运行相应的服务模块</w:t>
      </w:r>
    </w:p>
    <w:p w:rsidR="00647BD2" w:rsidRPr="00020112" w:rsidRDefault="00647BD2" w:rsidP="00647BD2">
      <w:pPr>
        <w:pStyle w:val="HTML0"/>
        <w:numPr>
          <w:ilvl w:val="0"/>
          <w:numId w:val="341"/>
        </w:numPr>
        <w:shd w:val="clear" w:color="auto" w:fill="272822"/>
        <w:rPr>
          <w:rFonts w:ascii="微软雅黑" w:eastAsia="微软雅黑" w:hAnsi="微软雅黑"/>
          <w:color w:val="F8F8F2"/>
          <w:sz w:val="22"/>
          <w:szCs w:val="27"/>
        </w:rPr>
      </w:pPr>
      <w:r w:rsidRPr="00020112">
        <w:rPr>
          <w:rFonts w:ascii="微软雅黑" w:eastAsia="微软雅黑" w:hAnsi="微软雅黑"/>
          <w:color w:val="F72671"/>
          <w:sz w:val="22"/>
          <w:szCs w:val="27"/>
        </w:rPr>
        <w:t>App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.</w:t>
      </w:r>
      <w:r w:rsidRPr="00020112">
        <w:rPr>
          <w:rFonts w:ascii="微软雅黑" w:eastAsia="微软雅黑" w:hAnsi="微软雅黑"/>
          <w:color w:val="FF0011"/>
          <w:sz w:val="22"/>
          <w:szCs w:val="27"/>
        </w:rPr>
        <w:t>run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([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'$http'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 xml:space="preserve">, 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'/*</w:t>
      </w:r>
      <w:r w:rsidRPr="00020112">
        <w:rPr>
          <w:rFonts w:ascii="微软雅黑" w:eastAsia="微软雅黑" w:hAnsi="微软雅黑" w:hint="eastAsia"/>
          <w:color w:val="FF9900"/>
          <w:sz w:val="22"/>
          <w:szCs w:val="27"/>
        </w:rPr>
        <w:t>依赖服务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*/'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 xml:space="preserve">, 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'$rootScope'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 xml:space="preserve">, </w:t>
      </w:r>
      <w:r w:rsidRPr="00020112">
        <w:rPr>
          <w:rFonts w:ascii="微软雅黑" w:eastAsia="微软雅黑" w:hAnsi="微软雅黑"/>
          <w:color w:val="FF00FF"/>
          <w:sz w:val="22"/>
          <w:szCs w:val="27"/>
        </w:rPr>
        <w:t xml:space="preserve">function 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(</w:t>
      </w:r>
      <w:r w:rsidRPr="00020112">
        <w:rPr>
          <w:rFonts w:ascii="微软雅黑" w:eastAsia="微软雅黑" w:hAnsi="微软雅黑"/>
          <w:color w:val="44F8F1"/>
          <w:sz w:val="22"/>
          <w:szCs w:val="27"/>
        </w:rPr>
        <w:t>$http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/*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依赖服务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*/</w:t>
      </w:r>
      <w:r w:rsidRPr="00020112">
        <w:rPr>
          <w:rFonts w:ascii="微软雅黑" w:eastAsia="微软雅黑" w:hAnsi="微软雅黑"/>
          <w:color w:val="E200E2"/>
          <w:sz w:val="22"/>
          <w:szCs w:val="27"/>
        </w:rPr>
        <w:t xml:space="preserve">, </w:t>
      </w:r>
      <w:r w:rsidRPr="00020112">
        <w:rPr>
          <w:rFonts w:ascii="微软雅黑" w:eastAsia="微软雅黑" w:hAnsi="微软雅黑"/>
          <w:color w:val="44F8F1"/>
          <w:sz w:val="22"/>
          <w:szCs w:val="27"/>
        </w:rPr>
        <w:t>$rootScope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) {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color w:val="44F8F1"/>
          <w:sz w:val="22"/>
          <w:szCs w:val="27"/>
        </w:rPr>
        <w:t>$rootScope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.</w:t>
      </w:r>
      <w:r w:rsidRPr="00020112">
        <w:rPr>
          <w:rFonts w:ascii="微软雅黑" w:eastAsia="微软雅黑" w:hAnsi="微软雅黑"/>
          <w:i/>
          <w:iCs/>
          <w:color w:val="FF00FF"/>
          <w:sz w:val="22"/>
          <w:szCs w:val="27"/>
        </w:rPr>
        <w:t xml:space="preserve">name </w:t>
      </w:r>
      <w:r w:rsidRPr="00020112">
        <w:rPr>
          <w:rFonts w:ascii="微软雅黑" w:eastAsia="微软雅黑" w:hAnsi="微软雅黑"/>
          <w:color w:val="F72671"/>
          <w:sz w:val="22"/>
          <w:szCs w:val="27"/>
        </w:rPr>
        <w:t xml:space="preserve">= 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</w:t>
      </w:r>
      <w:r w:rsidRPr="00020112">
        <w:rPr>
          <w:rFonts w:ascii="微软雅黑" w:eastAsia="微软雅黑" w:hAnsi="微软雅黑" w:hint="eastAsia"/>
          <w:color w:val="FF9900"/>
          <w:sz w:val="22"/>
          <w:szCs w:val="27"/>
        </w:rPr>
        <w:t>根作用域</w:t>
      </w:r>
      <w:r w:rsidRPr="00020112">
        <w:rPr>
          <w:rFonts w:ascii="微软雅黑" w:eastAsia="微软雅黑" w:hAnsi="微软雅黑"/>
          <w:color w:val="FF9900"/>
          <w:sz w:val="22"/>
          <w:szCs w:val="27"/>
        </w:rPr>
        <w:t>'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;</w:t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//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其他模块都可以访问到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br/>
        <w:t xml:space="preserve">    </w:t>
      </w:r>
      <w:r w:rsidRPr="00020112">
        <w:rPr>
          <w:rFonts w:ascii="微软雅黑" w:eastAsia="微软雅黑" w:hAnsi="微软雅黑"/>
          <w:color w:val="00FF00"/>
          <w:sz w:val="22"/>
          <w:szCs w:val="27"/>
        </w:rPr>
        <w:t>//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t>执行服务</w:t>
      </w:r>
      <w:r w:rsidRPr="00020112">
        <w:rPr>
          <w:rFonts w:ascii="微软雅黑" w:eastAsia="微软雅黑" w:hAnsi="微软雅黑" w:hint="eastAsia"/>
          <w:color w:val="00FF00"/>
          <w:sz w:val="22"/>
          <w:szCs w:val="27"/>
        </w:rPr>
        <w:br/>
      </w:r>
      <w:r w:rsidRPr="00020112">
        <w:rPr>
          <w:rFonts w:ascii="微软雅黑" w:eastAsia="微软雅黑" w:hAnsi="微软雅黑"/>
          <w:color w:val="FFFFFF"/>
          <w:sz w:val="22"/>
          <w:szCs w:val="27"/>
        </w:rPr>
        <w:t>}])</w:t>
      </w:r>
    </w:p>
    <w:p w:rsidR="00647BD2" w:rsidRPr="00020112" w:rsidRDefault="00647BD2" w:rsidP="002E496D">
      <w:pPr>
        <w:pStyle w:val="af"/>
        <w:numPr>
          <w:ilvl w:val="0"/>
          <w:numId w:val="341"/>
        </w:numPr>
        <w:ind w:firstLineChars="0"/>
        <w:rPr>
          <w:rFonts w:ascii="微软雅黑" w:eastAsia="微软雅黑" w:hAnsi="微软雅黑"/>
          <w:sz w:val="22"/>
        </w:rPr>
      </w:pPr>
    </w:p>
    <w:p w:rsidR="00016E25" w:rsidRPr="00020112" w:rsidRDefault="00016E25" w:rsidP="006C41B3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83" w:name="_Toc517429210"/>
      <w:r w:rsidRPr="00020112">
        <w:rPr>
          <w:rFonts w:ascii="微软雅黑" w:eastAsia="微软雅黑" w:hAnsi="微软雅黑"/>
          <w:sz w:val="36"/>
        </w:rPr>
        <w:t>雅虎十三条</w:t>
      </w:r>
      <w:bookmarkEnd w:id="183"/>
    </w:p>
    <w:p w:rsidR="00016E25" w:rsidRPr="00020112" w:rsidRDefault="00016E25" w:rsidP="00016E25">
      <w:pPr>
        <w:ind w:leftChars="100" w:left="2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1. 尽可能的减少 HTTP 的请求数 [content]</w:t>
      </w:r>
    </w:p>
    <w:p w:rsidR="00016E25" w:rsidRPr="00020112" w:rsidRDefault="00016E25" w:rsidP="00016E25">
      <w:pPr>
        <w:ind w:leftChars="100" w:left="2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2. 使用 CDN（Content Delivery Network） [server]</w:t>
      </w:r>
    </w:p>
    <w:p w:rsidR="00016E25" w:rsidRPr="00020112" w:rsidRDefault="00016E25" w:rsidP="00016E25">
      <w:pPr>
        <w:ind w:leftChars="100" w:left="2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3. 添加 Expires 头(或者 Cache-control ) [server]</w:t>
      </w:r>
    </w:p>
    <w:p w:rsidR="00016E25" w:rsidRPr="00020112" w:rsidRDefault="00016E25" w:rsidP="00016E25">
      <w:pPr>
        <w:ind w:leftChars="100" w:left="2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4. Gzip 组件 [server]</w:t>
      </w:r>
    </w:p>
    <w:p w:rsidR="00016E25" w:rsidRPr="00020112" w:rsidRDefault="00016E25" w:rsidP="00016E25">
      <w:pPr>
        <w:ind w:leftChars="100" w:left="2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5. 将 CSS 样式放在页面的上方 [css]</w:t>
      </w:r>
    </w:p>
    <w:p w:rsidR="00016E25" w:rsidRPr="00020112" w:rsidRDefault="00016E25" w:rsidP="00016E25">
      <w:pPr>
        <w:ind w:leftChars="100" w:left="2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6. 将脚本移动到底部（包括内联的） [javascript]</w:t>
      </w:r>
    </w:p>
    <w:p w:rsidR="00016E25" w:rsidRPr="00020112" w:rsidRDefault="00016E25" w:rsidP="00016E25">
      <w:pPr>
        <w:ind w:leftChars="100" w:left="2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7. 避免使用 CSS 中的 Expressions [css]</w:t>
      </w:r>
    </w:p>
    <w:p w:rsidR="00016E25" w:rsidRPr="00020112" w:rsidRDefault="00016E25" w:rsidP="00016E25">
      <w:pPr>
        <w:ind w:leftChars="100" w:left="2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8. 将 JavaScript 和 CSS 独立成外部文件 [javascript] [css]</w:t>
      </w:r>
    </w:p>
    <w:p w:rsidR="00016E25" w:rsidRPr="00020112" w:rsidRDefault="00016E25" w:rsidP="00016E25">
      <w:pPr>
        <w:ind w:leftChars="100" w:left="2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9. 减少 DNS 查询 [content]</w:t>
      </w:r>
    </w:p>
    <w:p w:rsidR="00016E25" w:rsidRPr="00020112" w:rsidRDefault="00016E25" w:rsidP="00016E25">
      <w:pPr>
        <w:ind w:leftChars="100" w:left="2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10. 压缩 JavaScript 和 CSS (包括内联的) [javascript] [css]</w:t>
      </w:r>
    </w:p>
    <w:p w:rsidR="00016E25" w:rsidRPr="00020112" w:rsidRDefault="00016E25" w:rsidP="00016E25">
      <w:pPr>
        <w:ind w:leftChars="100" w:left="2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11. 避免重定向 [server]</w:t>
      </w:r>
    </w:p>
    <w:p w:rsidR="00016E25" w:rsidRPr="00020112" w:rsidRDefault="00016E25" w:rsidP="00016E25">
      <w:pPr>
        <w:ind w:leftChars="100" w:left="2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12. 移除重复的脚本 [javascript]</w:t>
      </w:r>
    </w:p>
    <w:p w:rsidR="00016E25" w:rsidRPr="00020112" w:rsidRDefault="00016E25" w:rsidP="00016E25">
      <w:pPr>
        <w:ind w:leftChars="100" w:left="2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13. 配置实体标签（ETags） [css]</w:t>
      </w:r>
    </w:p>
    <w:p w:rsidR="00016E25" w:rsidRPr="00020112" w:rsidRDefault="00016E25" w:rsidP="00016E25">
      <w:pPr>
        <w:ind w:leftChars="100" w:left="2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14. 使 AJAX 缓存 </w:t>
      </w:r>
    </w:p>
    <w:p w:rsidR="00016E25" w:rsidRPr="00020112" w:rsidRDefault="002C6955" w:rsidP="002C6955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84" w:name="_Toc517429211"/>
      <w:r w:rsidRPr="00020112">
        <w:rPr>
          <w:rFonts w:ascii="微软雅黑" w:eastAsia="微软雅黑" w:hAnsi="微软雅黑"/>
          <w:sz w:val="36"/>
        </w:rPr>
        <w:t>路由</w:t>
      </w:r>
      <w:bookmarkEnd w:id="184"/>
    </w:p>
    <w:p w:rsidR="003478FF" w:rsidRPr="00020112" w:rsidRDefault="003478FF" w:rsidP="003478FF">
      <w:pPr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锚点就是前端的路由</w:t>
      </w:r>
    </w:p>
    <w:p w:rsidR="002C6955" w:rsidRPr="00020112" w:rsidRDefault="002C6955" w:rsidP="002C6955">
      <w:pPr>
        <w:pStyle w:val="af"/>
        <w:numPr>
          <w:ilvl w:val="0"/>
          <w:numId w:val="3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SPA但页面应用</w:t>
      </w:r>
    </w:p>
    <w:p w:rsidR="002C6955" w:rsidRPr="00020112" w:rsidRDefault="002C6955" w:rsidP="002C6955">
      <w:pPr>
        <w:pStyle w:val="af"/>
        <w:numPr>
          <w:ilvl w:val="1"/>
          <w:numId w:val="3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不产生页面跳转</w:t>
      </w:r>
    </w:p>
    <w:p w:rsidR="002C6955" w:rsidRPr="00020112" w:rsidRDefault="002C6955" w:rsidP="002C6955">
      <w:pPr>
        <w:pStyle w:val="af"/>
        <w:numPr>
          <w:ilvl w:val="1"/>
          <w:numId w:val="3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把若干功能集成到一个页面</w:t>
      </w:r>
    </w:p>
    <w:p w:rsidR="002C6955" w:rsidRPr="00020112" w:rsidRDefault="002C6955" w:rsidP="002C6955">
      <w:pPr>
        <w:pStyle w:val="af"/>
        <w:numPr>
          <w:ilvl w:val="1"/>
          <w:numId w:val="3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动态生成数据,通过ajax异步获取</w:t>
      </w:r>
    </w:p>
    <w:p w:rsidR="001772C9" w:rsidRPr="00020112" w:rsidRDefault="001772C9" w:rsidP="002C6955">
      <w:pPr>
        <w:pStyle w:val="af"/>
        <w:numPr>
          <w:ilvl w:val="1"/>
          <w:numId w:val="3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为了增强用户体验</w:t>
      </w:r>
    </w:p>
    <w:p w:rsidR="001772C9" w:rsidRPr="00020112" w:rsidRDefault="001772C9" w:rsidP="002C6955">
      <w:pPr>
        <w:pStyle w:val="af"/>
        <w:numPr>
          <w:ilvl w:val="1"/>
          <w:numId w:val="3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可以提升性能</w:t>
      </w:r>
    </w:p>
    <w:p w:rsidR="001772C9" w:rsidRPr="00020112" w:rsidRDefault="001772C9" w:rsidP="001772C9">
      <w:pPr>
        <w:pStyle w:val="af"/>
        <w:numPr>
          <w:ilvl w:val="1"/>
          <w:numId w:val="34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仿制手机APP</w:t>
      </w:r>
      <w:r w:rsidRPr="00020112">
        <w:rPr>
          <w:rFonts w:ascii="微软雅黑" w:eastAsia="微软雅黑" w:hAnsi="微软雅黑"/>
          <w:sz w:val="22"/>
        </w:rPr>
        <w:t>的交互</w:t>
      </w:r>
    </w:p>
    <w:p w:rsidR="003478FF" w:rsidRPr="00020112" w:rsidRDefault="003478FF" w:rsidP="003478FF">
      <w:pPr>
        <w:pStyle w:val="3"/>
        <w:ind w:left="1407"/>
        <w:rPr>
          <w:rFonts w:ascii="微软雅黑" w:eastAsia="微软雅黑" w:hAnsi="微软雅黑"/>
          <w:sz w:val="24"/>
        </w:rPr>
      </w:pPr>
      <w:bookmarkStart w:id="185" w:name="_Toc517429212"/>
      <w:r w:rsidRPr="00020112">
        <w:rPr>
          <w:rFonts w:ascii="微软雅黑" w:eastAsia="微软雅黑" w:hAnsi="微软雅黑"/>
          <w:sz w:val="24"/>
        </w:rPr>
        <w:t>单页面应用</w:t>
      </w:r>
      <w:bookmarkEnd w:id="185"/>
    </w:p>
    <w:p w:rsidR="003478FF" w:rsidRPr="00020112" w:rsidRDefault="003478FF" w:rsidP="003478FF">
      <w:pPr>
        <w:pStyle w:val="af"/>
        <w:numPr>
          <w:ilvl w:val="3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hashchange监听锚点变化,绑定给weindow对象</w:t>
      </w:r>
    </w:p>
    <w:p w:rsidR="004452C8" w:rsidRPr="00020112" w:rsidRDefault="004452C8" w:rsidP="004452C8">
      <w:pPr>
        <w:pStyle w:val="HTML0"/>
        <w:shd w:val="clear" w:color="auto" w:fill="272822"/>
        <w:ind w:left="1127"/>
        <w:rPr>
          <w:rFonts w:ascii="微软雅黑" w:eastAsia="微软雅黑" w:hAnsi="微软雅黑"/>
          <w:color w:val="F8F8F2"/>
          <w:sz w:val="21"/>
        </w:rPr>
      </w:pPr>
      <w:r w:rsidRPr="00020112">
        <w:rPr>
          <w:rFonts w:ascii="微软雅黑" w:eastAsia="微软雅黑" w:hAnsi="微软雅黑"/>
          <w:i/>
          <w:iCs/>
          <w:color w:val="FF00FF"/>
          <w:sz w:val="21"/>
        </w:rPr>
        <w:t>window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color w:val="FFFF00"/>
          <w:sz w:val="21"/>
        </w:rPr>
        <w:t>addEventListener</w:t>
      </w:r>
      <w:r w:rsidRPr="00020112">
        <w:rPr>
          <w:rFonts w:ascii="微软雅黑" w:eastAsia="微软雅黑" w:hAnsi="微软雅黑"/>
          <w:color w:val="FFFFFF"/>
          <w:sz w:val="21"/>
        </w:rPr>
        <w:t>(</w:t>
      </w:r>
      <w:r w:rsidRPr="00020112">
        <w:rPr>
          <w:rFonts w:ascii="微软雅黑" w:eastAsia="微软雅黑" w:hAnsi="微软雅黑"/>
          <w:color w:val="FF9900"/>
          <w:sz w:val="21"/>
        </w:rPr>
        <w:t>'hashchange'</w:t>
      </w:r>
      <w:r w:rsidRPr="00020112">
        <w:rPr>
          <w:rFonts w:ascii="微软雅黑" w:eastAsia="微软雅黑" w:hAnsi="微软雅黑"/>
          <w:color w:val="E200E2"/>
          <w:sz w:val="21"/>
        </w:rPr>
        <w:t xml:space="preserve">, </w:t>
      </w:r>
      <w:r w:rsidRPr="00020112">
        <w:rPr>
          <w:rFonts w:ascii="微软雅黑" w:eastAsia="微软雅黑" w:hAnsi="微软雅黑"/>
          <w:color w:val="FF00FF"/>
          <w:sz w:val="21"/>
        </w:rPr>
        <w:t xml:space="preserve">function </w:t>
      </w:r>
      <w:r w:rsidRPr="00020112">
        <w:rPr>
          <w:rFonts w:ascii="微软雅黑" w:eastAsia="微软雅黑" w:hAnsi="微软雅黑"/>
          <w:color w:val="FFFFFF"/>
          <w:sz w:val="21"/>
        </w:rPr>
        <w:t>() {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</w:t>
      </w:r>
      <w:r w:rsidRPr="00020112">
        <w:rPr>
          <w:rFonts w:ascii="微软雅黑" w:eastAsia="微软雅黑" w:hAnsi="微软雅黑"/>
          <w:color w:val="FF00FF"/>
          <w:sz w:val="21"/>
        </w:rPr>
        <w:t xml:space="preserve">var </w:t>
      </w:r>
      <w:r w:rsidRPr="00020112">
        <w:rPr>
          <w:rFonts w:ascii="微软雅黑" w:eastAsia="微软雅黑" w:hAnsi="微软雅黑"/>
          <w:color w:val="4FE6FF"/>
          <w:sz w:val="21"/>
        </w:rPr>
        <w:t xml:space="preserve">hash </w:t>
      </w:r>
      <w:r w:rsidRPr="00020112">
        <w:rPr>
          <w:rFonts w:ascii="微软雅黑" w:eastAsia="微软雅黑" w:hAnsi="微软雅黑"/>
          <w:color w:val="F72671"/>
          <w:sz w:val="21"/>
        </w:rPr>
        <w:t xml:space="preserve">= 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>location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>hash</w:t>
      </w:r>
      <w:r w:rsidRPr="00020112">
        <w:rPr>
          <w:rFonts w:ascii="微软雅黑" w:eastAsia="微软雅黑" w:hAnsi="微软雅黑"/>
          <w:color w:val="FFFFFF"/>
          <w:sz w:val="21"/>
        </w:rPr>
        <w:t xml:space="preserve">; </w:t>
      </w:r>
      <w:r w:rsidRPr="00020112">
        <w:rPr>
          <w:rFonts w:ascii="微软雅黑" w:eastAsia="微软雅黑" w:hAnsi="微软雅黑"/>
          <w:color w:val="00FF00"/>
          <w:sz w:val="21"/>
        </w:rPr>
        <w:t>//</w:t>
      </w:r>
      <w:r w:rsidRPr="00020112">
        <w:rPr>
          <w:rFonts w:ascii="微软雅黑" w:eastAsia="微软雅黑" w:hAnsi="微软雅黑" w:hint="eastAsia"/>
          <w:color w:val="00FF00"/>
          <w:sz w:val="21"/>
        </w:rPr>
        <w:t>获取锚点</w:t>
      </w:r>
      <w:r w:rsidRPr="00020112">
        <w:rPr>
          <w:rFonts w:ascii="微软雅黑" w:eastAsia="微软雅黑" w:hAnsi="微软雅黑" w:hint="eastAsia"/>
          <w:color w:val="00FF00"/>
          <w:sz w:val="21"/>
        </w:rPr>
        <w:br/>
        <w:t xml:space="preserve">    </w:t>
      </w:r>
      <w:r w:rsidRPr="00020112">
        <w:rPr>
          <w:rFonts w:ascii="微软雅黑" w:eastAsia="微软雅黑" w:hAnsi="微软雅黑"/>
          <w:color w:val="4FE6FF"/>
          <w:sz w:val="21"/>
        </w:rPr>
        <w:t xml:space="preserve">hash </w:t>
      </w:r>
      <w:r w:rsidRPr="00020112">
        <w:rPr>
          <w:rFonts w:ascii="微软雅黑" w:eastAsia="微软雅黑" w:hAnsi="微软雅黑"/>
          <w:color w:val="F72671"/>
          <w:sz w:val="21"/>
        </w:rPr>
        <w:t xml:space="preserve">= </w:t>
      </w:r>
      <w:r w:rsidRPr="00020112">
        <w:rPr>
          <w:rFonts w:ascii="微软雅黑" w:eastAsia="微软雅黑" w:hAnsi="微软雅黑"/>
          <w:color w:val="4FE6FF"/>
          <w:sz w:val="21"/>
        </w:rPr>
        <w:t>hash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color w:val="FFFF00"/>
          <w:sz w:val="21"/>
        </w:rPr>
        <w:t>slice</w:t>
      </w:r>
      <w:r w:rsidRPr="00020112">
        <w:rPr>
          <w:rFonts w:ascii="微软雅黑" w:eastAsia="微软雅黑" w:hAnsi="微软雅黑"/>
          <w:color w:val="FFFFFF"/>
          <w:sz w:val="21"/>
        </w:rPr>
        <w:t>(</w:t>
      </w:r>
      <w:r w:rsidRPr="00020112">
        <w:rPr>
          <w:rFonts w:ascii="微软雅黑" w:eastAsia="微软雅黑" w:hAnsi="微软雅黑"/>
          <w:i/>
          <w:iCs/>
          <w:color w:val="52ECEF"/>
          <w:sz w:val="21"/>
        </w:rPr>
        <w:t>1</w:t>
      </w:r>
      <w:r w:rsidRPr="00020112">
        <w:rPr>
          <w:rFonts w:ascii="微软雅黑" w:eastAsia="微软雅黑" w:hAnsi="微软雅黑"/>
          <w:color w:val="FFFFFF"/>
          <w:sz w:val="21"/>
        </w:rPr>
        <w:t>)</w:t>
      </w:r>
      <w:r w:rsidRPr="00020112">
        <w:rPr>
          <w:rFonts w:ascii="微软雅黑" w:eastAsia="微软雅黑" w:hAnsi="微软雅黑"/>
          <w:color w:val="00FF00"/>
          <w:sz w:val="21"/>
        </w:rPr>
        <w:t>//</w:t>
      </w:r>
      <w:r w:rsidRPr="00020112">
        <w:rPr>
          <w:rFonts w:ascii="微软雅黑" w:eastAsia="微软雅黑" w:hAnsi="微软雅黑" w:hint="eastAsia"/>
          <w:color w:val="00FF00"/>
          <w:sz w:val="21"/>
        </w:rPr>
        <w:t>去除</w:t>
      </w:r>
      <w:r w:rsidRPr="00020112">
        <w:rPr>
          <w:rFonts w:ascii="微软雅黑" w:eastAsia="微软雅黑" w:hAnsi="微软雅黑"/>
          <w:color w:val="00FF00"/>
          <w:sz w:val="21"/>
        </w:rPr>
        <w:t>#</w:t>
      </w:r>
      <w:r w:rsidRPr="00020112">
        <w:rPr>
          <w:rFonts w:ascii="微软雅黑" w:eastAsia="微软雅黑" w:hAnsi="微软雅黑" w:hint="eastAsia"/>
          <w:color w:val="00FF00"/>
          <w:sz w:val="21"/>
        </w:rPr>
        <w:t>号</w:t>
      </w:r>
      <w:r w:rsidRPr="00020112">
        <w:rPr>
          <w:rFonts w:ascii="微软雅黑" w:eastAsia="微软雅黑" w:hAnsi="微软雅黑" w:hint="eastAsia"/>
          <w:color w:val="00FF00"/>
          <w:sz w:val="21"/>
        </w:rPr>
        <w:br/>
        <w:t xml:space="preserve">    </w:t>
      </w:r>
      <w:r w:rsidRPr="00020112">
        <w:rPr>
          <w:rFonts w:ascii="微软雅黑" w:eastAsia="微软雅黑" w:hAnsi="微软雅黑"/>
          <w:color w:val="FF00FF"/>
          <w:sz w:val="21"/>
        </w:rPr>
        <w:t xml:space="preserve">var </w:t>
      </w:r>
      <w:r w:rsidRPr="00020112">
        <w:rPr>
          <w:rFonts w:ascii="微软雅黑" w:eastAsia="微软雅黑" w:hAnsi="微软雅黑"/>
          <w:color w:val="4FE6FF"/>
          <w:sz w:val="21"/>
        </w:rPr>
        <w:t xml:space="preserve">xhr </w:t>
      </w:r>
      <w:r w:rsidRPr="00020112">
        <w:rPr>
          <w:rFonts w:ascii="微软雅黑" w:eastAsia="微软雅黑" w:hAnsi="微软雅黑"/>
          <w:color w:val="F72671"/>
          <w:sz w:val="21"/>
        </w:rPr>
        <w:t xml:space="preserve">= </w:t>
      </w:r>
      <w:r w:rsidRPr="00020112">
        <w:rPr>
          <w:rFonts w:ascii="微软雅黑" w:eastAsia="微软雅黑" w:hAnsi="微软雅黑"/>
          <w:color w:val="FF00FF"/>
          <w:sz w:val="21"/>
        </w:rPr>
        <w:t xml:space="preserve">new </w:t>
      </w:r>
      <w:r w:rsidRPr="00020112">
        <w:rPr>
          <w:rFonts w:ascii="微软雅黑" w:eastAsia="微软雅黑" w:hAnsi="微软雅黑"/>
          <w:color w:val="000000"/>
          <w:sz w:val="21"/>
        </w:rPr>
        <w:t>XMLHttpRequest</w:t>
      </w:r>
      <w:r w:rsidRPr="00020112">
        <w:rPr>
          <w:rFonts w:ascii="微软雅黑" w:eastAsia="微软雅黑" w:hAnsi="微软雅黑"/>
          <w:color w:val="FFFFFF"/>
          <w:sz w:val="21"/>
        </w:rPr>
        <w:t>;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</w:t>
      </w:r>
      <w:r w:rsidRPr="00020112">
        <w:rPr>
          <w:rFonts w:ascii="微软雅黑" w:eastAsia="微软雅黑" w:hAnsi="微软雅黑"/>
          <w:color w:val="4FE6FF"/>
          <w:sz w:val="21"/>
        </w:rPr>
        <w:t>xhr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color w:val="FFFF00"/>
          <w:sz w:val="21"/>
        </w:rPr>
        <w:t>open</w:t>
      </w:r>
      <w:r w:rsidRPr="00020112">
        <w:rPr>
          <w:rFonts w:ascii="微软雅黑" w:eastAsia="微软雅黑" w:hAnsi="微软雅黑"/>
          <w:color w:val="FFFFFF"/>
          <w:sz w:val="21"/>
        </w:rPr>
        <w:t>(</w:t>
      </w:r>
      <w:r w:rsidRPr="00020112">
        <w:rPr>
          <w:rFonts w:ascii="微软雅黑" w:eastAsia="微软雅黑" w:hAnsi="微软雅黑"/>
          <w:color w:val="FF9900"/>
          <w:sz w:val="21"/>
        </w:rPr>
        <w:t>'get'</w:t>
      </w:r>
      <w:r w:rsidRPr="00020112">
        <w:rPr>
          <w:rFonts w:ascii="微软雅黑" w:eastAsia="微软雅黑" w:hAnsi="微软雅黑"/>
          <w:color w:val="E200E2"/>
          <w:sz w:val="21"/>
        </w:rPr>
        <w:t xml:space="preserve">, </w:t>
      </w:r>
      <w:r w:rsidRPr="00020112">
        <w:rPr>
          <w:rFonts w:ascii="微软雅黑" w:eastAsia="微软雅黑" w:hAnsi="微软雅黑"/>
          <w:color w:val="FF9900"/>
          <w:sz w:val="21"/>
        </w:rPr>
        <w:t xml:space="preserve">'test.php?hash=' </w:t>
      </w:r>
      <w:r w:rsidRPr="00020112">
        <w:rPr>
          <w:rFonts w:ascii="微软雅黑" w:eastAsia="微软雅黑" w:hAnsi="微软雅黑"/>
          <w:color w:val="F72671"/>
          <w:sz w:val="21"/>
        </w:rPr>
        <w:t xml:space="preserve">+ </w:t>
      </w:r>
      <w:r w:rsidRPr="00020112">
        <w:rPr>
          <w:rFonts w:ascii="微软雅黑" w:eastAsia="微软雅黑" w:hAnsi="微软雅黑"/>
          <w:color w:val="4FE6FF"/>
          <w:sz w:val="21"/>
        </w:rPr>
        <w:t>hash</w:t>
      </w:r>
      <w:r w:rsidRPr="00020112">
        <w:rPr>
          <w:rFonts w:ascii="微软雅黑" w:eastAsia="微软雅黑" w:hAnsi="微软雅黑"/>
          <w:color w:val="FFFFFF"/>
          <w:sz w:val="21"/>
        </w:rPr>
        <w:t>);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</w:t>
      </w:r>
      <w:r w:rsidRPr="00020112">
        <w:rPr>
          <w:rFonts w:ascii="微软雅黑" w:eastAsia="微软雅黑" w:hAnsi="微软雅黑"/>
          <w:color w:val="00FF00"/>
          <w:sz w:val="21"/>
        </w:rPr>
        <w:t>//</w:t>
      </w:r>
      <w:r w:rsidRPr="00020112">
        <w:rPr>
          <w:rFonts w:ascii="微软雅黑" w:eastAsia="微软雅黑" w:hAnsi="微软雅黑" w:hint="eastAsia"/>
          <w:color w:val="00FF00"/>
          <w:sz w:val="21"/>
        </w:rPr>
        <w:t>将锚点作为参数传递给</w:t>
      </w:r>
      <w:r w:rsidRPr="00020112">
        <w:rPr>
          <w:rFonts w:ascii="微软雅黑" w:eastAsia="微软雅黑" w:hAnsi="微软雅黑"/>
          <w:color w:val="00FF00"/>
          <w:sz w:val="21"/>
        </w:rPr>
        <w:t>php</w:t>
      </w:r>
      <w:r w:rsidRPr="00020112">
        <w:rPr>
          <w:rFonts w:ascii="微软雅黑" w:eastAsia="微软雅黑" w:hAnsi="微软雅黑"/>
          <w:color w:val="00FF00"/>
          <w:sz w:val="21"/>
        </w:rPr>
        <w:br/>
        <w:t xml:space="preserve">    </w:t>
      </w:r>
      <w:r w:rsidRPr="00020112">
        <w:rPr>
          <w:rFonts w:ascii="微软雅黑" w:eastAsia="微软雅黑" w:hAnsi="微软雅黑"/>
          <w:color w:val="4FE6FF"/>
          <w:sz w:val="21"/>
        </w:rPr>
        <w:t>xhr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color w:val="FFFF00"/>
          <w:sz w:val="21"/>
        </w:rPr>
        <w:t>send</w:t>
      </w:r>
      <w:r w:rsidRPr="00020112">
        <w:rPr>
          <w:rFonts w:ascii="微软雅黑" w:eastAsia="微软雅黑" w:hAnsi="微软雅黑"/>
          <w:color w:val="FFFFFF"/>
          <w:sz w:val="21"/>
        </w:rPr>
        <w:t>();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</w:t>
      </w:r>
      <w:r w:rsidRPr="00020112">
        <w:rPr>
          <w:rFonts w:ascii="微软雅黑" w:eastAsia="微软雅黑" w:hAnsi="微软雅黑"/>
          <w:color w:val="4FE6FF"/>
          <w:sz w:val="21"/>
        </w:rPr>
        <w:t>xhr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 xml:space="preserve">onreadystatechange </w:t>
      </w:r>
      <w:r w:rsidRPr="00020112">
        <w:rPr>
          <w:rFonts w:ascii="微软雅黑" w:eastAsia="微软雅黑" w:hAnsi="微软雅黑"/>
          <w:color w:val="F72671"/>
          <w:sz w:val="21"/>
        </w:rPr>
        <w:t xml:space="preserve">= </w:t>
      </w:r>
      <w:r w:rsidRPr="00020112">
        <w:rPr>
          <w:rFonts w:ascii="微软雅黑" w:eastAsia="微软雅黑" w:hAnsi="微软雅黑"/>
          <w:color w:val="FF00FF"/>
          <w:sz w:val="21"/>
        </w:rPr>
        <w:t xml:space="preserve">function </w:t>
      </w:r>
      <w:r w:rsidRPr="00020112">
        <w:rPr>
          <w:rFonts w:ascii="微软雅黑" w:eastAsia="微软雅黑" w:hAnsi="微软雅黑"/>
          <w:color w:val="FFFFFF"/>
          <w:sz w:val="21"/>
        </w:rPr>
        <w:t>() {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    </w:t>
      </w:r>
      <w:r w:rsidRPr="00020112">
        <w:rPr>
          <w:rFonts w:ascii="微软雅黑" w:eastAsia="微软雅黑" w:hAnsi="微软雅黑"/>
          <w:color w:val="FF00FF"/>
          <w:sz w:val="21"/>
        </w:rPr>
        <w:t xml:space="preserve">if </w:t>
      </w:r>
      <w:r w:rsidRPr="00020112">
        <w:rPr>
          <w:rFonts w:ascii="微软雅黑" w:eastAsia="微软雅黑" w:hAnsi="微软雅黑"/>
          <w:color w:val="FFFFFF"/>
          <w:sz w:val="21"/>
        </w:rPr>
        <w:t>(</w:t>
      </w:r>
      <w:r w:rsidRPr="00020112">
        <w:rPr>
          <w:rFonts w:ascii="微软雅黑" w:eastAsia="微软雅黑" w:hAnsi="微软雅黑"/>
          <w:color w:val="4FE6FF"/>
          <w:sz w:val="21"/>
        </w:rPr>
        <w:t>xhr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 xml:space="preserve">readyState </w:t>
      </w:r>
      <w:r w:rsidRPr="00020112">
        <w:rPr>
          <w:rFonts w:ascii="微软雅黑" w:eastAsia="微软雅黑" w:hAnsi="微软雅黑"/>
          <w:color w:val="F72671"/>
          <w:sz w:val="21"/>
        </w:rPr>
        <w:t xml:space="preserve">== </w:t>
      </w:r>
      <w:r w:rsidRPr="00020112">
        <w:rPr>
          <w:rFonts w:ascii="微软雅黑" w:eastAsia="微软雅黑" w:hAnsi="微软雅黑"/>
          <w:i/>
          <w:iCs/>
          <w:color w:val="52ECEF"/>
          <w:sz w:val="21"/>
        </w:rPr>
        <w:t xml:space="preserve">4 </w:t>
      </w:r>
      <w:r w:rsidRPr="00020112">
        <w:rPr>
          <w:rFonts w:ascii="微软雅黑" w:eastAsia="微软雅黑" w:hAnsi="微软雅黑"/>
          <w:color w:val="F72671"/>
          <w:sz w:val="21"/>
        </w:rPr>
        <w:t xml:space="preserve">&amp;&amp; </w:t>
      </w:r>
      <w:r w:rsidRPr="00020112">
        <w:rPr>
          <w:rFonts w:ascii="微软雅黑" w:eastAsia="微软雅黑" w:hAnsi="微软雅黑"/>
          <w:color w:val="4FE6FF"/>
          <w:sz w:val="21"/>
        </w:rPr>
        <w:t>xhr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 xml:space="preserve">status </w:t>
      </w:r>
      <w:r w:rsidRPr="00020112">
        <w:rPr>
          <w:rFonts w:ascii="微软雅黑" w:eastAsia="微软雅黑" w:hAnsi="微软雅黑"/>
          <w:color w:val="F72671"/>
          <w:sz w:val="21"/>
        </w:rPr>
        <w:t xml:space="preserve">== </w:t>
      </w:r>
      <w:r w:rsidRPr="00020112">
        <w:rPr>
          <w:rFonts w:ascii="微软雅黑" w:eastAsia="微软雅黑" w:hAnsi="微软雅黑"/>
          <w:i/>
          <w:iCs/>
          <w:color w:val="52ECEF"/>
          <w:sz w:val="21"/>
        </w:rPr>
        <w:t>400</w:t>
      </w:r>
      <w:r w:rsidRPr="00020112">
        <w:rPr>
          <w:rFonts w:ascii="微软雅黑" w:eastAsia="微软雅黑" w:hAnsi="微软雅黑"/>
          <w:color w:val="FFFFFF"/>
          <w:sz w:val="21"/>
        </w:rPr>
        <w:t>) {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        </w:t>
      </w:r>
      <w:r w:rsidRPr="00020112">
        <w:rPr>
          <w:rFonts w:ascii="微软雅黑" w:eastAsia="微软雅黑" w:hAnsi="微软雅黑"/>
          <w:color w:val="FF00FF"/>
          <w:sz w:val="21"/>
        </w:rPr>
        <w:t xml:space="preserve">var </w:t>
      </w:r>
      <w:r w:rsidRPr="00020112">
        <w:rPr>
          <w:rFonts w:ascii="微软雅黑" w:eastAsia="微软雅黑" w:hAnsi="微软雅黑"/>
          <w:color w:val="4FE6FF"/>
          <w:sz w:val="21"/>
        </w:rPr>
        <w:t xml:space="preserve">resute </w:t>
      </w:r>
      <w:r w:rsidRPr="00020112">
        <w:rPr>
          <w:rFonts w:ascii="微软雅黑" w:eastAsia="微软雅黑" w:hAnsi="微软雅黑"/>
          <w:color w:val="F72671"/>
          <w:sz w:val="21"/>
        </w:rPr>
        <w:t xml:space="preserve">= </w:t>
      </w:r>
      <w:r w:rsidRPr="00020112">
        <w:rPr>
          <w:rFonts w:ascii="微软雅黑" w:eastAsia="微软雅黑" w:hAnsi="微软雅黑"/>
          <w:color w:val="4FE6FF"/>
          <w:sz w:val="21"/>
        </w:rPr>
        <w:t>xhr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>responseText</w:t>
      </w:r>
      <w:r w:rsidRPr="00020112">
        <w:rPr>
          <w:rFonts w:ascii="微软雅黑" w:eastAsia="微软雅黑" w:hAnsi="微软雅黑"/>
          <w:color w:val="FFFFFF"/>
          <w:sz w:val="21"/>
        </w:rPr>
        <w:t>;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        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>document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color w:val="FFFF00"/>
          <w:sz w:val="21"/>
        </w:rPr>
        <w:t>querySelector</w:t>
      </w:r>
      <w:r w:rsidRPr="00020112">
        <w:rPr>
          <w:rFonts w:ascii="微软雅黑" w:eastAsia="微软雅黑" w:hAnsi="微软雅黑"/>
          <w:color w:val="FFFFFF"/>
          <w:sz w:val="21"/>
        </w:rPr>
        <w:t>(</w:t>
      </w:r>
      <w:r w:rsidRPr="00020112">
        <w:rPr>
          <w:rFonts w:ascii="微软雅黑" w:eastAsia="微软雅黑" w:hAnsi="微软雅黑"/>
          <w:color w:val="FF9900"/>
          <w:sz w:val="21"/>
        </w:rPr>
        <w:t>'.content'</w:t>
      </w:r>
      <w:r w:rsidRPr="00020112">
        <w:rPr>
          <w:rFonts w:ascii="微软雅黑" w:eastAsia="微软雅黑" w:hAnsi="微软雅黑"/>
          <w:color w:val="FFFFFF"/>
          <w:sz w:val="21"/>
        </w:rPr>
        <w:t>).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 xml:space="preserve">innerHTML </w:t>
      </w:r>
      <w:r w:rsidRPr="00020112">
        <w:rPr>
          <w:rFonts w:ascii="微软雅黑" w:eastAsia="微软雅黑" w:hAnsi="微软雅黑"/>
          <w:color w:val="F72671"/>
          <w:sz w:val="21"/>
        </w:rPr>
        <w:t xml:space="preserve">= </w:t>
      </w:r>
      <w:r w:rsidRPr="00020112">
        <w:rPr>
          <w:rFonts w:ascii="微软雅黑" w:eastAsia="微软雅黑" w:hAnsi="微软雅黑"/>
          <w:color w:val="4FE6FF"/>
          <w:sz w:val="21"/>
        </w:rPr>
        <w:t>resute</w:t>
      </w:r>
      <w:r w:rsidRPr="00020112">
        <w:rPr>
          <w:rFonts w:ascii="微软雅黑" w:eastAsia="微软雅黑" w:hAnsi="微软雅黑"/>
          <w:color w:val="4FE6FF"/>
          <w:sz w:val="21"/>
        </w:rPr>
        <w:br/>
      </w:r>
      <w:r w:rsidRPr="00020112">
        <w:rPr>
          <w:rFonts w:ascii="微软雅黑" w:eastAsia="微软雅黑" w:hAnsi="微软雅黑"/>
          <w:color w:val="4FE6FF"/>
          <w:sz w:val="21"/>
        </w:rPr>
        <w:br/>
        <w:t xml:space="preserve">        </w:t>
      </w:r>
      <w:r w:rsidRPr="00020112">
        <w:rPr>
          <w:rFonts w:ascii="微软雅黑" w:eastAsia="微软雅黑" w:hAnsi="微软雅黑"/>
          <w:color w:val="FFFFFF"/>
          <w:sz w:val="21"/>
        </w:rPr>
        <w:t>}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}</w:t>
      </w:r>
      <w:r w:rsidRPr="00020112">
        <w:rPr>
          <w:rFonts w:ascii="微软雅黑" w:eastAsia="微软雅黑" w:hAnsi="微软雅黑"/>
          <w:color w:val="FFFFFF"/>
          <w:sz w:val="21"/>
        </w:rPr>
        <w:br/>
        <w:t>})</w:t>
      </w:r>
    </w:p>
    <w:p w:rsidR="003478FF" w:rsidRPr="00020112" w:rsidRDefault="003478FF" w:rsidP="003478FF">
      <w:pPr>
        <w:pStyle w:val="af"/>
        <w:ind w:left="1680" w:firstLineChars="0" w:firstLine="0"/>
        <w:rPr>
          <w:rFonts w:ascii="微软雅黑" w:eastAsia="微软雅黑" w:hAnsi="微软雅黑"/>
          <w:sz w:val="22"/>
        </w:rPr>
      </w:pPr>
    </w:p>
    <w:p w:rsidR="00B56FC6" w:rsidRPr="00020112" w:rsidRDefault="00102277" w:rsidP="00B56FC6">
      <w:pPr>
        <w:rPr>
          <w:rFonts w:ascii="微软雅黑" w:eastAsia="微软雅黑" w:hAnsi="微软雅黑"/>
          <w:sz w:val="22"/>
        </w:rPr>
      </w:pPr>
      <w:bookmarkStart w:id="186" w:name="OLE_LINK124"/>
      <w:bookmarkStart w:id="187" w:name="OLE_LINK125"/>
      <w:r w:rsidRPr="00020112">
        <w:rPr>
          <w:rFonts w:ascii="微软雅黑" w:eastAsia="微软雅黑" w:hAnsi="微软雅黑" w:hint="eastAsia"/>
          <w:sz w:val="22"/>
        </w:rPr>
        <w:t>code.angularjs</w:t>
      </w:r>
      <w:r w:rsidRPr="00020112">
        <w:rPr>
          <w:rFonts w:ascii="微软雅黑" w:eastAsia="微软雅黑" w:hAnsi="微软雅黑"/>
          <w:sz w:val="22"/>
        </w:rPr>
        <w:t>.org</w:t>
      </w:r>
    </w:p>
    <w:p w:rsidR="002B03B9" w:rsidRPr="00020112" w:rsidRDefault="002B03B9" w:rsidP="002B03B9">
      <w:pPr>
        <w:pStyle w:val="af"/>
        <w:numPr>
          <w:ilvl w:val="3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简单单页面</w:t>
      </w:r>
    </w:p>
    <w:p w:rsidR="002B03B9" w:rsidRPr="00020112" w:rsidRDefault="002B03B9" w:rsidP="002B03B9">
      <w:pPr>
        <w:pStyle w:val="HTML0"/>
        <w:shd w:val="clear" w:color="auto" w:fill="272822"/>
        <w:rPr>
          <w:rFonts w:ascii="微软雅黑" w:eastAsia="微软雅黑" w:hAnsi="微软雅黑"/>
          <w:color w:val="F8F8F2"/>
          <w:sz w:val="21"/>
        </w:rPr>
      </w:pPr>
      <w:r w:rsidRPr="00020112">
        <w:rPr>
          <w:rFonts w:ascii="微软雅黑" w:eastAsia="微软雅黑" w:hAnsi="微软雅黑"/>
          <w:color w:val="F7F7F1"/>
          <w:sz w:val="21"/>
        </w:rPr>
        <w:t>&lt;</w:t>
      </w:r>
      <w:r w:rsidRPr="00020112">
        <w:rPr>
          <w:rFonts w:ascii="微软雅黑" w:eastAsia="微软雅黑" w:hAnsi="微软雅黑"/>
          <w:color w:val="F72671"/>
          <w:sz w:val="21"/>
        </w:rPr>
        <w:t>body</w:t>
      </w:r>
      <w:r w:rsidRPr="00020112">
        <w:rPr>
          <w:rFonts w:ascii="微软雅黑" w:eastAsia="微软雅黑" w:hAnsi="微软雅黑"/>
          <w:color w:val="F7F7F1"/>
          <w:sz w:val="21"/>
        </w:rPr>
        <w:t>&gt;</w:t>
      </w:r>
      <w:r w:rsidRPr="00020112">
        <w:rPr>
          <w:rFonts w:ascii="微软雅黑" w:eastAsia="微软雅黑" w:hAnsi="微软雅黑"/>
          <w:color w:val="F7F7F1"/>
          <w:sz w:val="21"/>
        </w:rPr>
        <w:br/>
        <w:t>&lt;</w:t>
      </w:r>
      <w:r w:rsidRPr="00020112">
        <w:rPr>
          <w:rFonts w:ascii="微软雅黑" w:eastAsia="微软雅黑" w:hAnsi="微软雅黑"/>
          <w:color w:val="F72671"/>
          <w:sz w:val="21"/>
        </w:rPr>
        <w:t xml:space="preserve">a </w:t>
      </w:r>
      <w:r w:rsidRPr="00020112">
        <w:rPr>
          <w:rFonts w:ascii="微软雅黑" w:eastAsia="微软雅黑" w:hAnsi="微软雅黑"/>
          <w:color w:val="A6E22E"/>
          <w:sz w:val="21"/>
        </w:rPr>
        <w:t>href=</w:t>
      </w:r>
      <w:r w:rsidRPr="00020112">
        <w:rPr>
          <w:rFonts w:ascii="微软雅黑" w:eastAsia="微软雅黑" w:hAnsi="微软雅黑"/>
          <w:color w:val="FFE792"/>
          <w:sz w:val="21"/>
        </w:rPr>
        <w:t>"#/index"</w:t>
      </w:r>
      <w:r w:rsidRPr="00020112">
        <w:rPr>
          <w:rFonts w:ascii="微软雅黑" w:eastAsia="微软雅黑" w:hAnsi="微软雅黑"/>
          <w:color w:val="F7F7F1"/>
          <w:sz w:val="21"/>
        </w:rPr>
        <w:t>&gt;</w:t>
      </w:r>
      <w:r w:rsidRPr="00020112">
        <w:rPr>
          <w:rFonts w:ascii="微软雅黑" w:eastAsia="微软雅黑" w:hAnsi="微软雅黑"/>
          <w:color w:val="F8F8F2"/>
          <w:sz w:val="21"/>
        </w:rPr>
        <w:t>index</w:t>
      </w:r>
      <w:r w:rsidRPr="00020112">
        <w:rPr>
          <w:rFonts w:ascii="微软雅黑" w:eastAsia="微软雅黑" w:hAnsi="微软雅黑"/>
          <w:color w:val="F7F7F1"/>
          <w:sz w:val="21"/>
        </w:rPr>
        <w:t>&lt;/</w:t>
      </w:r>
      <w:r w:rsidRPr="00020112">
        <w:rPr>
          <w:rFonts w:ascii="微软雅黑" w:eastAsia="微软雅黑" w:hAnsi="微软雅黑"/>
          <w:color w:val="F72671"/>
          <w:sz w:val="21"/>
        </w:rPr>
        <w:t>a</w:t>
      </w:r>
      <w:r w:rsidRPr="00020112">
        <w:rPr>
          <w:rFonts w:ascii="微软雅黑" w:eastAsia="微软雅黑" w:hAnsi="微软雅黑"/>
          <w:color w:val="F7F7F1"/>
          <w:sz w:val="21"/>
        </w:rPr>
        <w:t>&gt;</w:t>
      </w:r>
      <w:r w:rsidRPr="00020112">
        <w:rPr>
          <w:rFonts w:ascii="微软雅黑" w:eastAsia="微软雅黑" w:hAnsi="微软雅黑"/>
          <w:color w:val="F7F7F1"/>
          <w:sz w:val="21"/>
        </w:rPr>
        <w:br/>
        <w:t>&lt;</w:t>
      </w:r>
      <w:r w:rsidRPr="00020112">
        <w:rPr>
          <w:rFonts w:ascii="微软雅黑" w:eastAsia="微软雅黑" w:hAnsi="微软雅黑"/>
          <w:color w:val="F72671"/>
          <w:sz w:val="21"/>
        </w:rPr>
        <w:t xml:space="preserve">a </w:t>
      </w:r>
      <w:r w:rsidRPr="00020112">
        <w:rPr>
          <w:rFonts w:ascii="微软雅黑" w:eastAsia="微软雅黑" w:hAnsi="微软雅黑"/>
          <w:color w:val="A6E22E"/>
          <w:sz w:val="21"/>
        </w:rPr>
        <w:t>href=</w:t>
      </w:r>
      <w:r w:rsidRPr="00020112">
        <w:rPr>
          <w:rFonts w:ascii="微软雅黑" w:eastAsia="微软雅黑" w:hAnsi="微软雅黑"/>
          <w:color w:val="FFE792"/>
          <w:sz w:val="21"/>
        </w:rPr>
        <w:t>"#/include"</w:t>
      </w:r>
      <w:r w:rsidRPr="00020112">
        <w:rPr>
          <w:rFonts w:ascii="微软雅黑" w:eastAsia="微软雅黑" w:hAnsi="微软雅黑"/>
          <w:color w:val="F7F7F1"/>
          <w:sz w:val="21"/>
        </w:rPr>
        <w:t>&gt;</w:t>
      </w:r>
      <w:r w:rsidRPr="00020112">
        <w:rPr>
          <w:rFonts w:ascii="微软雅黑" w:eastAsia="微软雅黑" w:hAnsi="微软雅黑"/>
          <w:color w:val="F8F8F2"/>
          <w:sz w:val="21"/>
        </w:rPr>
        <w:t>include</w:t>
      </w:r>
      <w:r w:rsidRPr="00020112">
        <w:rPr>
          <w:rFonts w:ascii="微软雅黑" w:eastAsia="微软雅黑" w:hAnsi="微软雅黑"/>
          <w:color w:val="F7F7F1"/>
          <w:sz w:val="21"/>
        </w:rPr>
        <w:t>&lt;/</w:t>
      </w:r>
      <w:r w:rsidRPr="00020112">
        <w:rPr>
          <w:rFonts w:ascii="微软雅黑" w:eastAsia="微软雅黑" w:hAnsi="微软雅黑"/>
          <w:color w:val="F72671"/>
          <w:sz w:val="21"/>
        </w:rPr>
        <w:t>a</w:t>
      </w:r>
      <w:r w:rsidRPr="00020112">
        <w:rPr>
          <w:rFonts w:ascii="微软雅黑" w:eastAsia="微软雅黑" w:hAnsi="微软雅黑"/>
          <w:color w:val="F7F7F1"/>
          <w:sz w:val="21"/>
        </w:rPr>
        <w:t>&gt;</w:t>
      </w:r>
      <w:r w:rsidRPr="00020112">
        <w:rPr>
          <w:rFonts w:ascii="微软雅黑" w:eastAsia="微软雅黑" w:hAnsi="微软雅黑"/>
          <w:color w:val="F7F7F1"/>
          <w:sz w:val="21"/>
        </w:rPr>
        <w:br/>
        <w:t>&lt;</w:t>
      </w:r>
      <w:r w:rsidRPr="00020112">
        <w:rPr>
          <w:rFonts w:ascii="微软雅黑" w:eastAsia="微软雅黑" w:hAnsi="微软雅黑"/>
          <w:color w:val="F72671"/>
          <w:sz w:val="21"/>
        </w:rPr>
        <w:t xml:space="preserve">a </w:t>
      </w:r>
      <w:r w:rsidRPr="00020112">
        <w:rPr>
          <w:rFonts w:ascii="微软雅黑" w:eastAsia="微软雅黑" w:hAnsi="微软雅黑"/>
          <w:color w:val="A6E22E"/>
          <w:sz w:val="21"/>
        </w:rPr>
        <w:t>href=</w:t>
      </w:r>
      <w:r w:rsidRPr="00020112">
        <w:rPr>
          <w:rFonts w:ascii="微软雅黑" w:eastAsia="微软雅黑" w:hAnsi="微软雅黑"/>
          <w:color w:val="FFE792"/>
          <w:sz w:val="21"/>
        </w:rPr>
        <w:t>"#/no"</w:t>
      </w:r>
      <w:r w:rsidRPr="00020112">
        <w:rPr>
          <w:rFonts w:ascii="微软雅黑" w:eastAsia="微软雅黑" w:hAnsi="微软雅黑"/>
          <w:color w:val="F7F7F1"/>
          <w:sz w:val="21"/>
        </w:rPr>
        <w:t>&gt;</w:t>
      </w:r>
      <w:r w:rsidRPr="00020112">
        <w:rPr>
          <w:rFonts w:ascii="微软雅黑" w:eastAsia="微软雅黑" w:hAnsi="微软雅黑"/>
          <w:color w:val="F8F8F2"/>
          <w:sz w:val="21"/>
        </w:rPr>
        <w:t>no</w:t>
      </w:r>
      <w:r w:rsidRPr="00020112">
        <w:rPr>
          <w:rFonts w:ascii="微软雅黑" w:eastAsia="微软雅黑" w:hAnsi="微软雅黑"/>
          <w:color w:val="F7F7F1"/>
          <w:sz w:val="21"/>
        </w:rPr>
        <w:t>&lt;/</w:t>
      </w:r>
      <w:r w:rsidRPr="00020112">
        <w:rPr>
          <w:rFonts w:ascii="微软雅黑" w:eastAsia="微软雅黑" w:hAnsi="微软雅黑"/>
          <w:color w:val="F72671"/>
          <w:sz w:val="21"/>
        </w:rPr>
        <w:t>a</w:t>
      </w:r>
      <w:r w:rsidRPr="00020112">
        <w:rPr>
          <w:rFonts w:ascii="微软雅黑" w:eastAsia="微软雅黑" w:hAnsi="微软雅黑"/>
          <w:color w:val="F7F7F1"/>
          <w:sz w:val="21"/>
        </w:rPr>
        <w:t>&gt;</w:t>
      </w:r>
      <w:r w:rsidRPr="00020112">
        <w:rPr>
          <w:rFonts w:ascii="微软雅黑" w:eastAsia="微软雅黑" w:hAnsi="微软雅黑"/>
          <w:color w:val="F7F7F1"/>
          <w:sz w:val="21"/>
        </w:rPr>
        <w:br/>
        <w:t>&lt;</w:t>
      </w:r>
      <w:r w:rsidRPr="00020112">
        <w:rPr>
          <w:rFonts w:ascii="微软雅黑" w:eastAsia="微软雅黑" w:hAnsi="微软雅黑"/>
          <w:color w:val="F72671"/>
          <w:sz w:val="21"/>
        </w:rPr>
        <w:t xml:space="preserve">div </w:t>
      </w:r>
      <w:r w:rsidRPr="00020112">
        <w:rPr>
          <w:rFonts w:ascii="微软雅黑" w:eastAsia="微软雅黑" w:hAnsi="微软雅黑"/>
          <w:color w:val="A6E22E"/>
          <w:sz w:val="21"/>
        </w:rPr>
        <w:t>class=</w:t>
      </w:r>
      <w:r w:rsidRPr="00020112">
        <w:rPr>
          <w:rFonts w:ascii="微软雅黑" w:eastAsia="微软雅黑" w:hAnsi="微软雅黑"/>
          <w:color w:val="FFE792"/>
          <w:sz w:val="21"/>
        </w:rPr>
        <w:t>"content"</w:t>
      </w:r>
      <w:r w:rsidRPr="00020112">
        <w:rPr>
          <w:rFonts w:ascii="微软雅黑" w:eastAsia="微软雅黑" w:hAnsi="微软雅黑"/>
          <w:color w:val="F7F7F1"/>
          <w:sz w:val="21"/>
        </w:rPr>
        <w:t>&gt;</w:t>
      </w:r>
      <w:r w:rsidRPr="00020112">
        <w:rPr>
          <w:rFonts w:ascii="微软雅黑" w:eastAsia="微软雅黑" w:hAnsi="微软雅黑"/>
          <w:color w:val="F7F7F1"/>
          <w:sz w:val="21"/>
        </w:rPr>
        <w:br/>
        <w:t xml:space="preserve">    &lt;</w:t>
      </w:r>
      <w:r w:rsidRPr="00020112">
        <w:rPr>
          <w:rFonts w:ascii="微软雅黑" w:eastAsia="微软雅黑" w:hAnsi="微软雅黑"/>
          <w:color w:val="F72671"/>
          <w:sz w:val="21"/>
        </w:rPr>
        <w:t xml:space="preserve">div </w:t>
      </w:r>
      <w:r w:rsidRPr="00020112">
        <w:rPr>
          <w:rFonts w:ascii="微软雅黑" w:eastAsia="微软雅黑" w:hAnsi="微软雅黑"/>
          <w:color w:val="A6E22E"/>
          <w:sz w:val="21"/>
        </w:rPr>
        <w:t>ng-view</w:t>
      </w:r>
      <w:r w:rsidRPr="00020112">
        <w:rPr>
          <w:rFonts w:ascii="微软雅黑" w:eastAsia="微软雅黑" w:hAnsi="微软雅黑"/>
          <w:color w:val="F7F7F1"/>
          <w:sz w:val="21"/>
        </w:rPr>
        <w:t>&gt;&lt;/</w:t>
      </w:r>
      <w:r w:rsidRPr="00020112">
        <w:rPr>
          <w:rFonts w:ascii="微软雅黑" w:eastAsia="微软雅黑" w:hAnsi="微软雅黑"/>
          <w:color w:val="F72671"/>
          <w:sz w:val="21"/>
        </w:rPr>
        <w:t>div</w:t>
      </w:r>
      <w:r w:rsidRPr="00020112">
        <w:rPr>
          <w:rFonts w:ascii="微软雅黑" w:eastAsia="微软雅黑" w:hAnsi="微软雅黑"/>
          <w:color w:val="F7F7F1"/>
          <w:sz w:val="21"/>
        </w:rPr>
        <w:t>&gt;</w:t>
      </w:r>
      <w:r w:rsidRPr="00020112">
        <w:rPr>
          <w:rFonts w:ascii="微软雅黑" w:eastAsia="微软雅黑" w:hAnsi="微软雅黑"/>
          <w:color w:val="F7F7F1"/>
          <w:sz w:val="21"/>
        </w:rPr>
        <w:br/>
        <w:t>&lt;/</w:t>
      </w:r>
      <w:r w:rsidRPr="00020112">
        <w:rPr>
          <w:rFonts w:ascii="微软雅黑" w:eastAsia="微软雅黑" w:hAnsi="微软雅黑"/>
          <w:color w:val="F72671"/>
          <w:sz w:val="21"/>
        </w:rPr>
        <w:t>div</w:t>
      </w:r>
      <w:r w:rsidRPr="00020112">
        <w:rPr>
          <w:rFonts w:ascii="微软雅黑" w:eastAsia="微软雅黑" w:hAnsi="微软雅黑"/>
          <w:color w:val="F7F7F1"/>
          <w:sz w:val="21"/>
        </w:rPr>
        <w:t>&gt;</w:t>
      </w:r>
      <w:r w:rsidRPr="00020112">
        <w:rPr>
          <w:rFonts w:ascii="微软雅黑" w:eastAsia="微软雅黑" w:hAnsi="微软雅黑"/>
          <w:color w:val="F7F7F1"/>
          <w:sz w:val="21"/>
        </w:rPr>
        <w:br/>
        <w:t>&lt;/</w:t>
      </w:r>
      <w:r w:rsidRPr="00020112">
        <w:rPr>
          <w:rFonts w:ascii="微软雅黑" w:eastAsia="微软雅黑" w:hAnsi="微软雅黑"/>
          <w:color w:val="F72671"/>
          <w:sz w:val="21"/>
        </w:rPr>
        <w:t>body</w:t>
      </w:r>
      <w:r w:rsidRPr="00020112">
        <w:rPr>
          <w:rFonts w:ascii="微软雅黑" w:eastAsia="微软雅黑" w:hAnsi="微软雅黑"/>
          <w:color w:val="F7F7F1"/>
          <w:sz w:val="21"/>
        </w:rPr>
        <w:t>&gt;</w:t>
      </w:r>
      <w:r w:rsidRPr="00020112">
        <w:rPr>
          <w:rFonts w:ascii="微软雅黑" w:eastAsia="微软雅黑" w:hAnsi="微软雅黑"/>
          <w:color w:val="F7F7F1"/>
          <w:sz w:val="21"/>
        </w:rPr>
        <w:br/>
        <w:t>&lt;</w:t>
      </w:r>
      <w:r w:rsidRPr="00020112">
        <w:rPr>
          <w:rFonts w:ascii="微软雅黑" w:eastAsia="微软雅黑" w:hAnsi="微软雅黑"/>
          <w:color w:val="F72671"/>
          <w:sz w:val="21"/>
        </w:rPr>
        <w:t xml:space="preserve">script </w:t>
      </w:r>
      <w:r w:rsidRPr="00020112">
        <w:rPr>
          <w:rFonts w:ascii="微软雅黑" w:eastAsia="微软雅黑" w:hAnsi="微软雅黑"/>
          <w:color w:val="A6E22E"/>
          <w:sz w:val="21"/>
        </w:rPr>
        <w:t>type=</w:t>
      </w:r>
      <w:r w:rsidRPr="00020112">
        <w:rPr>
          <w:rFonts w:ascii="微软雅黑" w:eastAsia="微软雅黑" w:hAnsi="微软雅黑"/>
          <w:color w:val="FFE792"/>
          <w:sz w:val="21"/>
        </w:rPr>
        <w:t xml:space="preserve">"text/javascript" </w:t>
      </w:r>
      <w:r w:rsidRPr="00020112">
        <w:rPr>
          <w:rFonts w:ascii="微软雅黑" w:eastAsia="微软雅黑" w:hAnsi="微软雅黑"/>
          <w:color w:val="A6E22E"/>
          <w:sz w:val="21"/>
        </w:rPr>
        <w:t>src=</w:t>
      </w:r>
      <w:r w:rsidRPr="00020112">
        <w:rPr>
          <w:rFonts w:ascii="微软雅黑" w:eastAsia="微软雅黑" w:hAnsi="微软雅黑"/>
          <w:color w:val="FFE792"/>
          <w:sz w:val="21"/>
        </w:rPr>
        <w:t>'../../angular.min.js'</w:t>
      </w:r>
      <w:r w:rsidRPr="00020112">
        <w:rPr>
          <w:rFonts w:ascii="微软雅黑" w:eastAsia="微软雅黑" w:hAnsi="微软雅黑"/>
          <w:color w:val="F7F7F1"/>
          <w:sz w:val="21"/>
        </w:rPr>
        <w:t>&gt;&lt;/</w:t>
      </w:r>
      <w:r w:rsidRPr="00020112">
        <w:rPr>
          <w:rFonts w:ascii="微软雅黑" w:eastAsia="微软雅黑" w:hAnsi="微软雅黑"/>
          <w:color w:val="F72671"/>
          <w:sz w:val="21"/>
        </w:rPr>
        <w:t>script</w:t>
      </w:r>
      <w:r w:rsidRPr="00020112">
        <w:rPr>
          <w:rFonts w:ascii="微软雅黑" w:eastAsia="微软雅黑" w:hAnsi="微软雅黑"/>
          <w:color w:val="F7F7F1"/>
          <w:sz w:val="21"/>
        </w:rPr>
        <w:t>&gt;</w:t>
      </w:r>
      <w:r w:rsidRPr="00020112">
        <w:rPr>
          <w:rFonts w:ascii="微软雅黑" w:eastAsia="微软雅黑" w:hAnsi="微软雅黑"/>
          <w:color w:val="F7F7F1"/>
          <w:sz w:val="21"/>
        </w:rPr>
        <w:br/>
        <w:t>&lt;</w:t>
      </w:r>
      <w:r w:rsidRPr="00020112">
        <w:rPr>
          <w:rFonts w:ascii="微软雅黑" w:eastAsia="微软雅黑" w:hAnsi="微软雅黑"/>
          <w:color w:val="F72671"/>
          <w:sz w:val="21"/>
        </w:rPr>
        <w:t xml:space="preserve">script </w:t>
      </w:r>
      <w:r w:rsidRPr="00020112">
        <w:rPr>
          <w:rFonts w:ascii="微软雅黑" w:eastAsia="微软雅黑" w:hAnsi="微软雅黑"/>
          <w:color w:val="A6E22E"/>
          <w:sz w:val="21"/>
        </w:rPr>
        <w:t>type=</w:t>
      </w:r>
      <w:r w:rsidRPr="00020112">
        <w:rPr>
          <w:rFonts w:ascii="微软雅黑" w:eastAsia="微软雅黑" w:hAnsi="微软雅黑"/>
          <w:color w:val="FFE792"/>
          <w:sz w:val="21"/>
        </w:rPr>
        <w:t xml:space="preserve">"text/javascript" </w:t>
      </w:r>
      <w:r w:rsidRPr="00020112">
        <w:rPr>
          <w:rFonts w:ascii="微软雅黑" w:eastAsia="微软雅黑" w:hAnsi="微软雅黑"/>
          <w:color w:val="A6E22E"/>
          <w:sz w:val="21"/>
        </w:rPr>
        <w:t>src=</w:t>
      </w:r>
      <w:r w:rsidRPr="00020112">
        <w:rPr>
          <w:rFonts w:ascii="微软雅黑" w:eastAsia="微软雅黑" w:hAnsi="微软雅黑"/>
          <w:color w:val="FFE792"/>
          <w:sz w:val="21"/>
        </w:rPr>
        <w:t>'../../angular-route.js'</w:t>
      </w:r>
      <w:r w:rsidRPr="00020112">
        <w:rPr>
          <w:rFonts w:ascii="微软雅黑" w:eastAsia="微软雅黑" w:hAnsi="微软雅黑"/>
          <w:color w:val="F7F7F1"/>
          <w:sz w:val="21"/>
        </w:rPr>
        <w:t>&gt;&lt;/</w:t>
      </w:r>
      <w:r w:rsidRPr="00020112">
        <w:rPr>
          <w:rFonts w:ascii="微软雅黑" w:eastAsia="微软雅黑" w:hAnsi="微软雅黑"/>
          <w:color w:val="F72671"/>
          <w:sz w:val="21"/>
        </w:rPr>
        <w:t>script</w:t>
      </w:r>
      <w:r w:rsidRPr="00020112">
        <w:rPr>
          <w:rFonts w:ascii="微软雅黑" w:eastAsia="微软雅黑" w:hAnsi="微软雅黑"/>
          <w:color w:val="F7F7F1"/>
          <w:sz w:val="21"/>
        </w:rPr>
        <w:t>&gt;</w:t>
      </w:r>
      <w:r w:rsidRPr="00020112">
        <w:rPr>
          <w:rFonts w:ascii="微软雅黑" w:eastAsia="微软雅黑" w:hAnsi="微软雅黑"/>
          <w:color w:val="F7F7F1"/>
          <w:sz w:val="21"/>
        </w:rPr>
        <w:br/>
        <w:t>&lt;</w:t>
      </w:r>
      <w:r w:rsidRPr="00020112">
        <w:rPr>
          <w:rFonts w:ascii="微软雅黑" w:eastAsia="微软雅黑" w:hAnsi="微软雅黑"/>
          <w:color w:val="F72671"/>
          <w:sz w:val="21"/>
        </w:rPr>
        <w:t xml:space="preserve">script </w:t>
      </w:r>
      <w:r w:rsidRPr="00020112">
        <w:rPr>
          <w:rFonts w:ascii="微软雅黑" w:eastAsia="微软雅黑" w:hAnsi="微软雅黑"/>
          <w:color w:val="A6E22E"/>
          <w:sz w:val="21"/>
        </w:rPr>
        <w:t>type=</w:t>
      </w:r>
      <w:r w:rsidRPr="00020112">
        <w:rPr>
          <w:rFonts w:ascii="微软雅黑" w:eastAsia="微软雅黑" w:hAnsi="微软雅黑"/>
          <w:color w:val="FFE792"/>
          <w:sz w:val="21"/>
        </w:rPr>
        <w:t>"text/javascript"</w:t>
      </w:r>
      <w:r w:rsidRPr="00020112">
        <w:rPr>
          <w:rFonts w:ascii="微软雅黑" w:eastAsia="微软雅黑" w:hAnsi="微软雅黑"/>
          <w:color w:val="F7F7F1"/>
          <w:sz w:val="21"/>
        </w:rPr>
        <w:t>&gt;</w:t>
      </w:r>
      <w:r w:rsidRPr="00020112">
        <w:rPr>
          <w:rFonts w:ascii="微软雅黑" w:eastAsia="微软雅黑" w:hAnsi="微软雅黑"/>
          <w:color w:val="F7F7F1"/>
          <w:sz w:val="21"/>
        </w:rPr>
        <w:br/>
        <w:t xml:space="preserve">    </w:t>
      </w:r>
      <w:r w:rsidRPr="00020112">
        <w:rPr>
          <w:rFonts w:ascii="微软雅黑" w:eastAsia="微软雅黑" w:hAnsi="微软雅黑"/>
          <w:color w:val="FF00FF"/>
          <w:sz w:val="21"/>
        </w:rPr>
        <w:t xml:space="preserve">var </w:t>
      </w:r>
      <w:r w:rsidRPr="00020112">
        <w:rPr>
          <w:rFonts w:ascii="微软雅黑" w:eastAsia="微软雅黑" w:hAnsi="微软雅黑"/>
          <w:color w:val="F72671"/>
          <w:sz w:val="21"/>
        </w:rPr>
        <w:t xml:space="preserve">App = 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>angular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color w:val="F8F8F2"/>
          <w:sz w:val="21"/>
        </w:rPr>
        <w:t>module</w:t>
      </w:r>
      <w:r w:rsidRPr="00020112">
        <w:rPr>
          <w:rFonts w:ascii="微软雅黑" w:eastAsia="微软雅黑" w:hAnsi="微软雅黑"/>
          <w:color w:val="FFFFFF"/>
          <w:sz w:val="21"/>
        </w:rPr>
        <w:t>(</w:t>
      </w:r>
      <w:r w:rsidRPr="00020112">
        <w:rPr>
          <w:rFonts w:ascii="微软雅黑" w:eastAsia="微软雅黑" w:hAnsi="微软雅黑"/>
          <w:color w:val="FF9900"/>
          <w:sz w:val="21"/>
        </w:rPr>
        <w:t>'app'</w:t>
      </w:r>
      <w:r w:rsidRPr="00020112">
        <w:rPr>
          <w:rFonts w:ascii="微软雅黑" w:eastAsia="微软雅黑" w:hAnsi="微软雅黑"/>
          <w:color w:val="E200E2"/>
          <w:sz w:val="21"/>
        </w:rPr>
        <w:t xml:space="preserve">, </w:t>
      </w:r>
      <w:r w:rsidRPr="00020112">
        <w:rPr>
          <w:rFonts w:ascii="微软雅黑" w:eastAsia="微软雅黑" w:hAnsi="微软雅黑"/>
          <w:color w:val="FFFFFF"/>
          <w:sz w:val="21"/>
        </w:rPr>
        <w:t>[</w:t>
      </w:r>
      <w:r w:rsidRPr="00020112">
        <w:rPr>
          <w:rFonts w:ascii="微软雅黑" w:eastAsia="微软雅黑" w:hAnsi="微软雅黑"/>
          <w:color w:val="FF9900"/>
          <w:sz w:val="21"/>
        </w:rPr>
        <w:t>'ngRoute'</w:t>
      </w:r>
      <w:r w:rsidRPr="00020112">
        <w:rPr>
          <w:rFonts w:ascii="微软雅黑" w:eastAsia="微软雅黑" w:hAnsi="微软雅黑"/>
          <w:color w:val="FFFFFF"/>
          <w:sz w:val="21"/>
        </w:rPr>
        <w:t>])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</w:t>
      </w:r>
      <w:r w:rsidRPr="00020112">
        <w:rPr>
          <w:rFonts w:ascii="微软雅黑" w:eastAsia="微软雅黑" w:hAnsi="微软雅黑"/>
          <w:color w:val="F72671"/>
          <w:sz w:val="21"/>
        </w:rPr>
        <w:t>App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>config</w:t>
      </w:r>
      <w:r w:rsidRPr="00020112">
        <w:rPr>
          <w:rFonts w:ascii="微软雅黑" w:eastAsia="微软雅黑" w:hAnsi="微软雅黑"/>
          <w:color w:val="FFFFFF"/>
          <w:sz w:val="21"/>
        </w:rPr>
        <w:t>([</w:t>
      </w:r>
      <w:r w:rsidRPr="00020112">
        <w:rPr>
          <w:rFonts w:ascii="微软雅黑" w:eastAsia="微软雅黑" w:hAnsi="微软雅黑"/>
          <w:color w:val="FF9900"/>
          <w:sz w:val="21"/>
        </w:rPr>
        <w:t>'$routeProvider'</w:t>
      </w:r>
      <w:r w:rsidRPr="00020112">
        <w:rPr>
          <w:rFonts w:ascii="微软雅黑" w:eastAsia="微软雅黑" w:hAnsi="微软雅黑"/>
          <w:color w:val="E200E2"/>
          <w:sz w:val="21"/>
        </w:rPr>
        <w:t xml:space="preserve">, </w:t>
      </w:r>
      <w:r w:rsidRPr="00020112">
        <w:rPr>
          <w:rFonts w:ascii="微软雅黑" w:eastAsia="微软雅黑" w:hAnsi="微软雅黑"/>
          <w:color w:val="FF00FF"/>
          <w:sz w:val="21"/>
        </w:rPr>
        <w:t xml:space="preserve">function </w:t>
      </w:r>
      <w:r w:rsidRPr="00020112">
        <w:rPr>
          <w:rFonts w:ascii="微软雅黑" w:eastAsia="微软雅黑" w:hAnsi="微软雅黑"/>
          <w:color w:val="FFFFFF"/>
          <w:sz w:val="21"/>
        </w:rPr>
        <w:t>(</w:t>
      </w:r>
      <w:r w:rsidRPr="00020112">
        <w:rPr>
          <w:rFonts w:ascii="微软雅黑" w:eastAsia="微软雅黑" w:hAnsi="微软雅黑"/>
          <w:color w:val="44F8F1"/>
          <w:sz w:val="21"/>
        </w:rPr>
        <w:t>$routeProvider</w:t>
      </w:r>
      <w:r w:rsidRPr="00020112">
        <w:rPr>
          <w:rFonts w:ascii="微软雅黑" w:eastAsia="微软雅黑" w:hAnsi="微软雅黑"/>
          <w:color w:val="FFFFFF"/>
          <w:sz w:val="21"/>
        </w:rPr>
        <w:t>) {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    </w:t>
      </w:r>
      <w:r w:rsidRPr="00020112">
        <w:rPr>
          <w:rFonts w:ascii="微软雅黑" w:eastAsia="微软雅黑" w:hAnsi="微软雅黑"/>
          <w:color w:val="44F8F1"/>
          <w:sz w:val="21"/>
        </w:rPr>
        <w:t>$routeProvider</w:t>
      </w:r>
      <w:r w:rsidRPr="00020112">
        <w:rPr>
          <w:rFonts w:ascii="微软雅黑" w:eastAsia="微软雅黑" w:hAnsi="微软雅黑"/>
          <w:color w:val="FFFFFF"/>
          <w:sz w:val="21"/>
        </w:rPr>
        <w:t>.</w:t>
      </w:r>
      <w:r w:rsidRPr="00020112">
        <w:rPr>
          <w:rFonts w:ascii="微软雅黑" w:eastAsia="微软雅黑" w:hAnsi="微软雅黑"/>
          <w:color w:val="FF0011"/>
          <w:sz w:val="21"/>
        </w:rPr>
        <w:t>when</w:t>
      </w:r>
      <w:r w:rsidRPr="00020112">
        <w:rPr>
          <w:rFonts w:ascii="微软雅黑" w:eastAsia="微软雅黑" w:hAnsi="微软雅黑"/>
          <w:color w:val="FFFFFF"/>
          <w:sz w:val="21"/>
        </w:rPr>
        <w:t>(</w:t>
      </w:r>
      <w:r w:rsidRPr="00020112">
        <w:rPr>
          <w:rFonts w:ascii="微软雅黑" w:eastAsia="微软雅黑" w:hAnsi="微软雅黑"/>
          <w:color w:val="FF9900"/>
          <w:sz w:val="21"/>
        </w:rPr>
        <w:t>'/index'</w:t>
      </w:r>
      <w:r w:rsidRPr="00020112">
        <w:rPr>
          <w:rFonts w:ascii="微软雅黑" w:eastAsia="微软雅黑" w:hAnsi="微软雅黑"/>
          <w:color w:val="E200E2"/>
          <w:sz w:val="21"/>
        </w:rPr>
        <w:t xml:space="preserve">, </w:t>
      </w:r>
      <w:r w:rsidRPr="00020112">
        <w:rPr>
          <w:rFonts w:ascii="微软雅黑" w:eastAsia="微软雅黑" w:hAnsi="微软雅黑"/>
          <w:color w:val="FFFFFF"/>
          <w:sz w:val="21"/>
        </w:rPr>
        <w:t>{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        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>template</w:t>
      </w:r>
      <w:r w:rsidRPr="00020112">
        <w:rPr>
          <w:rFonts w:ascii="微软雅黑" w:eastAsia="微软雅黑" w:hAnsi="微软雅黑"/>
          <w:color w:val="F72671"/>
          <w:sz w:val="21"/>
        </w:rPr>
        <w:t xml:space="preserve">: </w:t>
      </w:r>
      <w:r w:rsidRPr="00020112">
        <w:rPr>
          <w:rFonts w:ascii="微软雅黑" w:eastAsia="微软雅黑" w:hAnsi="微软雅黑"/>
          <w:color w:val="FF9900"/>
          <w:sz w:val="21"/>
        </w:rPr>
        <w:t>'&lt;h1&gt;content&lt;/h1&gt;'</w:t>
      </w:r>
      <w:r w:rsidRPr="00020112">
        <w:rPr>
          <w:rFonts w:ascii="微软雅黑" w:eastAsia="微软雅黑" w:hAnsi="微软雅黑"/>
          <w:color w:val="FF9900"/>
          <w:sz w:val="21"/>
        </w:rPr>
        <w:br/>
        <w:t xml:space="preserve">        </w:t>
      </w:r>
      <w:r w:rsidRPr="00020112">
        <w:rPr>
          <w:rFonts w:ascii="微软雅黑" w:eastAsia="微软雅黑" w:hAnsi="微软雅黑"/>
          <w:color w:val="FFFFFF"/>
          <w:sz w:val="21"/>
        </w:rPr>
        <w:t>}).</w:t>
      </w:r>
      <w:r w:rsidRPr="00020112">
        <w:rPr>
          <w:rFonts w:ascii="微软雅黑" w:eastAsia="微软雅黑" w:hAnsi="微软雅黑"/>
          <w:color w:val="FF0011"/>
          <w:sz w:val="21"/>
        </w:rPr>
        <w:t>when</w:t>
      </w:r>
      <w:r w:rsidRPr="00020112">
        <w:rPr>
          <w:rFonts w:ascii="微软雅黑" w:eastAsia="微软雅黑" w:hAnsi="微软雅黑"/>
          <w:color w:val="FFFFFF"/>
          <w:sz w:val="21"/>
        </w:rPr>
        <w:t>(</w:t>
      </w:r>
      <w:r w:rsidRPr="00020112">
        <w:rPr>
          <w:rFonts w:ascii="微软雅黑" w:eastAsia="微软雅黑" w:hAnsi="微软雅黑"/>
          <w:color w:val="FF9900"/>
          <w:sz w:val="21"/>
        </w:rPr>
        <w:t>'/include'</w:t>
      </w:r>
      <w:r w:rsidRPr="00020112">
        <w:rPr>
          <w:rFonts w:ascii="微软雅黑" w:eastAsia="微软雅黑" w:hAnsi="微软雅黑"/>
          <w:color w:val="E200E2"/>
          <w:sz w:val="21"/>
        </w:rPr>
        <w:t xml:space="preserve">, </w:t>
      </w:r>
      <w:r w:rsidRPr="00020112">
        <w:rPr>
          <w:rFonts w:ascii="微软雅黑" w:eastAsia="微软雅黑" w:hAnsi="微软雅黑"/>
          <w:color w:val="FFFFFF"/>
          <w:sz w:val="21"/>
        </w:rPr>
        <w:t>{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        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>template</w:t>
      </w:r>
      <w:r w:rsidRPr="00020112">
        <w:rPr>
          <w:rFonts w:ascii="微软雅黑" w:eastAsia="微软雅黑" w:hAnsi="微软雅黑"/>
          <w:color w:val="F72671"/>
          <w:sz w:val="21"/>
        </w:rPr>
        <w:t xml:space="preserve">: </w:t>
      </w:r>
      <w:r w:rsidRPr="00020112">
        <w:rPr>
          <w:rFonts w:ascii="微软雅黑" w:eastAsia="微软雅黑" w:hAnsi="微软雅黑"/>
          <w:color w:val="FF9900"/>
          <w:sz w:val="21"/>
        </w:rPr>
        <w:t>'&lt;h1&gt;include&lt;/h1&gt;'</w:t>
      </w:r>
      <w:r w:rsidRPr="00020112">
        <w:rPr>
          <w:rFonts w:ascii="微软雅黑" w:eastAsia="微软雅黑" w:hAnsi="微软雅黑"/>
          <w:color w:val="FF9900"/>
          <w:sz w:val="21"/>
        </w:rPr>
        <w:br/>
        <w:t xml:space="preserve">        </w:t>
      </w:r>
      <w:r w:rsidRPr="00020112">
        <w:rPr>
          <w:rFonts w:ascii="微软雅黑" w:eastAsia="微软雅黑" w:hAnsi="微软雅黑"/>
          <w:color w:val="FFFFFF"/>
          <w:sz w:val="21"/>
        </w:rPr>
        <w:t>}).</w:t>
      </w:r>
      <w:r w:rsidRPr="00020112">
        <w:rPr>
          <w:rFonts w:ascii="微软雅黑" w:eastAsia="微软雅黑" w:hAnsi="微软雅黑"/>
          <w:color w:val="FF0011"/>
          <w:sz w:val="21"/>
        </w:rPr>
        <w:t>when</w:t>
      </w:r>
      <w:r w:rsidRPr="00020112">
        <w:rPr>
          <w:rFonts w:ascii="微软雅黑" w:eastAsia="微软雅黑" w:hAnsi="微软雅黑"/>
          <w:color w:val="FFFFFF"/>
          <w:sz w:val="21"/>
        </w:rPr>
        <w:t>(</w:t>
      </w:r>
      <w:r w:rsidRPr="00020112">
        <w:rPr>
          <w:rFonts w:ascii="微软雅黑" w:eastAsia="微软雅黑" w:hAnsi="微软雅黑"/>
          <w:color w:val="FF9900"/>
          <w:sz w:val="21"/>
        </w:rPr>
        <w:t>'/no'</w:t>
      </w:r>
      <w:r w:rsidRPr="00020112">
        <w:rPr>
          <w:rFonts w:ascii="微软雅黑" w:eastAsia="微软雅黑" w:hAnsi="微软雅黑"/>
          <w:color w:val="E200E2"/>
          <w:sz w:val="21"/>
        </w:rPr>
        <w:t xml:space="preserve">, </w:t>
      </w:r>
      <w:r w:rsidRPr="00020112">
        <w:rPr>
          <w:rFonts w:ascii="微软雅黑" w:eastAsia="微软雅黑" w:hAnsi="微软雅黑"/>
          <w:color w:val="FFFFFF"/>
          <w:sz w:val="21"/>
        </w:rPr>
        <w:t>{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        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>template</w:t>
      </w:r>
      <w:r w:rsidRPr="00020112">
        <w:rPr>
          <w:rFonts w:ascii="微软雅黑" w:eastAsia="微软雅黑" w:hAnsi="微软雅黑"/>
          <w:color w:val="F72671"/>
          <w:sz w:val="21"/>
        </w:rPr>
        <w:t xml:space="preserve">: </w:t>
      </w:r>
      <w:r w:rsidRPr="00020112">
        <w:rPr>
          <w:rFonts w:ascii="微软雅黑" w:eastAsia="微软雅黑" w:hAnsi="微软雅黑"/>
          <w:color w:val="FF9900"/>
          <w:sz w:val="21"/>
        </w:rPr>
        <w:t>'&lt;h1&gt;no&lt;/h1&gt;'</w:t>
      </w:r>
      <w:r w:rsidRPr="00020112">
        <w:rPr>
          <w:rFonts w:ascii="微软雅黑" w:eastAsia="微软雅黑" w:hAnsi="微软雅黑"/>
          <w:color w:val="FF9900"/>
          <w:sz w:val="21"/>
        </w:rPr>
        <w:br/>
        <w:t xml:space="preserve">        </w:t>
      </w:r>
      <w:r w:rsidRPr="00020112">
        <w:rPr>
          <w:rFonts w:ascii="微软雅黑" w:eastAsia="微软雅黑" w:hAnsi="微软雅黑"/>
          <w:color w:val="FFFFFF"/>
          <w:sz w:val="21"/>
        </w:rPr>
        <w:t>}).</w:t>
      </w:r>
      <w:r w:rsidRPr="00020112">
        <w:rPr>
          <w:rFonts w:ascii="微软雅黑" w:eastAsia="微软雅黑" w:hAnsi="微软雅黑"/>
          <w:color w:val="F8F8F2"/>
          <w:sz w:val="21"/>
        </w:rPr>
        <w:t>otherwise</w:t>
      </w:r>
      <w:r w:rsidRPr="00020112">
        <w:rPr>
          <w:rFonts w:ascii="微软雅黑" w:eastAsia="微软雅黑" w:hAnsi="微软雅黑"/>
          <w:color w:val="FFFFFF"/>
          <w:sz w:val="21"/>
        </w:rPr>
        <w:t>({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        </w:t>
      </w:r>
      <w:r w:rsidRPr="00020112">
        <w:rPr>
          <w:rFonts w:ascii="微软雅黑" w:eastAsia="微软雅黑" w:hAnsi="微软雅黑"/>
          <w:i/>
          <w:iCs/>
          <w:color w:val="FF00FF"/>
          <w:sz w:val="21"/>
        </w:rPr>
        <w:t>redirectTo</w:t>
      </w:r>
      <w:r w:rsidRPr="00020112">
        <w:rPr>
          <w:rFonts w:ascii="微软雅黑" w:eastAsia="微软雅黑" w:hAnsi="微软雅黑"/>
          <w:color w:val="F72671"/>
          <w:sz w:val="21"/>
        </w:rPr>
        <w:t xml:space="preserve">: </w:t>
      </w:r>
      <w:r w:rsidRPr="00020112">
        <w:rPr>
          <w:rFonts w:ascii="微软雅黑" w:eastAsia="微软雅黑" w:hAnsi="微软雅黑"/>
          <w:color w:val="FF9900"/>
          <w:sz w:val="21"/>
        </w:rPr>
        <w:t>'/index'</w:t>
      </w:r>
      <w:r w:rsidRPr="00020112">
        <w:rPr>
          <w:rFonts w:ascii="微软雅黑" w:eastAsia="微软雅黑" w:hAnsi="微软雅黑"/>
          <w:color w:val="FF9900"/>
          <w:sz w:val="21"/>
        </w:rPr>
        <w:br/>
        <w:t xml:space="preserve">        </w:t>
      </w:r>
      <w:r w:rsidRPr="00020112">
        <w:rPr>
          <w:rFonts w:ascii="微软雅黑" w:eastAsia="微软雅黑" w:hAnsi="微软雅黑"/>
          <w:color w:val="FFFFFF"/>
          <w:sz w:val="21"/>
        </w:rPr>
        <w:t>})</w:t>
      </w:r>
      <w:r w:rsidRPr="00020112">
        <w:rPr>
          <w:rFonts w:ascii="微软雅黑" w:eastAsia="微软雅黑" w:hAnsi="微软雅黑"/>
          <w:color w:val="FFFFFF"/>
          <w:sz w:val="21"/>
        </w:rPr>
        <w:br/>
        <w:t xml:space="preserve">    }])</w:t>
      </w:r>
    </w:p>
    <w:p w:rsidR="001C4ED8" w:rsidRPr="00020112" w:rsidRDefault="001C4ED8" w:rsidP="00B56FC6">
      <w:pPr>
        <w:rPr>
          <w:rFonts w:ascii="微软雅黑" w:eastAsia="微软雅黑" w:hAnsi="微软雅黑"/>
          <w:noProof/>
          <w:sz w:val="22"/>
        </w:rPr>
      </w:pPr>
    </w:p>
    <w:p w:rsidR="002B03B9" w:rsidRPr="00020112" w:rsidRDefault="000179E0" w:rsidP="000179E0">
      <w:pPr>
        <w:pStyle w:val="af"/>
        <w:numPr>
          <w:ilvl w:val="3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json_encode(arr);pHp把数组转换为字符串</w:t>
      </w:r>
    </w:p>
    <w:p w:rsidR="00316783" w:rsidRPr="00020112" w:rsidRDefault="00316783" w:rsidP="000179E0">
      <w:pPr>
        <w:pStyle w:val="af"/>
        <w:numPr>
          <w:ilvl w:val="3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前端路由就是锚点</w:t>
      </w:r>
    </w:p>
    <w:p w:rsidR="00316783" w:rsidRPr="00020112" w:rsidRDefault="00316783" w:rsidP="000179E0">
      <w:pPr>
        <w:pStyle w:val="af"/>
        <w:numPr>
          <w:ilvl w:val="3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路由参数:$routeParams:获取参数</w:t>
      </w:r>
    </w:p>
    <w:p w:rsidR="00316783" w:rsidRPr="00020112" w:rsidRDefault="00316783" w:rsidP="00316783">
      <w:pPr>
        <w:pStyle w:val="af"/>
        <w:numPr>
          <w:ilvl w:val="4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url问号传参数</w:t>
      </w:r>
    </w:p>
    <w:p w:rsidR="00316783" w:rsidRPr="00020112" w:rsidRDefault="00316783" w:rsidP="00316783">
      <w:pPr>
        <w:pStyle w:val="af"/>
        <w:numPr>
          <w:ilvl w:val="4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占位符传参</w:t>
      </w:r>
    </w:p>
    <w:p w:rsidR="00731F1D" w:rsidRPr="00020112" w:rsidRDefault="00731F1D" w:rsidP="00731F1D">
      <w:pPr>
        <w:pStyle w:val="af"/>
        <w:numPr>
          <w:ilvl w:val="3"/>
          <w:numId w:val="33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foreach($list as $key =&gt; $val)</w:t>
      </w:r>
    </w:p>
    <w:p w:rsidR="009C5843" w:rsidRPr="00020112" w:rsidRDefault="009C5843" w:rsidP="009C5843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88" w:name="_Toc517429213"/>
      <w:r w:rsidRPr="00020112">
        <w:rPr>
          <w:rFonts w:ascii="微软雅黑" w:eastAsia="微软雅黑" w:hAnsi="微软雅黑"/>
          <w:sz w:val="36"/>
        </w:rPr>
        <w:t>其他</w:t>
      </w:r>
      <w:bookmarkEnd w:id="188"/>
    </w:p>
    <w:p w:rsidR="009C5843" w:rsidRPr="00020112" w:rsidRDefault="009C5843" w:rsidP="009C5843">
      <w:pPr>
        <w:pStyle w:val="af"/>
        <w:numPr>
          <w:ilvl w:val="0"/>
          <w:numId w:val="34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angular</w:t>
      </w:r>
      <w:r w:rsidRPr="00020112">
        <w:rPr>
          <w:rFonts w:ascii="微软雅黑" w:eastAsia="微软雅黑" w:hAnsi="微软雅黑"/>
          <w:sz w:val="22"/>
        </w:rPr>
        <w:t>.element():把原生</w:t>
      </w:r>
      <w:r w:rsidRPr="00020112">
        <w:rPr>
          <w:rFonts w:ascii="微软雅黑" w:eastAsia="微软雅黑" w:hAnsi="微软雅黑" w:hint="eastAsia"/>
          <w:sz w:val="22"/>
        </w:rPr>
        <w:t>DOM对象转换为jQuery对象</w:t>
      </w:r>
    </w:p>
    <w:p w:rsidR="009C5843" w:rsidRPr="00020112" w:rsidRDefault="009C5843" w:rsidP="009C5843">
      <w:pPr>
        <w:pStyle w:val="af"/>
        <w:numPr>
          <w:ilvl w:val="0"/>
          <w:numId w:val="34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Angular’s jqLite</w:t>
      </w:r>
    </w:p>
    <w:p w:rsidR="00F80B54" w:rsidRPr="00020112" w:rsidRDefault="00F80B54" w:rsidP="009C5843">
      <w:pPr>
        <w:pStyle w:val="af"/>
        <w:numPr>
          <w:ilvl w:val="0"/>
          <w:numId w:val="34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bower:用来下载插件的</w:t>
      </w:r>
      <w:r w:rsidRPr="00020112">
        <w:rPr>
          <w:rFonts w:ascii="微软雅黑" w:eastAsia="微软雅黑" w:hAnsi="微软雅黑" w:hint="eastAsia"/>
          <w:sz w:val="22"/>
        </w:rPr>
        <w:t xml:space="preserve"> </w:t>
      </w:r>
    </w:p>
    <w:p w:rsidR="00CB1AD3" w:rsidRPr="00020112" w:rsidRDefault="00CB1AD3" w:rsidP="00CB1AD3">
      <w:pPr>
        <w:pStyle w:val="af"/>
        <w:numPr>
          <w:ilvl w:val="0"/>
          <w:numId w:val="34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微软雅黑"/>
          <w:color w:val="004080"/>
          <w:kern w:val="0"/>
          <w:sz w:val="21"/>
          <w:szCs w:val="24"/>
        </w:rPr>
      </w:pPr>
      <w:r w:rsidRPr="00020112">
        <w:rPr>
          <w:rFonts w:ascii="微软雅黑" w:eastAsia="微软雅黑" w:hAnsi="微软雅黑" w:cs="微软雅黑"/>
          <w:color w:val="004080"/>
          <w:kern w:val="0"/>
          <w:sz w:val="21"/>
          <w:szCs w:val="24"/>
        </w:rPr>
        <w:t>npm install bower -g --registry=https://registry.npm.taobao.org</w:t>
      </w:r>
    </w:p>
    <w:p w:rsidR="0034408A" w:rsidRPr="00020112" w:rsidRDefault="00B56FC6" w:rsidP="00B56FC6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89" w:name="_Toc517429214"/>
      <w:bookmarkEnd w:id="186"/>
      <w:bookmarkEnd w:id="187"/>
      <w:r w:rsidRPr="00020112">
        <w:rPr>
          <w:rFonts w:ascii="微软雅黑" w:eastAsia="微软雅黑" w:hAnsi="微软雅黑"/>
          <w:sz w:val="36"/>
        </w:rPr>
        <w:t>作业</w:t>
      </w:r>
      <w:bookmarkEnd w:id="189"/>
    </w:p>
    <w:p w:rsidR="00B56FC6" w:rsidRPr="00020112" w:rsidRDefault="00B56FC6" w:rsidP="00B56FC6">
      <w:pPr>
        <w:pStyle w:val="af"/>
        <w:numPr>
          <w:ilvl w:val="0"/>
          <w:numId w:val="3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jQuery设置请求头</w:t>
      </w:r>
    </w:p>
    <w:p w:rsidR="00AE1AD5" w:rsidRPr="00020112" w:rsidRDefault="00643D33" w:rsidP="00AE1AD5">
      <w:pPr>
        <w:pStyle w:val="1"/>
        <w:rPr>
          <w:rFonts w:ascii="微软雅黑" w:eastAsia="微软雅黑" w:hAnsi="微软雅黑"/>
        </w:rPr>
      </w:pPr>
      <w:bookmarkStart w:id="190" w:name="_Toc517429215"/>
      <w:r>
        <w:rPr>
          <w:rFonts w:ascii="微软雅黑" w:eastAsia="微软雅黑" w:hAnsi="微软雅黑"/>
        </w:rPr>
        <w:t>创业</w:t>
      </w:r>
      <w:r w:rsidR="00AE1AD5" w:rsidRPr="00020112">
        <w:rPr>
          <w:rFonts w:ascii="微软雅黑" w:eastAsia="微软雅黑" w:hAnsi="微软雅黑"/>
        </w:rPr>
        <w:t>班第六十一天(</w:t>
      </w:r>
      <w:r w:rsidR="005F3396" w:rsidRPr="00020112">
        <w:rPr>
          <w:rFonts w:ascii="微软雅黑" w:eastAsia="微软雅黑" w:hAnsi="微软雅黑"/>
        </w:rPr>
        <w:t>G</w:t>
      </w:r>
      <w:r w:rsidR="00B87CCF" w:rsidRPr="00020112">
        <w:rPr>
          <w:rFonts w:ascii="微软雅黑" w:eastAsia="微软雅黑" w:hAnsi="微软雅黑"/>
        </w:rPr>
        <w:t>u</w:t>
      </w:r>
      <w:r w:rsidR="005F3396" w:rsidRPr="00020112">
        <w:rPr>
          <w:rFonts w:ascii="微软雅黑" w:eastAsia="微软雅黑" w:hAnsi="微软雅黑"/>
        </w:rPr>
        <w:t>lp</w:t>
      </w:r>
      <w:r w:rsidR="00AE1AD5" w:rsidRPr="00020112">
        <w:rPr>
          <w:rFonts w:ascii="微软雅黑" w:eastAsia="微软雅黑" w:hAnsi="微软雅黑"/>
        </w:rPr>
        <w:t>)</w:t>
      </w:r>
      <w:bookmarkEnd w:id="190"/>
    </w:p>
    <w:p w:rsidR="005F3396" w:rsidRPr="00020112" w:rsidRDefault="005F3396" w:rsidP="005F3396">
      <w:pPr>
        <w:pStyle w:val="af"/>
        <w:numPr>
          <w:ilvl w:val="0"/>
          <w:numId w:val="34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常用工具:</w:t>
      </w:r>
      <w:r w:rsidRPr="00020112">
        <w:rPr>
          <w:rFonts w:ascii="微软雅黑" w:eastAsia="微软雅黑" w:hAnsi="微软雅黑"/>
          <w:sz w:val="22"/>
        </w:rPr>
        <w:t>Grunt,Gulp,F.I.S(百度),webpack</w:t>
      </w:r>
    </w:p>
    <w:p w:rsidR="005F3396" w:rsidRPr="00020112" w:rsidRDefault="005F3396" w:rsidP="005F3396">
      <w:pPr>
        <w:pStyle w:val="af"/>
        <w:numPr>
          <w:ilvl w:val="0"/>
          <w:numId w:val="34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项目构建</w:t>
      </w:r>
    </w:p>
    <w:p w:rsidR="005F3396" w:rsidRPr="00020112" w:rsidRDefault="005F3396" w:rsidP="005F3396">
      <w:pPr>
        <w:pStyle w:val="af"/>
        <w:numPr>
          <w:ilvl w:val="1"/>
          <w:numId w:val="34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使用</w:t>
      </w:r>
      <w:r w:rsidRPr="00020112">
        <w:rPr>
          <w:rFonts w:ascii="微软雅黑" w:eastAsia="微软雅黑" w:hAnsi="微软雅黑" w:hint="eastAsia"/>
          <w:sz w:val="22"/>
        </w:rPr>
        <w:t>Sall或Less等CSS预处理器解析css</w:t>
      </w:r>
    </w:p>
    <w:p w:rsidR="005F3396" w:rsidRPr="00020112" w:rsidRDefault="005F3396" w:rsidP="005F3396">
      <w:pPr>
        <w:pStyle w:val="af"/>
        <w:numPr>
          <w:ilvl w:val="1"/>
          <w:numId w:val="34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合并css,js代码,压缩</w:t>
      </w:r>
      <w:r w:rsidRPr="00020112">
        <w:rPr>
          <w:rFonts w:ascii="微软雅黑" w:eastAsia="微软雅黑" w:hAnsi="微软雅黑" w:hint="eastAsia"/>
          <w:sz w:val="22"/>
        </w:rPr>
        <w:t>HTML,css</w:t>
      </w:r>
      <w:r w:rsidRPr="00020112">
        <w:rPr>
          <w:rFonts w:ascii="微软雅黑" w:eastAsia="微软雅黑" w:hAnsi="微软雅黑"/>
          <w:sz w:val="22"/>
        </w:rPr>
        <w:t>,js,images,可以加速网页打开速度</w:t>
      </w:r>
    </w:p>
    <w:p w:rsidR="005F3396" w:rsidRPr="00020112" w:rsidRDefault="005F3396" w:rsidP="005F3396">
      <w:pPr>
        <w:pStyle w:val="af"/>
        <w:numPr>
          <w:ilvl w:val="1"/>
          <w:numId w:val="34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构建工具就是通过简单配置可以帮我们实现合并,压缩,效验</w:t>
      </w:r>
    </w:p>
    <w:p w:rsidR="0047554F" w:rsidRPr="00020112" w:rsidRDefault="0047554F" w:rsidP="005F3396">
      <w:pPr>
        <w:pStyle w:val="af"/>
        <w:numPr>
          <w:ilvl w:val="1"/>
          <w:numId w:val="34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npm install  工具名称</w:t>
      </w:r>
    </w:p>
    <w:p w:rsidR="00A71F4E" w:rsidRPr="00020112" w:rsidRDefault="00A71F4E" w:rsidP="00A146CB">
      <w:pPr>
        <w:jc w:val="left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  <w:highlight w:val="yellow"/>
        </w:rPr>
        <w:t xml:space="preserve">npm install </w:t>
      </w:r>
      <w:r w:rsidR="00B77558" w:rsidRPr="00020112">
        <w:rPr>
          <w:rFonts w:ascii="微软雅黑" w:eastAsia="微软雅黑" w:hAnsi="微软雅黑"/>
          <w:sz w:val="22"/>
          <w:highlight w:val="yellow"/>
        </w:rPr>
        <w:t>–g gulp</w:t>
      </w:r>
      <w:bookmarkStart w:id="191" w:name="OLE_LINK126"/>
      <w:bookmarkStart w:id="192" w:name="OLE_LINK127"/>
      <w:r w:rsidRPr="00020112">
        <w:rPr>
          <w:rFonts w:ascii="微软雅黑" w:eastAsia="微软雅黑" w:hAnsi="微软雅黑"/>
          <w:sz w:val="22"/>
          <w:highlight w:val="yellow"/>
        </w:rPr>
        <w:t>--registry=https://registry.npm.taobao.org</w:t>
      </w:r>
    </w:p>
    <w:bookmarkEnd w:id="191"/>
    <w:bookmarkEnd w:id="192"/>
    <w:p w:rsidR="005813BB" w:rsidRPr="00020112" w:rsidRDefault="00F42D56" w:rsidP="005F3396">
      <w:pPr>
        <w:pStyle w:val="af"/>
        <w:numPr>
          <w:ilvl w:val="1"/>
          <w:numId w:val="34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cs="微软雅黑"/>
          <w:color w:val="000000"/>
          <w:kern w:val="0"/>
          <w:sz w:val="21"/>
          <w:szCs w:val="24"/>
        </w:rPr>
        <w:t>设置淘宝镜像为默认下载地址:</w:t>
      </w:r>
      <w:bookmarkStart w:id="193" w:name="OLE_LINK128"/>
      <w:bookmarkStart w:id="194" w:name="OLE_LINK129"/>
      <w:r w:rsidRPr="00020112">
        <w:rPr>
          <w:rFonts w:ascii="微软雅黑" w:eastAsia="微软雅黑" w:hAnsi="微软雅黑" w:cs="微软雅黑"/>
          <w:color w:val="000000"/>
          <w:kern w:val="0"/>
          <w:sz w:val="21"/>
          <w:szCs w:val="24"/>
        </w:rPr>
        <w:t>npm config set registry=https://registry.npm.taobao.org</w:t>
      </w:r>
    </w:p>
    <w:p w:rsidR="00A146CB" w:rsidRPr="00BA5986" w:rsidRDefault="00A146CB" w:rsidP="005F3396">
      <w:pPr>
        <w:pStyle w:val="af"/>
        <w:numPr>
          <w:ilvl w:val="1"/>
          <w:numId w:val="344"/>
        </w:numPr>
        <w:ind w:firstLineChars="0"/>
        <w:rPr>
          <w:rFonts w:ascii="微软雅黑" w:eastAsia="微软雅黑" w:hAnsi="微软雅黑"/>
          <w:sz w:val="22"/>
          <w:highlight w:val="yellow"/>
        </w:rPr>
      </w:pPr>
      <w:r w:rsidRPr="00020112">
        <w:rPr>
          <w:rFonts w:ascii="微软雅黑" w:eastAsia="微软雅黑" w:hAnsi="微软雅黑" w:cs="微软雅黑"/>
          <w:color w:val="000000"/>
          <w:kern w:val="0"/>
          <w:sz w:val="21"/>
          <w:szCs w:val="24"/>
        </w:rPr>
        <w:t xml:space="preserve">本地安装: </w:t>
      </w:r>
      <w:r w:rsidRPr="00BA5986">
        <w:rPr>
          <w:rFonts w:ascii="微软雅黑" w:eastAsia="微软雅黑" w:hAnsi="微软雅黑" w:hint="eastAsia"/>
          <w:sz w:val="22"/>
          <w:highlight w:val="yellow"/>
        </w:rPr>
        <w:t>npm install gulp --save-dev</w:t>
      </w:r>
    </w:p>
    <w:bookmarkEnd w:id="193"/>
    <w:bookmarkEnd w:id="194"/>
    <w:p w:rsidR="001B7EAE" w:rsidRPr="00020112" w:rsidRDefault="001B7EAE" w:rsidP="00841AF0">
      <w:pPr>
        <w:ind w:leftChars="300" w:left="84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b/>
          <w:color w:val="FF0000"/>
          <w:sz w:val="22"/>
        </w:rPr>
        <w:t>gulp-less</w:t>
      </w:r>
      <w:r w:rsidRPr="00020112">
        <w:rPr>
          <w:rFonts w:ascii="微软雅黑" w:eastAsia="微软雅黑" w:hAnsi="微软雅黑" w:hint="eastAsia"/>
          <w:sz w:val="22"/>
        </w:rPr>
        <w:t xml:space="preserve"> 编译LESS文件</w:t>
      </w:r>
    </w:p>
    <w:p w:rsidR="001B7EAE" w:rsidRPr="00020112" w:rsidRDefault="001B7EAE" w:rsidP="00841AF0">
      <w:pPr>
        <w:ind w:leftChars="300" w:left="84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b/>
          <w:color w:val="FF0000"/>
          <w:sz w:val="22"/>
        </w:rPr>
        <w:t>gulp-autoprefixer</w:t>
      </w:r>
      <w:r w:rsidRPr="00020112">
        <w:rPr>
          <w:rFonts w:ascii="微软雅黑" w:eastAsia="微软雅黑" w:hAnsi="微软雅黑" w:hint="eastAsia"/>
          <w:sz w:val="22"/>
        </w:rPr>
        <w:t xml:space="preserve"> 添加CSS私有前缀</w:t>
      </w:r>
    </w:p>
    <w:p w:rsidR="001B7EAE" w:rsidRPr="00020112" w:rsidRDefault="001B7EAE" w:rsidP="00841AF0">
      <w:pPr>
        <w:ind w:leftChars="300" w:left="84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b/>
          <w:color w:val="FF0000"/>
          <w:sz w:val="22"/>
        </w:rPr>
        <w:t>gulp-cssmin</w:t>
      </w:r>
      <w:r w:rsidRPr="00020112">
        <w:rPr>
          <w:rFonts w:ascii="微软雅黑" w:eastAsia="微软雅黑" w:hAnsi="微软雅黑" w:hint="eastAsia"/>
          <w:sz w:val="22"/>
        </w:rPr>
        <w:t xml:space="preserve"> 压缩CSS</w:t>
      </w:r>
    </w:p>
    <w:p w:rsidR="001B7EAE" w:rsidRPr="00020112" w:rsidRDefault="001B7EAE" w:rsidP="00841AF0">
      <w:pPr>
        <w:ind w:leftChars="300" w:left="84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b/>
          <w:color w:val="FF0000"/>
          <w:sz w:val="22"/>
        </w:rPr>
        <w:t>gulp-rname</w:t>
      </w:r>
      <w:r w:rsidRPr="00020112">
        <w:rPr>
          <w:rFonts w:ascii="微软雅黑" w:eastAsia="微软雅黑" w:hAnsi="微软雅黑" w:hint="eastAsia"/>
          <w:sz w:val="22"/>
        </w:rPr>
        <w:t>重命名</w:t>
      </w:r>
    </w:p>
    <w:p w:rsidR="001B7EAE" w:rsidRPr="00020112" w:rsidRDefault="001B7EAE" w:rsidP="00841AF0">
      <w:pPr>
        <w:ind w:leftChars="300" w:left="84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b/>
          <w:color w:val="FF0000"/>
          <w:sz w:val="22"/>
        </w:rPr>
        <w:t>gulp-imagemin</w:t>
      </w:r>
      <w:r w:rsidRPr="00020112">
        <w:rPr>
          <w:rFonts w:ascii="微软雅黑" w:eastAsia="微软雅黑" w:hAnsi="微软雅黑" w:hint="eastAsia"/>
          <w:sz w:val="22"/>
        </w:rPr>
        <w:t xml:space="preserve"> 图片压缩</w:t>
      </w:r>
    </w:p>
    <w:p w:rsidR="001B7EAE" w:rsidRPr="00020112" w:rsidRDefault="001B7EAE" w:rsidP="00841AF0">
      <w:pPr>
        <w:ind w:leftChars="300" w:left="84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b/>
          <w:color w:val="FF0000"/>
          <w:sz w:val="22"/>
        </w:rPr>
        <w:t>gulp-uglify</w:t>
      </w:r>
      <w:r w:rsidRPr="00020112">
        <w:rPr>
          <w:rFonts w:ascii="微软雅黑" w:eastAsia="微软雅黑" w:hAnsi="微软雅黑" w:hint="eastAsia"/>
          <w:sz w:val="22"/>
        </w:rPr>
        <w:t xml:space="preserve"> 压缩Javascript</w:t>
      </w:r>
    </w:p>
    <w:p w:rsidR="001B7EAE" w:rsidRPr="00020112" w:rsidRDefault="001B7EAE" w:rsidP="00841AF0">
      <w:pPr>
        <w:ind w:leftChars="300" w:left="84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b/>
          <w:color w:val="FF0000"/>
          <w:sz w:val="22"/>
        </w:rPr>
        <w:t>gulp-concat</w:t>
      </w:r>
      <w:r w:rsidRPr="00020112">
        <w:rPr>
          <w:rFonts w:ascii="微软雅黑" w:eastAsia="微软雅黑" w:hAnsi="微软雅黑" w:hint="eastAsia"/>
          <w:sz w:val="22"/>
        </w:rPr>
        <w:t xml:space="preserve"> 合并</w:t>
      </w:r>
    </w:p>
    <w:p w:rsidR="001B7EAE" w:rsidRPr="00020112" w:rsidRDefault="001B7EAE" w:rsidP="00841AF0">
      <w:pPr>
        <w:ind w:leftChars="300" w:left="84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b/>
          <w:color w:val="FF0000"/>
          <w:sz w:val="22"/>
        </w:rPr>
        <w:t>gulp-htmlmin</w:t>
      </w:r>
      <w:r w:rsidRPr="00020112">
        <w:rPr>
          <w:rFonts w:ascii="微软雅黑" w:eastAsia="微软雅黑" w:hAnsi="微软雅黑" w:hint="eastAsia"/>
          <w:sz w:val="22"/>
        </w:rPr>
        <w:t xml:space="preserve"> 压缩HTML</w:t>
      </w:r>
    </w:p>
    <w:p w:rsidR="006C2CB4" w:rsidRPr="00020112" w:rsidRDefault="006C2CB4" w:rsidP="00841AF0">
      <w:pPr>
        <w:ind w:leftChars="300" w:left="84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删除空白符:collapsewhitespace:true</w:t>
      </w:r>
    </w:p>
    <w:p w:rsidR="001B7EAE" w:rsidRPr="00020112" w:rsidRDefault="001B7EAE" w:rsidP="00841AF0">
      <w:pPr>
        <w:ind w:leftChars="300" w:left="84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gulp-rev</w:t>
      </w:r>
      <w:r w:rsidRPr="00020112">
        <w:rPr>
          <w:rFonts w:ascii="微软雅黑" w:eastAsia="微软雅黑" w:hAnsi="微软雅黑" w:hint="eastAsia"/>
          <w:sz w:val="22"/>
        </w:rPr>
        <w:t xml:space="preserve"> 添加版本号</w:t>
      </w:r>
    </w:p>
    <w:p w:rsidR="00F44FC0" w:rsidRPr="00020112" w:rsidRDefault="00F44FC0" w:rsidP="00841AF0">
      <w:pPr>
        <w:ind w:leftChars="300" w:left="84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版本号为</w:t>
      </w:r>
      <w:r w:rsidRPr="00020112">
        <w:rPr>
          <w:rFonts w:ascii="微软雅黑" w:eastAsia="微软雅黑" w:hAnsi="微软雅黑" w:hint="eastAsia"/>
          <w:sz w:val="22"/>
        </w:rPr>
        <w:t>MD5字符</w:t>
      </w:r>
    </w:p>
    <w:p w:rsidR="001B7EAE" w:rsidRPr="00020112" w:rsidRDefault="001B7EAE" w:rsidP="00841AF0">
      <w:pPr>
        <w:ind w:leftChars="300" w:left="84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color w:val="FF0000"/>
          <w:sz w:val="22"/>
        </w:rPr>
        <w:t>gulp-rev-collector</w:t>
      </w:r>
      <w:r w:rsidRPr="00020112">
        <w:rPr>
          <w:rFonts w:ascii="微软雅黑" w:eastAsia="微软雅黑" w:hAnsi="微软雅黑" w:hint="eastAsia"/>
          <w:sz w:val="22"/>
        </w:rPr>
        <w:t xml:space="preserve"> 内容替换</w:t>
      </w:r>
    </w:p>
    <w:p w:rsidR="001B7EAE" w:rsidRPr="00020112" w:rsidRDefault="001B7EAE" w:rsidP="00841AF0">
      <w:pPr>
        <w:ind w:leftChars="300" w:left="84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b/>
          <w:color w:val="FF0000"/>
          <w:sz w:val="22"/>
        </w:rPr>
        <w:t>gulp-useref</w:t>
      </w:r>
      <w:r w:rsidRPr="00020112">
        <w:rPr>
          <w:rFonts w:ascii="微软雅黑" w:eastAsia="微软雅黑" w:hAnsi="微软雅黑"/>
          <w:b/>
          <w:color w:val="FF0000"/>
          <w:sz w:val="22"/>
        </w:rPr>
        <w:t xml:space="preserve"> </w:t>
      </w:r>
      <w:r w:rsidRPr="00020112">
        <w:rPr>
          <w:rFonts w:ascii="微软雅黑" w:eastAsia="微软雅黑" w:hAnsi="微软雅黑"/>
          <w:sz w:val="22"/>
        </w:rPr>
        <w:t>合并文件,不压缩</w:t>
      </w:r>
    </w:p>
    <w:p w:rsidR="001B7EAE" w:rsidRPr="00020112" w:rsidRDefault="001B7EAE" w:rsidP="00841AF0">
      <w:pPr>
        <w:ind w:leftChars="300" w:left="84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 w:hint="eastAsia"/>
          <w:b/>
          <w:color w:val="FF0000"/>
          <w:sz w:val="22"/>
        </w:rPr>
        <w:t>gulp-if</w:t>
      </w:r>
      <w:r w:rsidRPr="00020112">
        <w:rPr>
          <w:rFonts w:ascii="微软雅黑" w:eastAsia="微软雅黑" w:hAnsi="微软雅黑"/>
          <w:b/>
          <w:color w:val="FF0000"/>
          <w:sz w:val="22"/>
        </w:rPr>
        <w:t xml:space="preserve"> </w:t>
      </w:r>
    </w:p>
    <w:p w:rsidR="001B7EAE" w:rsidRPr="00020112" w:rsidRDefault="00A146CB" w:rsidP="00841AF0">
      <w:pPr>
        <w:ind w:leftChars="300" w:left="840"/>
        <w:rPr>
          <w:rFonts w:ascii="微软雅黑" w:eastAsia="微软雅黑" w:hAnsi="微软雅黑"/>
          <w:b/>
          <w:color w:val="FF0000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在目标根目录创建一个gulpfile.js配置文件</w:t>
      </w:r>
    </w:p>
    <w:p w:rsidR="00182091" w:rsidRPr="00020112" w:rsidRDefault="00182091" w:rsidP="0018209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FFFFFF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FF00F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gulp = </w:t>
      </w:r>
      <w:r w:rsidRPr="00020112">
        <w:rPr>
          <w:rFonts w:ascii="微软雅黑" w:eastAsia="微软雅黑" w:hAnsi="微软雅黑" w:cs="宋体"/>
          <w:i/>
          <w:iCs/>
          <w:color w:val="FF00FF"/>
          <w:kern w:val="0"/>
          <w:sz w:val="21"/>
          <w:szCs w:val="24"/>
        </w:rPr>
        <w:t>require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t>'gulp'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F00F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less = </w:t>
      </w:r>
      <w:r w:rsidRPr="00020112">
        <w:rPr>
          <w:rFonts w:ascii="微软雅黑" w:eastAsia="微软雅黑" w:hAnsi="微软雅黑" w:cs="宋体"/>
          <w:i/>
          <w:iCs/>
          <w:color w:val="FF00FF"/>
          <w:kern w:val="0"/>
          <w:sz w:val="21"/>
          <w:szCs w:val="24"/>
        </w:rPr>
        <w:t>require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t>'less'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="008D6CD1"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t xml:space="preserve"> 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gulp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task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t>'less'</w:t>
      </w:r>
      <w:r w:rsidRPr="00020112">
        <w:rPr>
          <w:rFonts w:ascii="微软雅黑" w:eastAsia="微软雅黑" w:hAnsi="微软雅黑" w:cs="宋体"/>
          <w:color w:val="E200E2"/>
          <w:kern w:val="0"/>
          <w:sz w:val="21"/>
          <w:szCs w:val="24"/>
        </w:rPr>
        <w:t xml:space="preserve">, </w:t>
      </w:r>
      <w:r w:rsidRPr="00020112">
        <w:rPr>
          <w:rFonts w:ascii="微软雅黑" w:eastAsia="微软雅黑" w:hAnsi="微软雅黑" w:cs="宋体"/>
          <w:color w:val="FF00FF"/>
          <w:kern w:val="0"/>
          <w:sz w:val="21"/>
          <w:szCs w:val="24"/>
        </w:rPr>
        <w:t xml:space="preserve">function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 {</w:t>
      </w:r>
      <w:r w:rsidR="008D6CD1" w:rsidRPr="00020112">
        <w:rPr>
          <w:rFonts w:ascii="微软雅黑" w:eastAsia="微软雅黑" w:hAnsi="微软雅黑" w:cs="宋体"/>
          <w:color w:val="00FF00"/>
          <w:kern w:val="0"/>
          <w:sz w:val="21"/>
          <w:szCs w:val="24"/>
        </w:rPr>
        <w:t>//</w:t>
      </w:r>
      <w:r w:rsidR="008D6CD1"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t>引入依赖包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gulp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i/>
          <w:iCs/>
          <w:color w:val="FF00FF"/>
          <w:kern w:val="0"/>
          <w:sz w:val="21"/>
          <w:szCs w:val="24"/>
        </w:rPr>
        <w:t>src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t>'</w:t>
      </w:r>
      <w:r w:rsidRPr="00020112">
        <w:rPr>
          <w:rFonts w:ascii="微软雅黑" w:eastAsia="微软雅黑" w:hAnsi="微软雅黑" w:cs="宋体" w:hint="eastAsia"/>
          <w:color w:val="FF9900"/>
          <w:kern w:val="0"/>
          <w:sz w:val="21"/>
          <w:szCs w:val="24"/>
        </w:rPr>
        <w:t>路径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t>'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 xml:space="preserve">) </w:t>
      </w:r>
    </w:p>
    <w:p w:rsidR="00182091" w:rsidRPr="00020112" w:rsidRDefault="00182091" w:rsidP="00182091">
      <w:pPr>
        <w:widowControl/>
        <w:shd w:val="clear" w:color="auto" w:fill="272822"/>
        <w:tabs>
          <w:tab w:val="left" w:pos="11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FFFFFF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00FF00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t>需要构建资源的路径，字符串或数组（可以正则方式书写）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FFFF00"/>
          <w:kern w:val="0"/>
          <w:sz w:val="21"/>
          <w:szCs w:val="24"/>
        </w:rPr>
        <w:t>pipe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less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 xml:space="preserve">()) </w:t>
      </w:r>
      <w:r w:rsidRPr="00020112">
        <w:rPr>
          <w:rFonts w:ascii="微软雅黑" w:eastAsia="微软雅黑" w:hAnsi="微软雅黑" w:cs="宋体"/>
          <w:color w:val="00FF00"/>
          <w:kern w:val="0"/>
          <w:sz w:val="21"/>
          <w:szCs w:val="24"/>
        </w:rPr>
        <w:t>//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t>管道，将需要构建的资源</w:t>
      </w:r>
      <w:r w:rsidRPr="00020112">
        <w:rPr>
          <w:rFonts w:ascii="微软雅黑" w:eastAsia="微软雅黑" w:hAnsi="微软雅黑" w:cs="宋体"/>
          <w:color w:val="00FF00"/>
          <w:kern w:val="0"/>
          <w:sz w:val="21"/>
          <w:szCs w:val="24"/>
        </w:rPr>
        <w:t>“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t>输送</w:t>
      </w:r>
      <w:r w:rsidRPr="00020112">
        <w:rPr>
          <w:rFonts w:ascii="微软雅黑" w:eastAsia="微软雅黑" w:hAnsi="微软雅黑" w:cs="宋体"/>
          <w:color w:val="00FF00"/>
          <w:kern w:val="0"/>
          <w:sz w:val="21"/>
          <w:szCs w:val="24"/>
        </w:rPr>
        <w:t>”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t>给插件。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FFFF00"/>
          <w:kern w:val="0"/>
          <w:sz w:val="21"/>
          <w:szCs w:val="24"/>
        </w:rPr>
        <w:t>pipe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gulp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.</w:t>
      </w:r>
      <w:r w:rsidRPr="00020112">
        <w:rPr>
          <w:rFonts w:ascii="微软雅黑" w:eastAsia="微软雅黑" w:hAnsi="微软雅黑" w:cs="宋体"/>
          <w:color w:val="F8F8F2"/>
          <w:kern w:val="0"/>
          <w:sz w:val="21"/>
          <w:szCs w:val="24"/>
        </w:rPr>
        <w:t>dest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t>'</w:t>
      </w:r>
      <w:r w:rsidRPr="00020112">
        <w:rPr>
          <w:rFonts w:ascii="微软雅黑" w:eastAsia="微软雅黑" w:hAnsi="微软雅黑" w:cs="宋体" w:hint="eastAsia"/>
          <w:color w:val="FF9900"/>
          <w:kern w:val="0"/>
          <w:sz w:val="21"/>
          <w:szCs w:val="24"/>
        </w:rPr>
        <w:t>保存路径</w:t>
      </w:r>
      <w:r w:rsidRPr="00020112">
        <w:rPr>
          <w:rFonts w:ascii="微软雅黑" w:eastAsia="微软雅黑" w:hAnsi="微软雅黑" w:cs="宋体"/>
          <w:color w:val="FF9900"/>
          <w:kern w:val="0"/>
          <w:sz w:val="21"/>
          <w:szCs w:val="24"/>
        </w:rPr>
        <w:t>'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))</w:t>
      </w:r>
    </w:p>
    <w:p w:rsidR="00182091" w:rsidRPr="00020112" w:rsidRDefault="00182091" w:rsidP="00182091">
      <w:pPr>
        <w:widowControl/>
        <w:shd w:val="clear" w:color="auto" w:fill="272822"/>
        <w:tabs>
          <w:tab w:val="left" w:pos="91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00FF00"/>
          <w:kern w:val="0"/>
          <w:sz w:val="21"/>
          <w:szCs w:val="24"/>
        </w:rPr>
        <w:t xml:space="preserve">// 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t>构建任务完成后资源存放的路径（会自动创建）</w:t>
      </w:r>
      <w:r w:rsidRPr="00020112">
        <w:rPr>
          <w:rFonts w:ascii="微软雅黑" w:eastAsia="微软雅黑" w:hAnsi="微软雅黑" w:cs="宋体" w:hint="eastAsia"/>
          <w:color w:val="00FF00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}</w:t>
      </w:r>
    </w:p>
    <w:p w:rsidR="001B7EAE" w:rsidRPr="00020112" w:rsidRDefault="001B7EAE" w:rsidP="001B7EAE">
      <w:pPr>
        <w:rPr>
          <w:rFonts w:ascii="微软雅黑" w:eastAsia="微软雅黑" w:hAnsi="微软雅黑"/>
          <w:b/>
          <w:color w:val="FF0000"/>
          <w:sz w:val="22"/>
        </w:rPr>
      </w:pPr>
    </w:p>
    <w:p w:rsidR="00FA5941" w:rsidRPr="00020112" w:rsidRDefault="00C94992" w:rsidP="00FA5941">
      <w:pPr>
        <w:rPr>
          <w:rFonts w:ascii="微软雅黑" w:eastAsia="微软雅黑" w:hAnsi="微软雅黑"/>
          <w:sz w:val="22"/>
        </w:rPr>
      </w:pPr>
      <w:hyperlink r:id="rId10" w:history="1">
        <w:r w:rsidR="006C2CB4" w:rsidRPr="00020112">
          <w:rPr>
            <w:rStyle w:val="ac"/>
            <w:rFonts w:ascii="微软雅黑" w:eastAsia="微软雅黑" w:hAnsi="微软雅黑" w:hint="eastAsia"/>
            <w:sz w:val="22"/>
          </w:rPr>
          <w:t>www.npmjs.com</w:t>
        </w:r>
      </w:hyperlink>
    </w:p>
    <w:p w:rsidR="006C2CB4" w:rsidRPr="00020112" w:rsidRDefault="006C2CB4" w:rsidP="00FA5941">
      <w:pPr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npm install === npm i</w:t>
      </w:r>
    </w:p>
    <w:p w:rsidR="00EF3373" w:rsidRPr="00020112" w:rsidRDefault="00EF3373" w:rsidP="00FA5941">
      <w:pPr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package.json</w:t>
      </w:r>
    </w:p>
    <w:p w:rsidR="00405B3D" w:rsidRPr="00020112" w:rsidRDefault="00643D33" w:rsidP="00405B3D">
      <w:pPr>
        <w:pStyle w:val="1"/>
        <w:rPr>
          <w:rFonts w:ascii="微软雅黑" w:eastAsia="微软雅黑" w:hAnsi="微软雅黑"/>
        </w:rPr>
      </w:pPr>
      <w:bookmarkStart w:id="195" w:name="_Toc517429216"/>
      <w:r>
        <w:rPr>
          <w:rFonts w:ascii="微软雅黑" w:eastAsia="微软雅黑" w:hAnsi="微软雅黑"/>
        </w:rPr>
        <w:t>创业</w:t>
      </w:r>
      <w:r w:rsidR="00405B3D" w:rsidRPr="00020112">
        <w:rPr>
          <w:rFonts w:ascii="微软雅黑" w:eastAsia="微软雅黑" w:hAnsi="微软雅黑"/>
        </w:rPr>
        <w:t>班第六十二天(补课)</w:t>
      </w:r>
      <w:bookmarkEnd w:id="195"/>
    </w:p>
    <w:p w:rsidR="00405B3D" w:rsidRPr="00020112" w:rsidRDefault="00405B3D" w:rsidP="00405B3D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96" w:name="_Toc517429217"/>
      <w:r w:rsidRPr="00020112">
        <w:rPr>
          <w:rFonts w:ascii="微软雅黑" w:eastAsia="微软雅黑" w:hAnsi="微软雅黑"/>
          <w:sz w:val="36"/>
        </w:rPr>
        <w:t>单页面</w:t>
      </w:r>
      <w:bookmarkEnd w:id="196"/>
    </w:p>
    <w:p w:rsidR="00405B3D" w:rsidRPr="00020112" w:rsidRDefault="00405B3D" w:rsidP="00405B3D">
      <w:pPr>
        <w:pStyle w:val="af"/>
        <w:numPr>
          <w:ilvl w:val="0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基本目录结构</w:t>
      </w:r>
    </w:p>
    <w:p w:rsidR="00405B3D" w:rsidRPr="00020112" w:rsidRDefault="00405B3D" w:rsidP="00405B3D">
      <w:pPr>
        <w:pStyle w:val="af"/>
        <w:numPr>
          <w:ilvl w:val="1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public()</w:t>
      </w:r>
    </w:p>
    <w:p w:rsidR="00405B3D" w:rsidRPr="00020112" w:rsidRDefault="00405B3D" w:rsidP="00405B3D">
      <w:pPr>
        <w:pStyle w:val="af"/>
        <w:numPr>
          <w:ilvl w:val="3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css</w:t>
      </w:r>
    </w:p>
    <w:p w:rsidR="00405B3D" w:rsidRPr="00020112" w:rsidRDefault="00405B3D" w:rsidP="00405B3D">
      <w:pPr>
        <w:pStyle w:val="af"/>
        <w:numPr>
          <w:ilvl w:val="3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js</w:t>
      </w:r>
    </w:p>
    <w:p w:rsidR="00405B3D" w:rsidRPr="00020112" w:rsidRDefault="00405B3D" w:rsidP="00405B3D">
      <w:pPr>
        <w:pStyle w:val="af"/>
        <w:numPr>
          <w:ilvl w:val="3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images(UI图)</w:t>
      </w:r>
    </w:p>
    <w:p w:rsidR="00405B3D" w:rsidRPr="00020112" w:rsidRDefault="00405B3D" w:rsidP="00405B3D">
      <w:pPr>
        <w:pStyle w:val="af"/>
        <w:numPr>
          <w:ilvl w:val="1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views(视图)</w:t>
      </w:r>
    </w:p>
    <w:p w:rsidR="00405B3D" w:rsidRPr="00020112" w:rsidRDefault="00405B3D" w:rsidP="00405B3D">
      <w:pPr>
        <w:pStyle w:val="af"/>
        <w:numPr>
          <w:ilvl w:val="1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scripts(业务逻辑js)</w:t>
      </w:r>
    </w:p>
    <w:p w:rsidR="00405B3D" w:rsidRPr="00020112" w:rsidRDefault="00405B3D" w:rsidP="00405B3D">
      <w:pPr>
        <w:pStyle w:val="af"/>
        <w:numPr>
          <w:ilvl w:val="1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uploads(内容图,上传文件)</w:t>
      </w:r>
    </w:p>
    <w:p w:rsidR="00405B3D" w:rsidRPr="00020112" w:rsidRDefault="000B7DEE" w:rsidP="00405B3D">
      <w:pPr>
        <w:pStyle w:val="af"/>
        <w:numPr>
          <w:ilvl w:val="1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api(接口目录)</w:t>
      </w:r>
    </w:p>
    <w:p w:rsidR="000B7DEE" w:rsidRPr="00020112" w:rsidRDefault="000B7DEE" w:rsidP="000B7DEE">
      <w:pPr>
        <w:pStyle w:val="af"/>
        <w:numPr>
          <w:ilvl w:val="0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开发步骤(使用angularJS)</w:t>
      </w:r>
    </w:p>
    <w:p w:rsidR="000B7DEE" w:rsidRPr="00020112" w:rsidRDefault="000B7DEE" w:rsidP="000B7DEE">
      <w:pPr>
        <w:pStyle w:val="af"/>
        <w:numPr>
          <w:ilvl w:val="1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引入</w:t>
      </w:r>
    </w:p>
    <w:p w:rsidR="000B7DEE" w:rsidRPr="00020112" w:rsidRDefault="000B7DEE" w:rsidP="000B7DEE">
      <w:pPr>
        <w:pStyle w:val="af"/>
        <w:numPr>
          <w:ilvl w:val="1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指定ng-app</w:t>
      </w:r>
    </w:p>
    <w:p w:rsidR="000B7DEE" w:rsidRPr="00020112" w:rsidRDefault="000B7DEE" w:rsidP="000B7DEE">
      <w:pPr>
        <w:pStyle w:val="af"/>
        <w:numPr>
          <w:ilvl w:val="1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创建模块var</w:t>
      </w:r>
      <w:r w:rsidRPr="00020112">
        <w:rPr>
          <w:rFonts w:ascii="微软雅黑" w:eastAsia="微软雅黑" w:hAnsi="微软雅黑"/>
          <w:sz w:val="22"/>
        </w:rPr>
        <w:t xml:space="preserve"> app = angular(‘name’,[依赖模块])</w:t>
      </w:r>
    </w:p>
    <w:p w:rsidR="000B7DEE" w:rsidRPr="00020112" w:rsidRDefault="000B7DEE" w:rsidP="000B7DEE">
      <w:pPr>
        <w:pStyle w:val="af"/>
        <w:numPr>
          <w:ilvl w:val="1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按模块的思想开发将具有类似功能的程序归类</w:t>
      </w:r>
    </w:p>
    <w:p w:rsidR="000B7DEE" w:rsidRPr="00020112" w:rsidRDefault="000B7DEE" w:rsidP="000B7DEE">
      <w:pPr>
        <w:pStyle w:val="af"/>
        <w:numPr>
          <w:ilvl w:val="1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将使用控制器归类,所有指令归类</w:t>
      </w:r>
    </w:p>
    <w:p w:rsidR="000B7DEE" w:rsidRPr="00020112" w:rsidRDefault="00694F6C" w:rsidP="000B7DEE">
      <w:pPr>
        <w:pStyle w:val="af"/>
        <w:numPr>
          <w:ilvl w:val="1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在使用</w:t>
      </w:r>
      <w:r w:rsidR="000B7DEE" w:rsidRPr="00020112">
        <w:rPr>
          <w:rFonts w:ascii="微软雅黑" w:eastAsia="微软雅黑" w:hAnsi="微软雅黑"/>
          <w:sz w:val="22"/>
        </w:rPr>
        <w:t>时将这个独立的模块作为app的依赖使用</w:t>
      </w:r>
    </w:p>
    <w:p w:rsidR="00694F6C" w:rsidRPr="00020112" w:rsidRDefault="00694F6C" w:rsidP="000B7DEE">
      <w:pPr>
        <w:pStyle w:val="af"/>
        <w:numPr>
          <w:ilvl w:val="1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通过块配置和when筛选执行哪一个模块</w:t>
      </w:r>
      <w:r w:rsidRPr="00020112">
        <w:rPr>
          <w:rFonts w:ascii="微软雅黑" w:eastAsia="微软雅黑" w:hAnsi="微软雅黑" w:hint="eastAsia"/>
          <w:sz w:val="22"/>
        </w:rPr>
        <w:t xml:space="preserve">  </w:t>
      </w:r>
    </w:p>
    <w:p w:rsidR="000B7DEE" w:rsidRPr="00020112" w:rsidRDefault="000B7DEE" w:rsidP="000B7DEE">
      <w:pPr>
        <w:pStyle w:val="af"/>
        <w:numPr>
          <w:ilvl w:val="1"/>
          <w:numId w:val="34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创建控制器app.controller</w:t>
      </w:r>
    </w:p>
    <w:p w:rsidR="00C00E03" w:rsidRPr="00020112" w:rsidRDefault="00C00E03" w:rsidP="00C00E03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97" w:name="_Toc517429218"/>
      <w:r w:rsidRPr="00020112">
        <w:rPr>
          <w:rFonts w:ascii="微软雅黑" w:eastAsia="微软雅黑" w:hAnsi="微软雅黑"/>
          <w:sz w:val="36"/>
        </w:rPr>
        <w:t>移动端</w:t>
      </w:r>
      <w:bookmarkEnd w:id="197"/>
    </w:p>
    <w:p w:rsidR="00C00E03" w:rsidRPr="00020112" w:rsidRDefault="00C00E03" w:rsidP="00C00E03">
      <w:pPr>
        <w:pStyle w:val="af"/>
        <w:numPr>
          <w:ilvl w:val="0"/>
          <w:numId w:val="34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em相对于自己当前的字号长度</w:t>
      </w:r>
    </w:p>
    <w:p w:rsidR="00897A54" w:rsidRPr="00020112" w:rsidRDefault="00897A54" w:rsidP="00C00E03">
      <w:pPr>
        <w:pStyle w:val="af"/>
        <w:numPr>
          <w:ilvl w:val="0"/>
          <w:numId w:val="34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rem相对于跟元素的</w:t>
      </w:r>
      <w:r w:rsidR="00743685" w:rsidRPr="00020112">
        <w:rPr>
          <w:rFonts w:ascii="微软雅黑" w:eastAsia="微软雅黑" w:hAnsi="微软雅黑"/>
          <w:sz w:val="22"/>
        </w:rPr>
        <w:t>字号</w:t>
      </w:r>
      <w:r w:rsidRPr="00020112">
        <w:rPr>
          <w:rFonts w:ascii="微软雅黑" w:eastAsia="微软雅黑" w:hAnsi="微软雅黑"/>
          <w:sz w:val="22"/>
        </w:rPr>
        <w:t>长度html元素</w:t>
      </w:r>
    </w:p>
    <w:p w:rsidR="00897A54" w:rsidRPr="00020112" w:rsidRDefault="00897A54" w:rsidP="00C00E03">
      <w:pPr>
        <w:pStyle w:val="af"/>
        <w:numPr>
          <w:ilvl w:val="0"/>
          <w:numId w:val="34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浏览器的默认字号</w:t>
      </w:r>
      <w:r w:rsidRPr="00020112">
        <w:rPr>
          <w:rFonts w:ascii="微软雅黑" w:eastAsia="微软雅黑" w:hAnsi="微软雅黑" w:hint="eastAsia"/>
          <w:sz w:val="22"/>
        </w:rPr>
        <w:t>16px</w:t>
      </w:r>
    </w:p>
    <w:p w:rsidR="00C00E03" w:rsidRPr="00020112" w:rsidRDefault="00897A54" w:rsidP="00C00E03">
      <w:pPr>
        <w:pStyle w:val="af"/>
        <w:numPr>
          <w:ilvl w:val="0"/>
          <w:numId w:val="34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1rem</w:t>
      </w:r>
      <w:r w:rsidRPr="00020112">
        <w:rPr>
          <w:rFonts w:ascii="微软雅黑" w:eastAsia="微软雅黑" w:hAnsi="微软雅黑"/>
          <w:sz w:val="22"/>
        </w:rPr>
        <w:t xml:space="preserve"> = 16px</w:t>
      </w:r>
    </w:p>
    <w:p w:rsidR="00516C8A" w:rsidRPr="00020112" w:rsidRDefault="00516C8A" w:rsidP="00516C8A">
      <w:pPr>
        <w:pStyle w:val="af"/>
        <w:numPr>
          <w:ilvl w:val="0"/>
          <w:numId w:val="34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C3属性,PC端尽量不用,移动端支持多</w:t>
      </w:r>
    </w:p>
    <w:p w:rsidR="008749C0" w:rsidRPr="00020112" w:rsidRDefault="008749C0" w:rsidP="00516C8A">
      <w:pPr>
        <w:pStyle w:val="af"/>
        <w:numPr>
          <w:ilvl w:val="0"/>
          <w:numId w:val="34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媒体查询</w:t>
      </w:r>
    </w:p>
    <w:p w:rsidR="00CC4322" w:rsidRPr="00020112" w:rsidRDefault="00CC4322" w:rsidP="00CC4322">
      <w:pPr>
        <w:pStyle w:val="af"/>
        <w:numPr>
          <w:ilvl w:val="1"/>
          <w:numId w:val="34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all 所以设备</w:t>
      </w:r>
    </w:p>
    <w:p w:rsidR="00CC4322" w:rsidRPr="00020112" w:rsidRDefault="00CC4322" w:rsidP="00CC4322">
      <w:pPr>
        <w:pStyle w:val="af"/>
        <w:numPr>
          <w:ilvl w:val="1"/>
          <w:numId w:val="34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print 打印机和打印机预览</w:t>
      </w:r>
    </w:p>
    <w:p w:rsidR="008E5D1A" w:rsidRPr="00020112" w:rsidRDefault="00CC4322" w:rsidP="008E5D1A">
      <w:pPr>
        <w:pStyle w:val="af"/>
        <w:numPr>
          <w:ilvl w:val="1"/>
          <w:numId w:val="34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screen 屏幕</w:t>
      </w:r>
      <w:r w:rsidR="008E5D1A" w:rsidRPr="00020112">
        <w:rPr>
          <w:rFonts w:ascii="微软雅黑" w:eastAsia="微软雅黑" w:hAnsi="微软雅黑"/>
          <w:sz w:val="22"/>
        </w:rPr>
        <w:t>电脑屏幕</w:t>
      </w:r>
      <w:r w:rsidR="008E5D1A" w:rsidRPr="00020112">
        <w:rPr>
          <w:rFonts w:ascii="微软雅黑" w:eastAsia="微软雅黑" w:hAnsi="微软雅黑" w:hint="eastAsia"/>
          <w:sz w:val="22"/>
        </w:rPr>
        <w:t xml:space="preserve"> 手机屏幕 屏幕电脑</w:t>
      </w:r>
    </w:p>
    <w:p w:rsidR="008E5D1A" w:rsidRPr="00020112" w:rsidRDefault="008E5D1A" w:rsidP="008E5D1A">
      <w:pPr>
        <w:pStyle w:val="a1"/>
        <w:numPr>
          <w:ilvl w:val="0"/>
          <w:numId w:val="0"/>
        </w:numPr>
        <w:ind w:left="42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@media only screen and (max-widthj:320px){</w:t>
      </w:r>
    </w:p>
    <w:p w:rsidR="008E5D1A" w:rsidRPr="00020112" w:rsidRDefault="008E5D1A" w:rsidP="008E5D1A">
      <w:pPr>
        <w:pStyle w:val="a1"/>
        <w:numPr>
          <w:ilvl w:val="0"/>
          <w:numId w:val="0"/>
        </w:numPr>
        <w:ind w:left="420" w:firstLine="42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html{</w:t>
      </w:r>
    </w:p>
    <w:p w:rsidR="008E5D1A" w:rsidRPr="00020112" w:rsidRDefault="008E5D1A" w:rsidP="00020112">
      <w:pPr>
        <w:pStyle w:val="a1"/>
        <w:numPr>
          <w:ilvl w:val="0"/>
          <w:numId w:val="0"/>
        </w:numPr>
        <w:ind w:left="420" w:firstLineChars="400" w:firstLine="84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background:pink</w:t>
      </w:r>
    </w:p>
    <w:p w:rsidR="008E5D1A" w:rsidRPr="00020112" w:rsidRDefault="008E5D1A" w:rsidP="008E5D1A">
      <w:pPr>
        <w:pStyle w:val="a1"/>
        <w:numPr>
          <w:ilvl w:val="0"/>
          <w:numId w:val="0"/>
        </w:numPr>
        <w:ind w:left="420" w:firstLine="42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}</w:t>
      </w:r>
    </w:p>
    <w:p w:rsidR="008E5D1A" w:rsidRPr="00020112" w:rsidRDefault="008E5D1A" w:rsidP="008E5D1A">
      <w:pPr>
        <w:pStyle w:val="a1"/>
        <w:numPr>
          <w:ilvl w:val="0"/>
          <w:numId w:val="0"/>
        </w:numPr>
        <w:ind w:left="42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}</w:t>
      </w:r>
    </w:p>
    <w:p w:rsidR="008E5D1A" w:rsidRPr="00020112" w:rsidRDefault="008E5D1A" w:rsidP="008E5D1A">
      <w:pPr>
        <w:pStyle w:val="af"/>
        <w:numPr>
          <w:ilvl w:val="1"/>
          <w:numId w:val="34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关键字</w:t>
      </w:r>
    </w:p>
    <w:p w:rsidR="0057589C" w:rsidRPr="00020112" w:rsidRDefault="0057589C" w:rsidP="0057589C">
      <w:pPr>
        <w:pStyle w:val="af"/>
        <w:numPr>
          <w:ilvl w:val="2"/>
          <w:numId w:val="34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device-width:屏幕宽度</w:t>
      </w:r>
    </w:p>
    <w:p w:rsidR="006167E3" w:rsidRDefault="0057589C" w:rsidP="006167E3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98" w:name="_Toc517429219"/>
      <w:r w:rsidRPr="00020112">
        <w:rPr>
          <w:rFonts w:ascii="微软雅黑" w:eastAsia="微软雅黑" w:hAnsi="微软雅黑"/>
          <w:sz w:val="36"/>
        </w:rPr>
        <w:t>css预处理器</w:t>
      </w:r>
      <w:bookmarkEnd w:id="198"/>
    </w:p>
    <w:p w:rsidR="006167E3" w:rsidRDefault="006167E3" w:rsidP="006167E3">
      <w:pPr>
        <w:ind w:left="140" w:firstLine="420"/>
      </w:pPr>
      <w:r>
        <w:rPr>
          <w:rFonts w:hint="eastAsia"/>
        </w:rPr>
        <w:t>Less</w:t>
      </w:r>
    </w:p>
    <w:p w:rsidR="00243B97" w:rsidRPr="006167E3" w:rsidRDefault="00243B97" w:rsidP="006167E3">
      <w:pPr>
        <w:ind w:left="140" w:firstLine="420"/>
      </w:pPr>
      <w:r w:rsidRPr="006167E3">
        <w:rPr>
          <w:rFonts w:ascii="微软雅黑" w:eastAsia="微软雅黑" w:hAnsi="微软雅黑"/>
          <w:sz w:val="22"/>
        </w:rPr>
        <w:t>lessc 源文件</w:t>
      </w:r>
      <w:r w:rsidRPr="006167E3">
        <w:rPr>
          <w:rFonts w:ascii="微软雅黑" w:eastAsia="微软雅黑" w:hAnsi="微软雅黑" w:hint="eastAsia"/>
          <w:sz w:val="22"/>
        </w:rPr>
        <w:t>.less</w:t>
      </w:r>
      <w:r w:rsidRPr="006167E3">
        <w:rPr>
          <w:rFonts w:ascii="微软雅黑" w:eastAsia="微软雅黑" w:hAnsi="微软雅黑"/>
          <w:sz w:val="22"/>
        </w:rPr>
        <w:t xml:space="preserve"> 转换后</w:t>
      </w:r>
      <w:r w:rsidRPr="006167E3">
        <w:rPr>
          <w:rFonts w:ascii="微软雅黑" w:eastAsia="微软雅黑" w:hAnsi="微软雅黑" w:hint="eastAsia"/>
          <w:sz w:val="22"/>
        </w:rPr>
        <w:t>.css</w:t>
      </w:r>
    </w:p>
    <w:p w:rsidR="004A54F9" w:rsidRPr="00020112" w:rsidRDefault="004A54F9" w:rsidP="004A54F9">
      <w:pPr>
        <w:pStyle w:val="af"/>
        <w:numPr>
          <w:ilvl w:val="1"/>
          <w:numId w:val="3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&lt;link rel= ‘stylesheet/less’ herf=’xx.less’&gt;</w:t>
      </w:r>
    </w:p>
    <w:p w:rsidR="004A54F9" w:rsidRPr="00020112" w:rsidRDefault="004A54F9" w:rsidP="004A54F9">
      <w:pPr>
        <w:pStyle w:val="af"/>
        <w:numPr>
          <w:ilvl w:val="1"/>
          <w:numId w:val="3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&lt;script src = ‘js/less.js’&gt;&lt;/script&gt;</w:t>
      </w:r>
    </w:p>
    <w:p w:rsidR="005F646B" w:rsidRPr="00020112" w:rsidRDefault="005F646B" w:rsidP="004A54F9">
      <w:pPr>
        <w:pStyle w:val="af"/>
        <w:numPr>
          <w:ilvl w:val="1"/>
          <w:numId w:val="3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less.js内部可以发送ajax请求</w:t>
      </w:r>
    </w:p>
    <w:p w:rsidR="005F646B" w:rsidRPr="00020112" w:rsidRDefault="00743685" w:rsidP="004A54F9">
      <w:pPr>
        <w:pStyle w:val="af"/>
        <w:numPr>
          <w:ilvl w:val="1"/>
          <w:numId w:val="3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通过一些</w:t>
      </w:r>
      <w:r w:rsidR="005F646B" w:rsidRPr="00020112">
        <w:rPr>
          <w:rFonts w:ascii="微软雅黑" w:eastAsia="微软雅黑" w:hAnsi="微软雅黑"/>
          <w:sz w:val="22"/>
        </w:rPr>
        <w:t>正则进行替换操作</w:t>
      </w:r>
    </w:p>
    <w:p w:rsidR="005F646B" w:rsidRPr="00020112" w:rsidRDefault="005F646B" w:rsidP="004A54F9">
      <w:pPr>
        <w:pStyle w:val="af"/>
        <w:numPr>
          <w:ilvl w:val="1"/>
          <w:numId w:val="3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然后将替换的结果生成一个&lt;sty</w:t>
      </w:r>
      <w:r w:rsidR="00743685" w:rsidRPr="00020112">
        <w:rPr>
          <w:rFonts w:ascii="微软雅黑" w:eastAsia="微软雅黑" w:hAnsi="微软雅黑"/>
          <w:sz w:val="22"/>
        </w:rPr>
        <w:t>l</w:t>
      </w:r>
      <w:r w:rsidRPr="00020112">
        <w:rPr>
          <w:rFonts w:ascii="微软雅黑" w:eastAsia="微软雅黑" w:hAnsi="微软雅黑"/>
          <w:sz w:val="22"/>
        </w:rPr>
        <w:t>e&gt;标签</w:t>
      </w:r>
    </w:p>
    <w:p w:rsidR="005F646B" w:rsidRPr="00020112" w:rsidRDefault="005F646B" w:rsidP="004A54F9">
      <w:pPr>
        <w:pStyle w:val="af"/>
        <w:numPr>
          <w:ilvl w:val="1"/>
          <w:numId w:val="3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style = document.createElement(‘style’)</w:t>
      </w:r>
    </w:p>
    <w:p w:rsidR="005F646B" w:rsidRPr="00020112" w:rsidRDefault="005F646B" w:rsidP="004A54F9">
      <w:pPr>
        <w:pStyle w:val="af"/>
        <w:numPr>
          <w:ilvl w:val="1"/>
          <w:numId w:val="3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style.innerHTHM = 替换的结果</w:t>
      </w:r>
    </w:p>
    <w:p w:rsidR="005F646B" w:rsidRPr="00020112" w:rsidRDefault="002F388E" w:rsidP="004A54F9">
      <w:pPr>
        <w:pStyle w:val="af"/>
        <w:numPr>
          <w:ilvl w:val="1"/>
          <w:numId w:val="3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less里@import</w:t>
      </w:r>
      <w:r w:rsidRPr="00020112">
        <w:rPr>
          <w:rFonts w:ascii="微软雅黑" w:eastAsia="微软雅黑" w:hAnsi="微软雅黑"/>
          <w:sz w:val="22"/>
        </w:rPr>
        <w:t xml:space="preserve"> ‘路径’;  引入其他less文件</w:t>
      </w:r>
    </w:p>
    <w:p w:rsidR="00E63130" w:rsidRPr="00020112" w:rsidRDefault="00E63130" w:rsidP="004A54F9">
      <w:pPr>
        <w:pStyle w:val="af"/>
        <w:numPr>
          <w:ilvl w:val="1"/>
          <w:numId w:val="3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盒子都要有高度</w:t>
      </w:r>
    </w:p>
    <w:p w:rsidR="00A80AA0" w:rsidRPr="00020112" w:rsidRDefault="00A80AA0" w:rsidP="004A54F9">
      <w:pPr>
        <w:pStyle w:val="af"/>
        <w:numPr>
          <w:ilvl w:val="1"/>
          <w:numId w:val="33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:not(.class): 排除</w:t>
      </w:r>
    </w:p>
    <w:p w:rsidR="00DC2C1B" w:rsidRPr="00020112" w:rsidRDefault="00DC2C1B" w:rsidP="00DC2C1B">
      <w:pPr>
        <w:pStyle w:val="20"/>
        <w:ind w:left="1127"/>
        <w:rPr>
          <w:rFonts w:ascii="微软雅黑" w:eastAsia="微软雅黑" w:hAnsi="微软雅黑"/>
          <w:sz w:val="36"/>
        </w:rPr>
      </w:pPr>
      <w:bookmarkStart w:id="199" w:name="_Toc517429220"/>
      <w:r w:rsidRPr="00020112">
        <w:rPr>
          <w:rFonts w:ascii="微软雅黑" w:eastAsia="微软雅黑" w:hAnsi="微软雅黑"/>
          <w:sz w:val="36"/>
        </w:rPr>
        <w:t>git</w:t>
      </w:r>
      <w:bookmarkEnd w:id="199"/>
    </w:p>
    <w:p w:rsidR="00DC2C1B" w:rsidRPr="00020112" w:rsidRDefault="00DC2C1B" w:rsidP="00DC2C1B">
      <w:pPr>
        <w:pStyle w:val="af"/>
        <w:numPr>
          <w:ilvl w:val="0"/>
          <w:numId w:val="34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.git</w:t>
      </w:r>
      <w:r w:rsidRPr="00020112">
        <w:rPr>
          <w:rFonts w:ascii="微软雅黑" w:eastAsia="微软雅黑" w:hAnsi="微软雅黑"/>
          <w:sz w:val="22"/>
        </w:rPr>
        <w:t>ignore:忽略文件</w:t>
      </w:r>
    </w:p>
    <w:p w:rsidR="00CC6F67" w:rsidRPr="00020112" w:rsidRDefault="00CC6F67" w:rsidP="00DC2C1B">
      <w:pPr>
        <w:pStyle w:val="af"/>
        <w:numPr>
          <w:ilvl w:val="0"/>
          <w:numId w:val="34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git</w:t>
      </w:r>
      <w:r w:rsidRPr="00020112">
        <w:rPr>
          <w:rFonts w:ascii="微软雅黑" w:eastAsia="微软雅黑" w:hAnsi="微软雅黑"/>
          <w:sz w:val="22"/>
        </w:rPr>
        <w:t xml:space="preserve"> </w:t>
      </w:r>
      <w:r w:rsidRPr="00020112">
        <w:rPr>
          <w:rFonts w:ascii="微软雅黑" w:eastAsia="微软雅黑" w:hAnsi="微软雅黑" w:hint="eastAsia"/>
          <w:sz w:val="22"/>
        </w:rPr>
        <w:t>difftool:比较工作区与暂存区的不同</w:t>
      </w:r>
    </w:p>
    <w:p w:rsidR="00CC6F67" w:rsidRPr="00020112" w:rsidRDefault="00CC6F67" w:rsidP="00DC2C1B">
      <w:pPr>
        <w:pStyle w:val="af"/>
        <w:numPr>
          <w:ilvl w:val="0"/>
          <w:numId w:val="347"/>
        </w:numPr>
        <w:ind w:firstLineChars="0"/>
        <w:rPr>
          <w:rFonts w:ascii="微软雅黑" w:eastAsia="微软雅黑" w:hAnsi="微软雅黑"/>
          <w:sz w:val="22"/>
        </w:rPr>
      </w:pPr>
      <w:bookmarkStart w:id="200" w:name="OLE_LINK130"/>
      <w:bookmarkStart w:id="201" w:name="OLE_LINK131"/>
      <w:bookmarkStart w:id="202" w:name="OLE_LINK132"/>
      <w:bookmarkStart w:id="203" w:name="OLE_LINK133"/>
      <w:bookmarkStart w:id="204" w:name="OLE_LINK134"/>
      <w:bookmarkStart w:id="205" w:name="OLE_LINK135"/>
      <w:bookmarkStart w:id="206" w:name="OLE_LINK136"/>
      <w:bookmarkStart w:id="207" w:name="OLE_LINK137"/>
      <w:r w:rsidRPr="00020112">
        <w:rPr>
          <w:rFonts w:ascii="微软雅黑" w:eastAsia="微软雅黑" w:hAnsi="微软雅黑"/>
          <w:sz w:val="22"/>
        </w:rPr>
        <w:t>git difftool ‘’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r w:rsidRPr="00020112">
        <w:rPr>
          <w:rFonts w:ascii="微软雅黑" w:eastAsia="微软雅黑" w:hAnsi="微软雅黑"/>
          <w:sz w:val="22"/>
        </w:rPr>
        <w:t xml:space="preserve"> 比较与特点提交的差异</w:t>
      </w:r>
    </w:p>
    <w:p w:rsidR="00CC6F67" w:rsidRPr="00020112" w:rsidRDefault="00CC6F67" w:rsidP="00DC2C1B">
      <w:pPr>
        <w:pStyle w:val="af"/>
        <w:numPr>
          <w:ilvl w:val="0"/>
          <w:numId w:val="34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git difftool ‘’ ‘’ 比较两次的差异</w:t>
      </w:r>
    </w:p>
    <w:p w:rsidR="00CC6F67" w:rsidRPr="00020112" w:rsidRDefault="00CC6F67" w:rsidP="00DC2C1B">
      <w:pPr>
        <w:pStyle w:val="af"/>
        <w:numPr>
          <w:ilvl w:val="0"/>
          <w:numId w:val="34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 xml:space="preserve">git –hard </w:t>
      </w:r>
    </w:p>
    <w:p w:rsidR="00B11F28" w:rsidRPr="00020112" w:rsidRDefault="00B11F28" w:rsidP="00B11F28">
      <w:pPr>
        <w:pStyle w:val="af"/>
        <w:numPr>
          <w:ilvl w:val="1"/>
          <w:numId w:val="34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-–soft</w:t>
      </w:r>
    </w:p>
    <w:p w:rsidR="0057589C" w:rsidRPr="00020112" w:rsidRDefault="0057589C" w:rsidP="00B11F28">
      <w:pPr>
        <w:pStyle w:val="af"/>
        <w:numPr>
          <w:ilvl w:val="1"/>
          <w:numId w:val="347"/>
        </w:numPr>
        <w:ind w:firstLineChars="0"/>
        <w:rPr>
          <w:rFonts w:ascii="微软雅黑" w:eastAsia="微软雅黑" w:hAnsi="微软雅黑"/>
          <w:sz w:val="22"/>
        </w:rPr>
      </w:pPr>
    </w:p>
    <w:p w:rsidR="00F37334" w:rsidRDefault="0078498B" w:rsidP="00F37334">
      <w:pPr>
        <w:pStyle w:val="af"/>
        <w:numPr>
          <w:ilvl w:val="0"/>
          <w:numId w:val="34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git</w:t>
      </w:r>
      <w:r w:rsidRPr="00020112">
        <w:rPr>
          <w:rFonts w:ascii="微软雅黑" w:eastAsia="微软雅黑" w:hAnsi="微软雅黑"/>
          <w:sz w:val="22"/>
        </w:rPr>
        <w:t xml:space="preserve"> push 地址</w:t>
      </w:r>
      <w:r w:rsidRPr="00020112">
        <w:rPr>
          <w:rFonts w:ascii="微软雅黑" w:eastAsia="微软雅黑" w:hAnsi="微软雅黑" w:hint="eastAsia"/>
          <w:sz w:val="22"/>
        </w:rPr>
        <w:t xml:space="preserve"> </w:t>
      </w:r>
      <w:r w:rsidRPr="00020112">
        <w:rPr>
          <w:rFonts w:ascii="微软雅黑" w:eastAsia="微软雅黑" w:hAnsi="微软雅黑"/>
          <w:sz w:val="22"/>
        </w:rPr>
        <w:t>– delete  删除分支</w:t>
      </w:r>
    </w:p>
    <w:p w:rsidR="00B90059" w:rsidRDefault="00B90059" w:rsidP="00B90059">
      <w:pPr>
        <w:pStyle w:val="af"/>
        <w:ind w:left="420" w:firstLineChars="0" w:firstLine="0"/>
        <w:rPr>
          <w:rFonts w:ascii="微软雅黑" w:eastAsia="微软雅黑" w:hAnsi="微软雅黑"/>
          <w:sz w:val="22"/>
        </w:rPr>
      </w:pPr>
    </w:p>
    <w:p w:rsidR="00B90059" w:rsidRDefault="00B90059" w:rsidP="00B90059">
      <w:pPr>
        <w:pStyle w:val="af"/>
        <w:ind w:left="420" w:firstLineChars="0" w:firstLine="0"/>
        <w:rPr>
          <w:rFonts w:ascii="微软雅黑" w:eastAsia="微软雅黑" w:hAnsi="微软雅黑" w:hint="eastAsia"/>
          <w:sz w:val="22"/>
        </w:rPr>
      </w:pPr>
    </w:p>
    <w:p w:rsidR="006F472F" w:rsidRPr="00020112" w:rsidRDefault="006F472F" w:rsidP="00B90059">
      <w:pPr>
        <w:pStyle w:val="af"/>
        <w:ind w:left="420" w:firstLineChars="0" w:firstLine="0"/>
        <w:rPr>
          <w:rFonts w:ascii="微软雅黑" w:eastAsia="微软雅黑" w:hAnsi="微软雅黑"/>
          <w:sz w:val="22"/>
        </w:rPr>
      </w:pPr>
      <w:bookmarkStart w:id="208" w:name="_GoBack"/>
      <w:bookmarkEnd w:id="208"/>
    </w:p>
    <w:p w:rsidR="00701BDA" w:rsidRPr="00020112" w:rsidRDefault="00643D33" w:rsidP="00701BDA">
      <w:pPr>
        <w:pStyle w:val="1"/>
        <w:rPr>
          <w:rFonts w:ascii="微软雅黑" w:eastAsia="微软雅黑" w:hAnsi="微软雅黑"/>
        </w:rPr>
      </w:pPr>
      <w:bookmarkStart w:id="209" w:name="_Toc517429221"/>
      <w:r>
        <w:rPr>
          <w:rFonts w:ascii="微软雅黑" w:eastAsia="微软雅黑" w:hAnsi="微软雅黑"/>
        </w:rPr>
        <w:t>创业</w:t>
      </w:r>
      <w:r w:rsidR="00701BDA" w:rsidRPr="00020112">
        <w:rPr>
          <w:rFonts w:ascii="微软雅黑" w:eastAsia="微软雅黑" w:hAnsi="微软雅黑"/>
        </w:rPr>
        <w:t>班第六十三天(nodeJS)</w:t>
      </w:r>
      <w:bookmarkEnd w:id="209"/>
    </w:p>
    <w:p w:rsidR="00701BDA" w:rsidRPr="00020112" w:rsidRDefault="00701BDA" w:rsidP="00701BDA">
      <w:pPr>
        <w:pStyle w:val="20"/>
        <w:ind w:left="1127"/>
        <w:rPr>
          <w:rFonts w:ascii="微软雅黑" w:eastAsia="微软雅黑" w:hAnsi="微软雅黑"/>
          <w:sz w:val="36"/>
        </w:rPr>
      </w:pPr>
      <w:bookmarkStart w:id="210" w:name="_Toc517429222"/>
      <w:r w:rsidRPr="00020112">
        <w:rPr>
          <w:rFonts w:ascii="微软雅黑" w:eastAsia="微软雅黑" w:hAnsi="微软雅黑" w:hint="eastAsia"/>
          <w:sz w:val="36"/>
        </w:rPr>
        <w:t>JS文件过多问题</w:t>
      </w:r>
      <w:bookmarkEnd w:id="210"/>
    </w:p>
    <w:p w:rsidR="00701BDA" w:rsidRPr="00020112" w:rsidRDefault="00701BDA" w:rsidP="00701BDA">
      <w:pPr>
        <w:pStyle w:val="af"/>
        <w:numPr>
          <w:ilvl w:val="0"/>
          <w:numId w:val="34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命名冲突</w:t>
      </w:r>
    </w:p>
    <w:p w:rsidR="00701BDA" w:rsidRPr="00020112" w:rsidRDefault="00701BDA" w:rsidP="00701BDA">
      <w:pPr>
        <w:pStyle w:val="af"/>
        <w:numPr>
          <w:ilvl w:val="1"/>
          <w:numId w:val="34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模块开发</w:t>
      </w:r>
    </w:p>
    <w:p w:rsidR="0086133C" w:rsidRPr="00020112" w:rsidRDefault="0086133C" w:rsidP="00701BDA">
      <w:pPr>
        <w:pStyle w:val="af"/>
        <w:numPr>
          <w:ilvl w:val="1"/>
          <w:numId w:val="34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代码复用</w:t>
      </w:r>
    </w:p>
    <w:p w:rsidR="00701BDA" w:rsidRPr="00020112" w:rsidRDefault="00701BDA" w:rsidP="00701BDA">
      <w:pPr>
        <w:pStyle w:val="af"/>
        <w:numPr>
          <w:ilvl w:val="0"/>
          <w:numId w:val="34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文件依赖</w:t>
      </w:r>
    </w:p>
    <w:p w:rsidR="0086133C" w:rsidRPr="00020112" w:rsidRDefault="0086133C" w:rsidP="0086133C">
      <w:pPr>
        <w:pStyle w:val="20"/>
        <w:ind w:left="1127"/>
        <w:rPr>
          <w:rFonts w:ascii="微软雅黑" w:eastAsia="微软雅黑" w:hAnsi="微软雅黑"/>
          <w:sz w:val="36"/>
        </w:rPr>
      </w:pPr>
      <w:bookmarkStart w:id="211" w:name="_Toc517429223"/>
      <w:r w:rsidRPr="00020112">
        <w:rPr>
          <w:rFonts w:ascii="微软雅黑" w:eastAsia="微软雅黑" w:hAnsi="微软雅黑" w:hint="eastAsia"/>
          <w:sz w:val="36"/>
        </w:rPr>
        <w:t>如何进行模块化开发</w:t>
      </w:r>
      <w:bookmarkEnd w:id="211"/>
    </w:p>
    <w:p w:rsidR="0086133C" w:rsidRPr="00020112" w:rsidRDefault="0086133C" w:rsidP="0086133C">
      <w:pPr>
        <w:pStyle w:val="af"/>
        <w:numPr>
          <w:ilvl w:val="0"/>
          <w:numId w:val="34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全局函数</w:t>
      </w:r>
    </w:p>
    <w:p w:rsidR="00616FB1" w:rsidRPr="00020112" w:rsidRDefault="00616FB1" w:rsidP="00616FB1">
      <w:pPr>
        <w:pStyle w:val="af"/>
        <w:numPr>
          <w:ilvl w:val="1"/>
          <w:numId w:val="34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会造成命名冲突问题</w:t>
      </w:r>
    </w:p>
    <w:p w:rsidR="0086133C" w:rsidRPr="00020112" w:rsidRDefault="00616FB1" w:rsidP="0086133C">
      <w:pPr>
        <w:pStyle w:val="af"/>
        <w:numPr>
          <w:ilvl w:val="0"/>
          <w:numId w:val="34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命名空间</w:t>
      </w:r>
    </w:p>
    <w:p w:rsidR="00E46FF1" w:rsidRPr="00020112" w:rsidRDefault="00E46FF1" w:rsidP="00E46FF1">
      <w:pPr>
        <w:pStyle w:val="af"/>
        <w:numPr>
          <w:ilvl w:val="1"/>
          <w:numId w:val="34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var name =  {  }</w:t>
      </w:r>
    </w:p>
    <w:p w:rsidR="00E46FF1" w:rsidRPr="00020112" w:rsidRDefault="00E46FF1" w:rsidP="00E46FF1">
      <w:pPr>
        <w:pStyle w:val="af"/>
        <w:numPr>
          <w:ilvl w:val="1"/>
          <w:numId w:val="34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通过约定的方式定义的</w:t>
      </w:r>
    </w:p>
    <w:p w:rsidR="00E46FF1" w:rsidRPr="00020112" w:rsidRDefault="00E46FF1" w:rsidP="00E46FF1">
      <w:pPr>
        <w:pStyle w:val="af"/>
        <w:numPr>
          <w:ilvl w:val="1"/>
          <w:numId w:val="34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可以解决命名宏图问题,不好</w:t>
      </w:r>
    </w:p>
    <w:p w:rsidR="00E46FF1" w:rsidRPr="00020112" w:rsidRDefault="00E46FF1" w:rsidP="00E46FF1">
      <w:pPr>
        <w:pStyle w:val="af"/>
        <w:numPr>
          <w:ilvl w:val="1"/>
          <w:numId w:val="34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驼峰命名:autoFileName</w:t>
      </w:r>
    </w:p>
    <w:p w:rsidR="00E46FF1" w:rsidRPr="00020112" w:rsidRDefault="00E46FF1" w:rsidP="00E46FF1">
      <w:pPr>
        <w:pStyle w:val="af"/>
        <w:numPr>
          <w:ilvl w:val="1"/>
          <w:numId w:val="34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匈牙利命名:</w:t>
      </w:r>
      <w:r w:rsidR="00853884" w:rsidRPr="00020112">
        <w:rPr>
          <w:rFonts w:ascii="微软雅黑" w:eastAsia="微软雅黑" w:hAnsi="微软雅黑"/>
          <w:sz w:val="22"/>
        </w:rPr>
        <w:t xml:space="preserve"> 类型</w:t>
      </w:r>
      <w:r w:rsidR="00853884" w:rsidRPr="00020112">
        <w:rPr>
          <w:rFonts w:ascii="微软雅黑" w:eastAsia="微软雅黑" w:hAnsi="微软雅黑" w:hint="eastAsia"/>
          <w:sz w:val="22"/>
        </w:rPr>
        <w:t>+变量名;fn</w:t>
      </w:r>
      <w:r w:rsidR="00853884" w:rsidRPr="00020112">
        <w:rPr>
          <w:rFonts w:ascii="微软雅黑" w:eastAsia="微软雅黑" w:hAnsi="微软雅黑"/>
          <w:sz w:val="22"/>
        </w:rPr>
        <w:t>QueryNode</w:t>
      </w:r>
    </w:p>
    <w:p w:rsidR="00853884" w:rsidRPr="00020112" w:rsidRDefault="00853884" w:rsidP="00E46FF1">
      <w:pPr>
        <w:pStyle w:val="af"/>
        <w:numPr>
          <w:ilvl w:val="1"/>
          <w:numId w:val="34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无法做私有封装</w:t>
      </w:r>
    </w:p>
    <w:p w:rsidR="00853884" w:rsidRPr="00020112" w:rsidRDefault="00853884" w:rsidP="00853884">
      <w:pPr>
        <w:pStyle w:val="af"/>
        <w:numPr>
          <w:ilvl w:val="0"/>
          <w:numId w:val="34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划分私有空间</w:t>
      </w:r>
      <w:r w:rsidR="00F5393F" w:rsidRPr="00020112">
        <w:rPr>
          <w:rFonts w:ascii="微软雅黑" w:eastAsia="微软雅黑" w:hAnsi="微软雅黑"/>
          <w:sz w:val="22"/>
        </w:rPr>
        <w:t>,需要约定</w:t>
      </w:r>
    </w:p>
    <w:p w:rsidR="00585C62" w:rsidRPr="00020112" w:rsidRDefault="00585C62" w:rsidP="00585C62">
      <w:pPr>
        <w:pStyle w:val="af"/>
        <w:widowControl/>
        <w:numPr>
          <w:ilvl w:val="1"/>
          <w:numId w:val="349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微软雅黑" w:eastAsia="微软雅黑" w:hAnsi="微软雅黑" w:cs="宋体"/>
          <w:color w:val="F8F8F2"/>
          <w:kern w:val="0"/>
          <w:sz w:val="21"/>
          <w:szCs w:val="24"/>
        </w:rPr>
      </w:pPr>
      <w:r w:rsidRPr="00020112">
        <w:rPr>
          <w:rFonts w:ascii="微软雅黑" w:eastAsia="微软雅黑" w:hAnsi="微软雅黑" w:cs="宋体"/>
          <w:color w:val="FF00F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func =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FF00FF"/>
          <w:kern w:val="0"/>
          <w:sz w:val="21"/>
          <w:szCs w:val="24"/>
        </w:rPr>
        <w:t xml:space="preserve">function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 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FF00FF"/>
          <w:kern w:val="0"/>
          <w:sz w:val="21"/>
          <w:szCs w:val="24"/>
        </w:rPr>
        <w:t xml:space="preserve">var </w:t>
      </w:r>
      <w:r w:rsidRPr="00020112">
        <w:rPr>
          <w:rFonts w:ascii="微软雅黑" w:eastAsia="微软雅黑" w:hAnsi="微软雅黑" w:cs="宋体"/>
          <w:color w:val="FF0011"/>
          <w:kern w:val="0"/>
          <w:sz w:val="21"/>
          <w:szCs w:val="24"/>
        </w:rPr>
        <w:t xml:space="preserve">add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= </w:t>
      </w:r>
      <w:r w:rsidRPr="00020112">
        <w:rPr>
          <w:rFonts w:ascii="微软雅黑" w:eastAsia="微软雅黑" w:hAnsi="微软雅黑" w:cs="宋体"/>
          <w:color w:val="FF00FF"/>
          <w:kern w:val="0"/>
          <w:sz w:val="21"/>
          <w:szCs w:val="24"/>
        </w:rPr>
        <w:t xml:space="preserve">function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</w:t>
      </w:r>
      <w:r w:rsidRPr="00020112">
        <w:rPr>
          <w:rFonts w:ascii="微软雅黑" w:eastAsia="微软雅黑" w:hAnsi="微软雅黑" w:cs="宋体"/>
          <w:color w:val="44F8F1"/>
          <w:kern w:val="0"/>
          <w:sz w:val="21"/>
          <w:szCs w:val="24"/>
        </w:rPr>
        <w:t>a</w:t>
      </w:r>
      <w:r w:rsidRPr="00020112">
        <w:rPr>
          <w:rFonts w:ascii="微软雅黑" w:eastAsia="微软雅黑" w:hAnsi="微软雅黑" w:cs="宋体"/>
          <w:color w:val="E200E2"/>
          <w:kern w:val="0"/>
          <w:sz w:val="21"/>
          <w:szCs w:val="24"/>
        </w:rPr>
        <w:t xml:space="preserve">, </w:t>
      </w:r>
      <w:r w:rsidRPr="00020112">
        <w:rPr>
          <w:rFonts w:ascii="微软雅黑" w:eastAsia="微软雅黑" w:hAnsi="微软雅黑" w:cs="宋体"/>
          <w:color w:val="44F8F1"/>
          <w:kern w:val="0"/>
          <w:sz w:val="21"/>
          <w:szCs w:val="24"/>
        </w:rPr>
        <w:t>b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 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FF00FF"/>
          <w:kern w:val="0"/>
          <w:sz w:val="21"/>
          <w:szCs w:val="24"/>
        </w:rPr>
        <w:t xml:space="preserve">return </w:t>
      </w:r>
      <w:r w:rsidRPr="00020112">
        <w:rPr>
          <w:rFonts w:ascii="微软雅黑" w:eastAsia="微软雅黑" w:hAnsi="微软雅黑" w:cs="宋体"/>
          <w:color w:val="44F8F1"/>
          <w:kern w:val="0"/>
          <w:sz w:val="21"/>
          <w:szCs w:val="24"/>
        </w:rPr>
        <w:t xml:space="preserve">a 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+ </w:t>
      </w:r>
      <w:r w:rsidRPr="00020112">
        <w:rPr>
          <w:rFonts w:ascii="微软雅黑" w:eastAsia="微软雅黑" w:hAnsi="微软雅黑" w:cs="宋体"/>
          <w:color w:val="44F8F1"/>
          <w:kern w:val="0"/>
          <w:sz w:val="21"/>
          <w:szCs w:val="24"/>
        </w:rPr>
        <w:t>b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}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FF00FF"/>
          <w:kern w:val="0"/>
          <w:sz w:val="21"/>
          <w:szCs w:val="24"/>
        </w:rPr>
        <w:t xml:space="preserve">return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{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 xml:space="preserve">        </w:t>
      </w:r>
      <w:r w:rsidRPr="00020112">
        <w:rPr>
          <w:rFonts w:ascii="微软雅黑" w:eastAsia="微软雅黑" w:hAnsi="微软雅黑" w:cs="宋体"/>
          <w:color w:val="FFFF00"/>
          <w:kern w:val="0"/>
          <w:sz w:val="21"/>
          <w:szCs w:val="24"/>
        </w:rPr>
        <w:t>add</w:t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 xml:space="preserve">: </w:t>
      </w:r>
      <w:r w:rsidRPr="00020112">
        <w:rPr>
          <w:rFonts w:ascii="微软雅黑" w:eastAsia="微软雅黑" w:hAnsi="微软雅黑" w:cs="宋体"/>
          <w:color w:val="FF0011"/>
          <w:kern w:val="0"/>
          <w:sz w:val="21"/>
          <w:szCs w:val="24"/>
        </w:rPr>
        <w:t>add</w:t>
      </w:r>
      <w:r w:rsidRPr="00020112">
        <w:rPr>
          <w:rFonts w:ascii="微软雅黑" w:eastAsia="微软雅黑" w:hAnsi="微软雅黑" w:cs="宋体"/>
          <w:color w:val="FF0011"/>
          <w:kern w:val="0"/>
          <w:sz w:val="21"/>
          <w:szCs w:val="24"/>
        </w:rPr>
        <w:br/>
        <w:t xml:space="preserve">    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}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  <w:t>})(</w:t>
      </w:r>
      <w:r w:rsidR="00F5393F"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window.func ||　{}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);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br/>
      </w:r>
      <w:r w:rsidRPr="00020112">
        <w:rPr>
          <w:rFonts w:ascii="微软雅黑" w:eastAsia="微软雅黑" w:hAnsi="微软雅黑" w:cs="宋体"/>
          <w:color w:val="F72671"/>
          <w:kern w:val="0"/>
          <w:sz w:val="21"/>
          <w:szCs w:val="24"/>
        </w:rPr>
        <w:t>func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().</w:t>
      </w:r>
      <w:r w:rsidRPr="00020112">
        <w:rPr>
          <w:rFonts w:ascii="微软雅黑" w:eastAsia="微软雅黑" w:hAnsi="微软雅黑" w:cs="宋体"/>
          <w:color w:val="FFFF00"/>
          <w:kern w:val="0"/>
          <w:sz w:val="21"/>
          <w:szCs w:val="24"/>
        </w:rPr>
        <w:t>add</w:t>
      </w:r>
      <w:r w:rsidRPr="00020112">
        <w:rPr>
          <w:rFonts w:ascii="微软雅黑" w:eastAsia="微软雅黑" w:hAnsi="微软雅黑" w:cs="宋体"/>
          <w:color w:val="FFFFFF"/>
          <w:kern w:val="0"/>
          <w:sz w:val="21"/>
          <w:szCs w:val="24"/>
        </w:rPr>
        <w:t>()</w:t>
      </w:r>
    </w:p>
    <w:p w:rsidR="00853884" w:rsidRPr="00020112" w:rsidRDefault="00873386" w:rsidP="00873386">
      <w:pPr>
        <w:pStyle w:val="20"/>
        <w:ind w:left="1127"/>
        <w:rPr>
          <w:rFonts w:ascii="微软雅黑" w:eastAsia="微软雅黑" w:hAnsi="微软雅黑"/>
          <w:sz w:val="36"/>
        </w:rPr>
      </w:pPr>
      <w:bookmarkStart w:id="212" w:name="_Toc517429224"/>
      <w:r w:rsidRPr="00020112">
        <w:rPr>
          <w:rFonts w:ascii="微软雅黑" w:eastAsia="微软雅黑" w:hAnsi="微软雅黑" w:hint="eastAsia"/>
          <w:sz w:val="36"/>
        </w:rPr>
        <w:t>SeaJS</w:t>
      </w:r>
      <w:bookmarkEnd w:id="212"/>
    </w:p>
    <w:p w:rsidR="009864F7" w:rsidRPr="00020112" w:rsidRDefault="009864F7" w:rsidP="009864F7">
      <w:pPr>
        <w:pStyle w:val="af"/>
        <w:numPr>
          <w:ilvl w:val="0"/>
          <w:numId w:val="35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SeaJS所在的路径为默认根目录</w:t>
      </w:r>
    </w:p>
    <w:p w:rsidR="009864F7" w:rsidRPr="00020112" w:rsidRDefault="009864F7" w:rsidP="009864F7">
      <w:pPr>
        <w:pStyle w:val="af"/>
        <w:numPr>
          <w:ilvl w:val="0"/>
          <w:numId w:val="35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condi : 配置</w:t>
      </w:r>
    </w:p>
    <w:p w:rsidR="009864F7" w:rsidRPr="00020112" w:rsidRDefault="009864F7" w:rsidP="009864F7">
      <w:pPr>
        <w:pStyle w:val="af"/>
        <w:numPr>
          <w:ilvl w:val="0"/>
          <w:numId w:val="35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cmd规范</w:t>
      </w:r>
      <w:r w:rsidRPr="00020112">
        <w:rPr>
          <w:rFonts w:ascii="微软雅黑" w:eastAsia="微软雅黑" w:hAnsi="微软雅黑" w:hint="eastAsia"/>
          <w:sz w:val="22"/>
        </w:rPr>
        <w:t xml:space="preserve"> : </w:t>
      </w:r>
      <w:r w:rsidRPr="00020112">
        <w:rPr>
          <w:rFonts w:ascii="微软雅黑" w:eastAsia="微软雅黑" w:hAnsi="微软雅黑"/>
          <w:sz w:val="22"/>
        </w:rPr>
        <w:t>define用来定义模块的</w:t>
      </w:r>
    </w:p>
    <w:p w:rsidR="00EF4498" w:rsidRPr="00020112" w:rsidRDefault="00EF4498" w:rsidP="009864F7">
      <w:pPr>
        <w:pStyle w:val="af"/>
        <w:numPr>
          <w:ilvl w:val="0"/>
          <w:numId w:val="35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require:加载</w:t>
      </w:r>
      <w:r w:rsidRPr="00020112">
        <w:rPr>
          <w:rFonts w:ascii="微软雅黑" w:eastAsia="微软雅黑" w:hAnsi="微软雅黑" w:hint="eastAsia"/>
          <w:sz w:val="22"/>
        </w:rPr>
        <w:t>JS</w:t>
      </w:r>
    </w:p>
    <w:p w:rsidR="004D07C7" w:rsidRPr="00020112" w:rsidRDefault="004D07C7" w:rsidP="004D07C7">
      <w:pPr>
        <w:pStyle w:val="af"/>
        <w:numPr>
          <w:ilvl w:val="1"/>
          <w:numId w:val="35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原理:创建script标签,引入js文件</w:t>
      </w:r>
    </w:p>
    <w:p w:rsidR="00EF4498" w:rsidRPr="00020112" w:rsidRDefault="00EF4498" w:rsidP="00EF4498">
      <w:pPr>
        <w:pStyle w:val="af"/>
        <w:numPr>
          <w:ilvl w:val="0"/>
          <w:numId w:val="35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config:配置</w:t>
      </w:r>
    </w:p>
    <w:p w:rsidR="00EF4498" w:rsidRPr="00020112" w:rsidRDefault="00EF4498" w:rsidP="00EF4498">
      <w:pPr>
        <w:pStyle w:val="a1"/>
        <w:numPr>
          <w:ilvl w:val="0"/>
          <w:numId w:val="0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seajs.config({</w:t>
      </w:r>
    </w:p>
    <w:p w:rsidR="00EF4498" w:rsidRPr="00020112" w:rsidRDefault="00EF4498" w:rsidP="00EF4498">
      <w:pPr>
        <w:pStyle w:val="a1"/>
        <w:numPr>
          <w:ilvl w:val="0"/>
          <w:numId w:val="0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base:'定义根目录',</w:t>
      </w:r>
    </w:p>
    <w:p w:rsidR="00EF4498" w:rsidRPr="00020112" w:rsidRDefault="00EF4498" w:rsidP="00EF4498">
      <w:pPr>
        <w:pStyle w:val="a1"/>
        <w:numPr>
          <w:ilvl w:val="0"/>
          <w:numId w:val="0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alias: {</w:t>
      </w:r>
    </w:p>
    <w:p w:rsidR="00EF4498" w:rsidRPr="00020112" w:rsidRDefault="00EF4498" w:rsidP="00EF4498">
      <w:pPr>
        <w:pStyle w:val="a1"/>
        <w:numPr>
          <w:ilvl w:val="0"/>
          <w:numId w:val="0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'别名' : '路径'   //方便调用</w:t>
      </w:r>
    </w:p>
    <w:p w:rsidR="00EF4498" w:rsidRPr="00020112" w:rsidRDefault="00EF4498" w:rsidP="00EF4498">
      <w:pPr>
        <w:pStyle w:val="a1"/>
        <w:numPr>
          <w:ilvl w:val="0"/>
          <w:numId w:val="0"/>
        </w:numPr>
        <w:ind w:firstLine="42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}</w:t>
      </w:r>
    </w:p>
    <w:p w:rsidR="00EF4498" w:rsidRPr="00020112" w:rsidRDefault="00EF4498" w:rsidP="00EF4498">
      <w:pPr>
        <w:pStyle w:val="a1"/>
        <w:numPr>
          <w:ilvl w:val="0"/>
          <w:numId w:val="0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})</w:t>
      </w:r>
    </w:p>
    <w:p w:rsidR="00EF4498" w:rsidRPr="00020112" w:rsidRDefault="00EF4498" w:rsidP="009864F7">
      <w:pPr>
        <w:pStyle w:val="af"/>
        <w:numPr>
          <w:ilvl w:val="0"/>
          <w:numId w:val="35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moudle.exports</w:t>
      </w:r>
      <w:r w:rsidRPr="00020112">
        <w:rPr>
          <w:rFonts w:ascii="微软雅黑" w:eastAsia="微软雅黑" w:hAnsi="微软雅黑"/>
          <w:sz w:val="22"/>
        </w:rPr>
        <w:t xml:space="preserve"> </w:t>
      </w:r>
      <w:r w:rsidRPr="00020112">
        <w:rPr>
          <w:rFonts w:ascii="微软雅黑" w:eastAsia="微软雅黑" w:hAnsi="微软雅黑"/>
          <w:sz w:val="22"/>
        </w:rPr>
        <w:sym w:font="Wingdings" w:char="F0E8"/>
      </w:r>
      <w:r w:rsidRPr="00020112">
        <w:rPr>
          <w:rFonts w:ascii="微软雅黑" w:eastAsia="微软雅黑" w:hAnsi="微软雅黑"/>
          <w:sz w:val="22"/>
        </w:rPr>
        <w:t xml:space="preserve"> </w:t>
      </w:r>
      <w:r w:rsidRPr="00020112">
        <w:rPr>
          <w:rFonts w:ascii="微软雅黑" w:eastAsia="微软雅黑" w:hAnsi="微软雅黑" w:hint="eastAsia"/>
          <w:sz w:val="22"/>
        </w:rPr>
        <w:t>相当于return</w:t>
      </w:r>
    </w:p>
    <w:p w:rsidR="00EF4498" w:rsidRPr="00020112" w:rsidRDefault="00EF4498" w:rsidP="00EF4498">
      <w:pPr>
        <w:pStyle w:val="af"/>
        <w:numPr>
          <w:ilvl w:val="1"/>
          <w:numId w:val="35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可以返回方法,字符串,对象</w:t>
      </w:r>
    </w:p>
    <w:p w:rsidR="00EF4498" w:rsidRPr="00020112" w:rsidRDefault="00EF4498" w:rsidP="00EF4498">
      <w:pPr>
        <w:pStyle w:val="af"/>
        <w:numPr>
          <w:ilvl w:val="1"/>
          <w:numId w:val="35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不同之处</w:t>
      </w:r>
    </w:p>
    <w:p w:rsidR="00EF4498" w:rsidRPr="00020112" w:rsidRDefault="00EF4498" w:rsidP="00EF4498">
      <w:pPr>
        <w:pStyle w:val="af"/>
        <w:numPr>
          <w:ilvl w:val="1"/>
          <w:numId w:val="35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两次moudle</w:t>
      </w:r>
      <w:r w:rsidRPr="00020112">
        <w:rPr>
          <w:rFonts w:ascii="微软雅黑" w:eastAsia="微软雅黑" w:hAnsi="微软雅黑" w:hint="eastAsia"/>
          <w:sz w:val="22"/>
        </w:rPr>
        <w:t>.exports下面会覆盖上面</w:t>
      </w:r>
    </w:p>
    <w:p w:rsidR="00EF4498" w:rsidRPr="00020112" w:rsidRDefault="00EF4498" w:rsidP="00EF4498">
      <w:pPr>
        <w:pStyle w:val="af"/>
        <w:numPr>
          <w:ilvl w:val="1"/>
          <w:numId w:val="35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moudle.exports的初始化是一个空对象</w:t>
      </w:r>
    </w:p>
    <w:p w:rsidR="00EF4498" w:rsidRPr="00020112" w:rsidRDefault="00EF4498" w:rsidP="00EF4498">
      <w:pPr>
        <w:pStyle w:val="af"/>
        <w:numPr>
          <w:ilvl w:val="1"/>
          <w:numId w:val="35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用来打破封装性,返回想要的属性和方法</w:t>
      </w:r>
    </w:p>
    <w:p w:rsidR="00873386" w:rsidRPr="00020112" w:rsidRDefault="00643D33" w:rsidP="00512F74">
      <w:pPr>
        <w:pStyle w:val="1"/>
        <w:rPr>
          <w:rFonts w:ascii="微软雅黑" w:eastAsia="微软雅黑" w:hAnsi="微软雅黑"/>
        </w:rPr>
      </w:pPr>
      <w:bookmarkStart w:id="213" w:name="_Toc517429225"/>
      <w:r>
        <w:rPr>
          <w:rFonts w:ascii="微软雅黑" w:eastAsia="微软雅黑" w:hAnsi="微软雅黑" w:hint="eastAsia"/>
        </w:rPr>
        <w:t>创业</w:t>
      </w:r>
      <w:r w:rsidR="00D94F85" w:rsidRPr="00020112">
        <w:rPr>
          <w:rFonts w:ascii="微软雅黑" w:eastAsia="微软雅黑" w:hAnsi="微软雅黑" w:hint="eastAsia"/>
        </w:rPr>
        <w:t>班第六十四天(</w:t>
      </w:r>
      <w:r w:rsidR="00D94F85" w:rsidRPr="00020112">
        <w:rPr>
          <w:rFonts w:ascii="微软雅黑" w:eastAsia="微软雅黑" w:hAnsi="微软雅黑"/>
        </w:rPr>
        <w:t>NodeJS</w:t>
      </w:r>
      <w:r w:rsidR="00D94F85" w:rsidRPr="00020112">
        <w:rPr>
          <w:rFonts w:ascii="微软雅黑" w:eastAsia="微软雅黑" w:hAnsi="微软雅黑" w:hint="eastAsia"/>
        </w:rPr>
        <w:t>)</w:t>
      </w:r>
      <w:bookmarkEnd w:id="213"/>
    </w:p>
    <w:p w:rsidR="00D94F85" w:rsidRPr="00020112" w:rsidRDefault="00512F74" w:rsidP="00512F74">
      <w:pPr>
        <w:pStyle w:val="af"/>
        <w:numPr>
          <w:ilvl w:val="0"/>
          <w:numId w:val="35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node.js   V8引擎解析js</w:t>
      </w:r>
    </w:p>
    <w:p w:rsidR="00512F74" w:rsidRPr="00020112" w:rsidRDefault="00512F74" w:rsidP="00512F74">
      <w:pPr>
        <w:pStyle w:val="af"/>
        <w:numPr>
          <w:ilvl w:val="0"/>
          <w:numId w:val="35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事件驱动,无阻塞</w:t>
      </w:r>
      <w:r w:rsidRPr="00020112">
        <w:rPr>
          <w:rFonts w:ascii="微软雅黑" w:eastAsia="微软雅黑" w:hAnsi="微软雅黑" w:hint="eastAsia"/>
          <w:sz w:val="22"/>
        </w:rPr>
        <w:t>I/O模型</w:t>
      </w:r>
    </w:p>
    <w:p w:rsidR="00512F74" w:rsidRPr="00020112" w:rsidRDefault="00512F74" w:rsidP="00512F74">
      <w:pPr>
        <w:pStyle w:val="af"/>
        <w:numPr>
          <w:ilvl w:val="0"/>
          <w:numId w:val="35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js引擎套一个壳子,写js代码传给引擎,操作硬件</w:t>
      </w:r>
    </w:p>
    <w:p w:rsidR="00655E8A" w:rsidRPr="00020112" w:rsidRDefault="00655E8A" w:rsidP="00512F74">
      <w:pPr>
        <w:pStyle w:val="af"/>
        <w:numPr>
          <w:ilvl w:val="0"/>
          <w:numId w:val="35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js&gt;</w:t>
      </w:r>
      <w:r w:rsidRPr="00020112">
        <w:rPr>
          <w:rFonts w:ascii="微软雅黑" w:eastAsia="微软雅黑" w:hAnsi="微软雅黑" w:hint="eastAsia"/>
          <w:sz w:val="22"/>
        </w:rPr>
        <w:t xml:space="preserve"> </w:t>
      </w:r>
      <w:r w:rsidRPr="00020112">
        <w:rPr>
          <w:rFonts w:ascii="微软雅黑" w:eastAsia="微软雅黑" w:hAnsi="微软雅黑"/>
          <w:sz w:val="22"/>
        </w:rPr>
        <w:sym w:font="Wingdings" w:char="F0E8"/>
      </w:r>
      <w:r w:rsidRPr="00020112">
        <w:rPr>
          <w:rFonts w:ascii="微软雅黑" w:eastAsia="微软雅黑" w:hAnsi="微软雅黑"/>
          <w:sz w:val="22"/>
        </w:rPr>
        <w:t xml:space="preserve"> nodejs </w:t>
      </w:r>
      <w:r w:rsidRPr="00020112">
        <w:rPr>
          <w:rFonts w:ascii="微软雅黑" w:eastAsia="微软雅黑" w:hAnsi="微软雅黑"/>
          <w:sz w:val="22"/>
        </w:rPr>
        <w:sym w:font="Wingdings" w:char="F0E8"/>
      </w:r>
      <w:r w:rsidRPr="00020112">
        <w:rPr>
          <w:rFonts w:ascii="微软雅黑" w:eastAsia="微软雅黑" w:hAnsi="微软雅黑"/>
          <w:sz w:val="22"/>
        </w:rPr>
        <w:t xml:space="preserve"> libuv</w:t>
      </w:r>
    </w:p>
    <w:p w:rsidR="00655E8A" w:rsidRPr="00020112" w:rsidRDefault="009714D7" w:rsidP="00512F74">
      <w:pPr>
        <w:pStyle w:val="af"/>
        <w:numPr>
          <w:ilvl w:val="0"/>
          <w:numId w:val="35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nvm</w:t>
      </w:r>
      <w:r w:rsidRPr="00020112">
        <w:rPr>
          <w:rFonts w:ascii="微软雅黑" w:eastAsia="微软雅黑" w:hAnsi="微软雅黑"/>
          <w:sz w:val="22"/>
        </w:rPr>
        <w:t xml:space="preserve">  npm  nrm</w:t>
      </w:r>
    </w:p>
    <w:p w:rsidR="009714D7" w:rsidRPr="00020112" w:rsidRDefault="009714D7" w:rsidP="00512F74">
      <w:pPr>
        <w:pStyle w:val="af"/>
        <w:numPr>
          <w:ilvl w:val="0"/>
          <w:numId w:val="35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安装与配置</w:t>
      </w:r>
    </w:p>
    <w:p w:rsidR="00FC4CAF" w:rsidRPr="00020112" w:rsidRDefault="00FC4CAF" w:rsidP="00512F74">
      <w:pPr>
        <w:pStyle w:val="af"/>
        <w:numPr>
          <w:ilvl w:val="0"/>
          <w:numId w:val="35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repl交互式运行环境</w:t>
      </w:r>
    </w:p>
    <w:p w:rsidR="00FC4CAF" w:rsidRPr="00020112" w:rsidRDefault="00FC4CAF" w:rsidP="00512F74">
      <w:pPr>
        <w:pStyle w:val="af"/>
        <w:numPr>
          <w:ilvl w:val="0"/>
          <w:numId w:val="35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Ctrl +</w:t>
      </w:r>
      <w:r w:rsidRPr="00020112">
        <w:rPr>
          <w:rFonts w:ascii="微软雅黑" w:eastAsia="微软雅黑" w:hAnsi="微软雅黑"/>
          <w:sz w:val="22"/>
        </w:rPr>
        <w:t xml:space="preserve"> c 退出</w:t>
      </w:r>
    </w:p>
    <w:p w:rsidR="00F93920" w:rsidRPr="00020112" w:rsidRDefault="00F93920" w:rsidP="00512F74">
      <w:pPr>
        <w:pStyle w:val="af"/>
        <w:numPr>
          <w:ilvl w:val="0"/>
          <w:numId w:val="351"/>
        </w:numPr>
        <w:ind w:firstLineChars="0"/>
        <w:rPr>
          <w:rFonts w:ascii="微软雅黑" w:eastAsia="微软雅黑" w:hAnsi="微软雅黑"/>
          <w:b/>
          <w:color w:val="FF0000"/>
          <w:sz w:val="22"/>
          <w:highlight w:val="yellow"/>
        </w:rPr>
      </w:pPr>
      <w:r w:rsidRPr="00020112">
        <w:rPr>
          <w:rFonts w:ascii="微软雅黑" w:eastAsia="微软雅黑" w:hAnsi="微软雅黑" w:hint="eastAsia"/>
          <w:b/>
          <w:color w:val="FF0000"/>
          <w:sz w:val="22"/>
          <w:highlight w:val="yellow"/>
        </w:rPr>
        <w:t>fast-init</w:t>
      </w:r>
    </w:p>
    <w:p w:rsidR="00F93920" w:rsidRPr="00020112" w:rsidRDefault="00F34F73" w:rsidP="00512F74">
      <w:pPr>
        <w:pStyle w:val="af"/>
        <w:numPr>
          <w:ilvl w:val="0"/>
          <w:numId w:val="35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process</w:t>
      </w:r>
      <w:r w:rsidRPr="00020112">
        <w:rPr>
          <w:rFonts w:ascii="微软雅黑" w:eastAsia="微软雅黑" w:hAnsi="微软雅黑"/>
          <w:sz w:val="22"/>
        </w:rPr>
        <w:t>.stdout.write(‘log原型’)</w:t>
      </w:r>
    </w:p>
    <w:p w:rsidR="00F34F73" w:rsidRPr="00020112" w:rsidRDefault="00F34F73" w:rsidP="00512F74">
      <w:pPr>
        <w:pStyle w:val="af"/>
        <w:numPr>
          <w:ilvl w:val="0"/>
          <w:numId w:val="35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process全局对象,和现在启动中的node进行交互</w:t>
      </w:r>
    </w:p>
    <w:p w:rsidR="00F34F73" w:rsidRPr="00020112" w:rsidRDefault="00F34F73" w:rsidP="00F34F73">
      <w:pPr>
        <w:pStyle w:val="20"/>
        <w:ind w:left="1127"/>
        <w:rPr>
          <w:rFonts w:ascii="微软雅黑" w:eastAsia="微软雅黑" w:hAnsi="微软雅黑"/>
          <w:sz w:val="36"/>
        </w:rPr>
      </w:pPr>
      <w:bookmarkStart w:id="214" w:name="_Toc517429226"/>
      <w:r w:rsidRPr="00020112">
        <w:rPr>
          <w:rFonts w:ascii="微软雅黑" w:eastAsia="微软雅黑" w:hAnsi="微软雅黑"/>
          <w:sz w:val="36"/>
        </w:rPr>
        <w:t>总结</w:t>
      </w:r>
      <w:bookmarkEnd w:id="214"/>
    </w:p>
    <w:p w:rsidR="00F34F73" w:rsidRPr="00020112" w:rsidRDefault="00F34F73" w:rsidP="00F34F73">
      <w:pPr>
        <w:pStyle w:val="af"/>
        <w:numPr>
          <w:ilvl w:val="0"/>
          <w:numId w:val="35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node(一门技术)和JS的关系</w:t>
      </w:r>
    </w:p>
    <w:p w:rsidR="00F34F73" w:rsidRPr="00020112" w:rsidRDefault="00F34F73" w:rsidP="00F34F73">
      <w:pPr>
        <w:pStyle w:val="af"/>
        <w:numPr>
          <w:ilvl w:val="0"/>
          <w:numId w:val="35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v8引擎</w:t>
      </w:r>
    </w:p>
    <w:p w:rsidR="00F34F73" w:rsidRPr="00020112" w:rsidRDefault="00F34F73" w:rsidP="00F34F73">
      <w:pPr>
        <w:pStyle w:val="af"/>
        <w:numPr>
          <w:ilvl w:val="0"/>
          <w:numId w:val="35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特点</w:t>
      </w:r>
    </w:p>
    <w:p w:rsidR="00F34F73" w:rsidRPr="00020112" w:rsidRDefault="00F34F73" w:rsidP="00F34F73">
      <w:pPr>
        <w:pStyle w:val="af"/>
        <w:numPr>
          <w:ilvl w:val="1"/>
          <w:numId w:val="35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无阻塞</w:t>
      </w:r>
      <w:r w:rsidRPr="00020112">
        <w:rPr>
          <w:rFonts w:ascii="微软雅黑" w:eastAsia="微软雅黑" w:hAnsi="微软雅黑" w:hint="eastAsia"/>
          <w:sz w:val="22"/>
        </w:rPr>
        <w:t>I/O,事件驱动</w:t>
      </w:r>
    </w:p>
    <w:p w:rsidR="00F34F73" w:rsidRPr="00020112" w:rsidRDefault="00F34F73" w:rsidP="00F34F73">
      <w:pPr>
        <w:pStyle w:val="af"/>
        <w:numPr>
          <w:ilvl w:val="1"/>
          <w:numId w:val="35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轻量/高效</w:t>
      </w:r>
    </w:p>
    <w:p w:rsidR="007B67D0" w:rsidRPr="00020112" w:rsidRDefault="007B67D0" w:rsidP="007B67D0">
      <w:pPr>
        <w:pStyle w:val="af"/>
        <w:numPr>
          <w:ilvl w:val="0"/>
          <w:numId w:val="35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nvm的安装</w:t>
      </w:r>
    </w:p>
    <w:p w:rsidR="007B67D0" w:rsidRPr="00020112" w:rsidRDefault="007B67D0" w:rsidP="007B67D0">
      <w:pPr>
        <w:pStyle w:val="af"/>
        <w:numPr>
          <w:ilvl w:val="0"/>
          <w:numId w:val="35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global</w:t>
      </w:r>
    </w:p>
    <w:p w:rsidR="007B67D0" w:rsidRPr="00020112" w:rsidRDefault="007B67D0" w:rsidP="007B67D0">
      <w:pPr>
        <w:pStyle w:val="af"/>
        <w:numPr>
          <w:ilvl w:val="0"/>
          <w:numId w:val="35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断言assert(foo==3(田条件),’输出内容’)</w:t>
      </w:r>
    </w:p>
    <w:p w:rsidR="00F34F73" w:rsidRPr="00020112" w:rsidRDefault="00F34F73" w:rsidP="00F34F73">
      <w:pPr>
        <w:rPr>
          <w:rFonts w:ascii="微软雅黑" w:eastAsia="微软雅黑" w:hAnsi="微软雅黑"/>
          <w:sz w:val="22"/>
        </w:rPr>
      </w:pPr>
    </w:p>
    <w:p w:rsidR="00D94F85" w:rsidRPr="00020112" w:rsidRDefault="00643D33" w:rsidP="00D32BB2">
      <w:pPr>
        <w:pStyle w:val="1"/>
        <w:rPr>
          <w:rFonts w:ascii="微软雅黑" w:eastAsia="微软雅黑" w:hAnsi="微软雅黑"/>
        </w:rPr>
      </w:pPr>
      <w:bookmarkStart w:id="215" w:name="_Toc517429227"/>
      <w:r>
        <w:rPr>
          <w:rFonts w:ascii="微软雅黑" w:eastAsia="微软雅黑" w:hAnsi="微软雅黑" w:hint="eastAsia"/>
        </w:rPr>
        <w:t>创业</w:t>
      </w:r>
      <w:r w:rsidR="00D32BB2" w:rsidRPr="00020112">
        <w:rPr>
          <w:rFonts w:ascii="微软雅黑" w:eastAsia="微软雅黑" w:hAnsi="微软雅黑" w:hint="eastAsia"/>
        </w:rPr>
        <w:t>班第六十五天(</w:t>
      </w:r>
      <w:r w:rsidR="00D32BB2" w:rsidRPr="00020112">
        <w:rPr>
          <w:rFonts w:ascii="微软雅黑" w:eastAsia="微软雅黑" w:hAnsi="微软雅黑"/>
        </w:rPr>
        <w:t>NodeJS</w:t>
      </w:r>
      <w:r w:rsidR="00D32BB2" w:rsidRPr="00020112">
        <w:rPr>
          <w:rFonts w:ascii="微软雅黑" w:eastAsia="微软雅黑" w:hAnsi="微软雅黑" w:hint="eastAsia"/>
        </w:rPr>
        <w:t>)</w:t>
      </w:r>
      <w:bookmarkEnd w:id="215"/>
    </w:p>
    <w:p w:rsidR="00D32BB2" w:rsidRPr="00020112" w:rsidRDefault="00D32BB2" w:rsidP="00D32BB2">
      <w:pPr>
        <w:pStyle w:val="20"/>
        <w:ind w:left="1127"/>
        <w:rPr>
          <w:rFonts w:ascii="微软雅黑" w:eastAsia="微软雅黑" w:hAnsi="微软雅黑"/>
          <w:sz w:val="36"/>
        </w:rPr>
      </w:pPr>
      <w:bookmarkStart w:id="216" w:name="_Toc517429228"/>
      <w:r w:rsidRPr="00020112">
        <w:rPr>
          <w:rFonts w:ascii="微软雅黑" w:eastAsia="微软雅黑" w:hAnsi="微软雅黑"/>
          <w:sz w:val="36"/>
        </w:rPr>
        <w:t>知识点</w:t>
      </w:r>
      <w:bookmarkEnd w:id="216"/>
    </w:p>
    <w:p w:rsidR="00D32BB2" w:rsidRPr="00020112" w:rsidRDefault="00D32BB2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node是技术</w:t>
      </w:r>
    </w:p>
    <w:p w:rsidR="00D32BB2" w:rsidRPr="00020112" w:rsidRDefault="00D32BB2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javascript是语言</w:t>
      </w:r>
    </w:p>
    <w:p w:rsidR="00D32BB2" w:rsidRPr="00020112" w:rsidRDefault="00D32BB2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基于v8引擎,不用考虑兼容性</w:t>
      </w:r>
    </w:p>
    <w:p w:rsidR="00D32BB2" w:rsidRPr="00020112" w:rsidRDefault="00D32BB2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特点:事件驱动,异步非阻塞i/o模型</w:t>
      </w:r>
    </w:p>
    <w:p w:rsidR="00D32BB2" w:rsidRPr="00020112" w:rsidRDefault="00D32BB2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node优点:轻量高效</w:t>
      </w:r>
    </w:p>
    <w:p w:rsidR="00D32BB2" w:rsidRPr="00020112" w:rsidRDefault="00D32BB2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node.js可运行运行在linux系统上</w:t>
      </w:r>
    </w:p>
    <w:p w:rsidR="00D32BB2" w:rsidRPr="00020112" w:rsidRDefault="00D32BB2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path环境变量</w:t>
      </w:r>
    </w:p>
    <w:p w:rsidR="00D32BB2" w:rsidRPr="00020112" w:rsidRDefault="002446F0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REPL运行环境</w:t>
      </w:r>
    </w:p>
    <w:p w:rsidR="002446F0" w:rsidRPr="00020112" w:rsidRDefault="002446F0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node 运行js文件</w:t>
      </w:r>
    </w:p>
    <w:p w:rsidR="002446F0" w:rsidRPr="00020112" w:rsidRDefault="002446F0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js文件所在目录</w:t>
      </w:r>
    </w:p>
    <w:p w:rsidR="002446F0" w:rsidRPr="00020112" w:rsidRDefault="002446F0" w:rsidP="00B437BF">
      <w:pPr>
        <w:pStyle w:val="af"/>
        <w:numPr>
          <w:ilvl w:val="1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node js文件名</w:t>
      </w:r>
    </w:p>
    <w:p w:rsidR="002446F0" w:rsidRPr="00020112" w:rsidRDefault="002446F0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__dirname和__filename</w:t>
      </w:r>
    </w:p>
    <w:p w:rsidR="002446F0" w:rsidRPr="00020112" w:rsidRDefault="002446F0" w:rsidP="00B437BF">
      <w:pPr>
        <w:pStyle w:val="af"/>
        <w:numPr>
          <w:ilvl w:val="1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文件名和文件完整路径</w:t>
      </w:r>
    </w:p>
    <w:p w:rsidR="002446F0" w:rsidRPr="00020112" w:rsidRDefault="002446F0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global</w:t>
      </w:r>
    </w:p>
    <w:p w:rsidR="002446F0" w:rsidRPr="00020112" w:rsidRDefault="002446F0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cinsole</w:t>
      </w:r>
    </w:p>
    <w:p w:rsidR="002446F0" w:rsidRPr="00020112" w:rsidRDefault="002446F0" w:rsidP="00B437BF">
      <w:pPr>
        <w:pStyle w:val="af"/>
        <w:numPr>
          <w:ilvl w:val="1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assert(foo == 1, ‘失败’); 断言</w:t>
      </w:r>
    </w:p>
    <w:p w:rsidR="002446F0" w:rsidRPr="00020112" w:rsidRDefault="002446F0" w:rsidP="00B437BF">
      <w:pPr>
        <w:pStyle w:val="af"/>
        <w:numPr>
          <w:ilvl w:val="1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time(‘timer’) ---</w:t>
      </w:r>
      <w:r w:rsidRPr="00020112">
        <w:rPr>
          <w:rFonts w:ascii="微软雅黑" w:eastAsia="微软雅黑" w:hAnsi="微软雅黑"/>
          <w:sz w:val="22"/>
        </w:rPr>
        <w:sym w:font="Wingdings" w:char="F0E0"/>
      </w:r>
      <w:r w:rsidRPr="00020112">
        <w:rPr>
          <w:rFonts w:ascii="微软雅黑" w:eastAsia="微软雅黑" w:hAnsi="微软雅黑"/>
          <w:sz w:val="22"/>
        </w:rPr>
        <w:t xml:space="preserve"> timeEnd( ‘timer’ )</w:t>
      </w:r>
    </w:p>
    <w:p w:rsidR="002446F0" w:rsidRPr="00020112" w:rsidRDefault="002446F0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一个文件就是一个模块</w:t>
      </w:r>
    </w:p>
    <w:p w:rsidR="002446F0" w:rsidRPr="00020112" w:rsidRDefault="002446F0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在一个莫款内的变量-函数-对象都属于这个模块,对外封闭</w:t>
      </w:r>
    </w:p>
    <w:p w:rsidR="002446F0" w:rsidRPr="00020112" w:rsidRDefault="002446F0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require(‘路径’):</w:t>
      </w:r>
      <w:r w:rsidR="003B7D59" w:rsidRPr="00020112">
        <w:rPr>
          <w:rFonts w:ascii="微软雅黑" w:eastAsia="微软雅黑" w:hAnsi="微软雅黑"/>
          <w:sz w:val="22"/>
        </w:rPr>
        <w:t>引入模块</w:t>
      </w:r>
      <w:r w:rsidR="003B7D59" w:rsidRPr="00020112">
        <w:rPr>
          <w:rFonts w:ascii="微软雅黑" w:eastAsia="微软雅黑" w:hAnsi="微软雅黑" w:hint="eastAsia"/>
          <w:sz w:val="22"/>
        </w:rPr>
        <w:t>(读取js文件)</w:t>
      </w:r>
    </w:p>
    <w:p w:rsidR="002446F0" w:rsidRPr="00020112" w:rsidRDefault="002446F0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exports</w:t>
      </w:r>
    </w:p>
    <w:p w:rsidR="002446F0" w:rsidRPr="00020112" w:rsidRDefault="002446F0" w:rsidP="00B437BF">
      <w:pPr>
        <w:pStyle w:val="af"/>
        <w:numPr>
          <w:ilvl w:val="1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module.exports的一个别梦-引用,</w:t>
      </w:r>
    </w:p>
    <w:p w:rsidR="003B7D59" w:rsidRPr="00020112" w:rsidRDefault="003B7D59" w:rsidP="00B437BF">
      <w:pPr>
        <w:pStyle w:val="af"/>
        <w:numPr>
          <w:ilvl w:val="1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打破封装性</w:t>
      </w:r>
    </w:p>
    <w:p w:rsidR="003B7D59" w:rsidRPr="00020112" w:rsidRDefault="003B7D59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readFile(‘路径’,’编码格式’,回调函数)</w:t>
      </w:r>
    </w:p>
    <w:p w:rsidR="0040192C" w:rsidRPr="00020112" w:rsidRDefault="0040192C" w:rsidP="00B437BF">
      <w:pPr>
        <w:pStyle w:val="af"/>
        <w:numPr>
          <w:ilvl w:val="1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异步读取文件</w:t>
      </w:r>
    </w:p>
    <w:p w:rsidR="0040192C" w:rsidRPr="00020112" w:rsidRDefault="0040192C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rreadFileSync(‘路径’,’编码’)</w:t>
      </w:r>
    </w:p>
    <w:p w:rsidR="0040192C" w:rsidRPr="00020112" w:rsidRDefault="0040192C" w:rsidP="00B437BF">
      <w:pPr>
        <w:pStyle w:val="af"/>
        <w:numPr>
          <w:ilvl w:val="1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同步读取</w:t>
      </w:r>
    </w:p>
    <w:p w:rsidR="0040192C" w:rsidRPr="00020112" w:rsidRDefault="0040192C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eavl把字符串转换成js代码</w:t>
      </w:r>
    </w:p>
    <w:p w:rsidR="00C2154F" w:rsidRPr="00020112" w:rsidRDefault="00C2154F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node会按照.js.node.json的此讯依次补足拓展名,一次尝试</w:t>
      </w:r>
    </w:p>
    <w:p w:rsidR="00C2154F" w:rsidRPr="00020112" w:rsidRDefault="00C2154F" w:rsidP="00B437BF">
      <w:pPr>
        <w:pStyle w:val="af"/>
        <w:numPr>
          <w:ilvl w:val="0"/>
          <w:numId w:val="35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田永强&lt;深入迁出nodejs&gt;</w:t>
      </w:r>
    </w:p>
    <w:p w:rsidR="003B7D59" w:rsidRPr="00020112" w:rsidRDefault="00AD3E49" w:rsidP="00AD3E49">
      <w:pPr>
        <w:pStyle w:val="20"/>
        <w:rPr>
          <w:rFonts w:ascii="微软雅黑" w:eastAsia="微软雅黑" w:hAnsi="微软雅黑"/>
          <w:sz w:val="36"/>
        </w:rPr>
      </w:pPr>
      <w:bookmarkStart w:id="217" w:name="_Toc517429229"/>
      <w:r w:rsidRPr="00020112">
        <w:rPr>
          <w:rFonts w:ascii="微软雅黑" w:eastAsia="微软雅黑" w:hAnsi="微软雅黑" w:hint="eastAsia"/>
          <w:sz w:val="36"/>
        </w:rPr>
        <w:t>包</w:t>
      </w:r>
      <w:bookmarkEnd w:id="217"/>
    </w:p>
    <w:p w:rsidR="00AD3E49" w:rsidRPr="00020112" w:rsidRDefault="00AD3E49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包是一个文件夹</w:t>
      </w:r>
    </w:p>
    <w:p w:rsidR="00AD3E49" w:rsidRPr="00020112" w:rsidRDefault="00AD3E49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package.json : 包的描述文件,说明文件</w:t>
      </w:r>
    </w:p>
    <w:p w:rsidR="00AD3E49" w:rsidRPr="00020112" w:rsidRDefault="00AD3E49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Bin</w:t>
      </w:r>
      <w:r w:rsidRPr="00020112">
        <w:rPr>
          <w:rFonts w:ascii="微软雅黑" w:eastAsia="微软雅黑" w:hAnsi="微软雅黑"/>
          <w:sz w:val="22"/>
        </w:rPr>
        <w:t xml:space="preserve"> : 存放可执行二进制文件的目录</w:t>
      </w:r>
    </w:p>
    <w:p w:rsidR="00AD3E49" w:rsidRPr="00020112" w:rsidRDefault="00AD3E49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Lib</w:t>
      </w:r>
      <w:r w:rsidRPr="00020112">
        <w:rPr>
          <w:rFonts w:ascii="微软雅黑" w:eastAsia="微软雅黑" w:hAnsi="微软雅黑"/>
          <w:sz w:val="22"/>
        </w:rPr>
        <w:t xml:space="preserve"> ; 存放javascript代码的目录</w:t>
      </w:r>
    </w:p>
    <w:p w:rsidR="00AD3E49" w:rsidRPr="00020112" w:rsidRDefault="00AD3E49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Doc</w:t>
      </w:r>
      <w:r w:rsidRPr="00020112">
        <w:rPr>
          <w:rFonts w:ascii="微软雅黑" w:eastAsia="微软雅黑" w:hAnsi="微软雅黑"/>
          <w:sz w:val="22"/>
        </w:rPr>
        <w:t xml:space="preserve"> : 存放文档的目录</w:t>
      </w:r>
    </w:p>
    <w:p w:rsidR="00AD3E49" w:rsidRPr="00020112" w:rsidRDefault="00AD3E49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Test</w:t>
      </w:r>
      <w:r w:rsidRPr="00020112">
        <w:rPr>
          <w:rFonts w:ascii="微软雅黑" w:eastAsia="微软雅黑" w:hAnsi="微软雅黑"/>
          <w:sz w:val="22"/>
        </w:rPr>
        <w:t xml:space="preserve"> : 存放单元测试用例的代码</w:t>
      </w:r>
    </w:p>
    <w:p w:rsidR="003A218A" w:rsidRPr="00020112" w:rsidRDefault="003A218A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337E300E" wp14:editId="0B06584A">
            <wp:extent cx="5274310" cy="38220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8A" w:rsidRPr="00020112" w:rsidRDefault="003A218A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 xml:space="preserve">npm init </w:t>
      </w:r>
    </w:p>
    <w:p w:rsidR="00846D09" w:rsidRPr="00020112" w:rsidRDefault="00846D09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0D75C223" wp14:editId="79A5757A">
            <wp:extent cx="5274310" cy="43668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09" w:rsidRPr="00020112" w:rsidRDefault="00083C07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npm</w:t>
      </w:r>
      <w:r w:rsidRPr="00020112">
        <w:rPr>
          <w:rFonts w:ascii="微软雅黑" w:eastAsia="微软雅黑" w:hAnsi="微软雅黑"/>
          <w:sz w:val="22"/>
        </w:rPr>
        <w:t xml:space="preserve"> install : 包管理工具</w:t>
      </w:r>
    </w:p>
    <w:p w:rsidR="00083C07" w:rsidRPr="00020112" w:rsidRDefault="00083C07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5B98D56F" wp14:editId="1140F6F1">
            <wp:extent cx="5274310" cy="17951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05" w:rsidRPr="00020112" w:rsidRDefault="00E04805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</w:p>
    <w:p w:rsidR="00E04805" w:rsidRPr="00020112" w:rsidRDefault="00E04805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cnpm</w:t>
      </w: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044E3972" wp14:editId="47FE7F3D">
            <wp:extent cx="5238750" cy="36861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07" w:rsidRPr="00020112" w:rsidRDefault="00E04805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cnpm</w:t>
      </w:r>
    </w:p>
    <w:p w:rsidR="00E76AB0" w:rsidRPr="00020112" w:rsidRDefault="00E76AB0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箭头函数</w:t>
      </w:r>
      <w:r w:rsidR="00815951" w:rsidRPr="00020112">
        <w:rPr>
          <w:rFonts w:ascii="微软雅黑" w:eastAsia="微软雅黑" w:hAnsi="微软雅黑" w:hint="eastAsia"/>
          <w:sz w:val="22"/>
        </w:rPr>
        <w:t xml:space="preserve">  </w:t>
      </w:r>
    </w:p>
    <w:p w:rsidR="00974BA6" w:rsidRPr="00020112" w:rsidRDefault="00974BA6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ng-bind ;: 可以防止页面闪烁</w:t>
      </w:r>
    </w:p>
    <w:p w:rsidR="00974BA6" w:rsidRPr="00020112" w:rsidRDefault="00974BA6" w:rsidP="00B437BF">
      <w:pPr>
        <w:pStyle w:val="af"/>
        <w:numPr>
          <w:ilvl w:val="0"/>
          <w:numId w:val="35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angular底层核心原理,了解胀检查机制</w:t>
      </w:r>
    </w:p>
    <w:p w:rsidR="00C754CC" w:rsidRPr="00020112" w:rsidRDefault="00643D33" w:rsidP="00C754CC">
      <w:pPr>
        <w:pStyle w:val="1"/>
        <w:rPr>
          <w:rFonts w:ascii="微软雅黑" w:eastAsia="微软雅黑" w:hAnsi="微软雅黑"/>
        </w:rPr>
      </w:pPr>
      <w:bookmarkStart w:id="218" w:name="_Toc517429230"/>
      <w:r>
        <w:rPr>
          <w:rFonts w:ascii="微软雅黑" w:eastAsia="微软雅黑" w:hAnsi="微软雅黑"/>
        </w:rPr>
        <w:t>创业</w:t>
      </w:r>
      <w:r w:rsidR="00C754CC" w:rsidRPr="00020112">
        <w:rPr>
          <w:rFonts w:ascii="微软雅黑" w:eastAsia="微软雅黑" w:hAnsi="微软雅黑"/>
        </w:rPr>
        <w:t>班第六十六天(NodeJS)</w:t>
      </w:r>
      <w:bookmarkEnd w:id="218"/>
    </w:p>
    <w:p w:rsidR="00C754CC" w:rsidRPr="00020112" w:rsidRDefault="00C754CC" w:rsidP="00C754CC">
      <w:pPr>
        <w:pStyle w:val="20"/>
        <w:rPr>
          <w:rStyle w:val="2Char"/>
          <w:rFonts w:ascii="微软雅黑" w:eastAsia="微软雅黑" w:hAnsi="微软雅黑"/>
          <w:sz w:val="36"/>
        </w:rPr>
      </w:pPr>
      <w:bookmarkStart w:id="219" w:name="_Toc517429231"/>
      <w:r w:rsidRPr="00020112">
        <w:rPr>
          <w:rStyle w:val="2Char"/>
          <w:rFonts w:ascii="微软雅黑" w:eastAsia="微软雅黑" w:hAnsi="微软雅黑" w:hint="eastAsia"/>
          <w:sz w:val="36"/>
        </w:rPr>
        <w:t>复习</w:t>
      </w:r>
      <w:bookmarkEnd w:id="219"/>
    </w:p>
    <w:p w:rsidR="00C754CC" w:rsidRPr="00020112" w:rsidRDefault="00C754CC" w:rsidP="00C754CC">
      <w:pPr>
        <w:rPr>
          <w:rFonts w:ascii="微软雅黑" w:eastAsia="微软雅黑" w:hAnsi="微软雅黑"/>
          <w:noProof/>
          <w:sz w:val="22"/>
        </w:rPr>
      </w:pPr>
    </w:p>
    <w:p w:rsidR="00C754CC" w:rsidRPr="00020112" w:rsidRDefault="00C754CC" w:rsidP="00C754CC">
      <w:pPr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0964232D" wp14:editId="61A62AEB">
            <wp:extent cx="5274310" cy="16306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3EC974B4" wp14:editId="518EF67B">
            <wp:extent cx="5274310" cy="22764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CC" w:rsidRPr="00020112" w:rsidRDefault="00C754CC" w:rsidP="00C754CC">
      <w:pPr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7492A565" wp14:editId="38E0164B">
            <wp:extent cx="5274310" cy="12230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CC" w:rsidRPr="00020112" w:rsidRDefault="007A269D" w:rsidP="007A269D">
      <w:pPr>
        <w:pStyle w:val="20"/>
        <w:rPr>
          <w:rFonts w:ascii="微软雅黑" w:eastAsia="微软雅黑" w:hAnsi="微软雅黑"/>
          <w:sz w:val="36"/>
        </w:rPr>
      </w:pPr>
      <w:bookmarkStart w:id="220" w:name="_Toc517429232"/>
      <w:r w:rsidRPr="00020112">
        <w:rPr>
          <w:rFonts w:ascii="微软雅黑" w:eastAsia="微软雅黑" w:hAnsi="微软雅黑" w:hint="eastAsia"/>
          <w:sz w:val="36"/>
        </w:rPr>
        <w:t>I/O</w:t>
      </w:r>
      <w:bookmarkEnd w:id="220"/>
    </w:p>
    <w:p w:rsidR="007A269D" w:rsidRPr="00020112" w:rsidRDefault="007A269D" w:rsidP="007A269D">
      <w:pPr>
        <w:pStyle w:val="af"/>
        <w:numPr>
          <w:ilvl w:val="0"/>
          <w:numId w:val="35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input</w:t>
      </w:r>
      <w:r w:rsidRPr="00020112">
        <w:rPr>
          <w:rFonts w:ascii="微软雅黑" w:eastAsia="微软雅黑" w:hAnsi="微软雅黑"/>
          <w:sz w:val="22"/>
        </w:rPr>
        <w:t xml:space="preserve"> / output</w:t>
      </w:r>
    </w:p>
    <w:p w:rsidR="007A269D" w:rsidRPr="00020112" w:rsidRDefault="007A269D" w:rsidP="007A269D">
      <w:pPr>
        <w:pStyle w:val="af"/>
        <w:numPr>
          <w:ilvl w:val="0"/>
          <w:numId w:val="35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I / o 服务器上的读写操作</w:t>
      </w:r>
    </w:p>
    <w:p w:rsidR="00E86095" w:rsidRPr="00020112" w:rsidRDefault="00E86095" w:rsidP="007A269D">
      <w:pPr>
        <w:pStyle w:val="af"/>
        <w:numPr>
          <w:ilvl w:val="0"/>
          <w:numId w:val="35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并发:</w:t>
      </w:r>
      <w:r w:rsidRPr="00020112">
        <w:rPr>
          <w:rFonts w:ascii="微软雅黑" w:eastAsia="微软雅黑" w:hAnsi="微软雅黑"/>
          <w:sz w:val="22"/>
        </w:rPr>
        <w:t>一段时间段内有几个程序都处于已启动运行到运行完毕之间</w:t>
      </w:r>
    </w:p>
    <w:p w:rsidR="00E86095" w:rsidRPr="00020112" w:rsidRDefault="00516729" w:rsidP="007A269D">
      <w:pPr>
        <w:pStyle w:val="af"/>
        <w:numPr>
          <w:ilvl w:val="0"/>
          <w:numId w:val="35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07C405CE" wp14:editId="061F590D">
            <wp:extent cx="5274310" cy="4464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B2" w:rsidRPr="00020112" w:rsidRDefault="00F756B2" w:rsidP="007A269D">
      <w:pPr>
        <w:pStyle w:val="af"/>
        <w:numPr>
          <w:ilvl w:val="0"/>
          <w:numId w:val="35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异步:</w:t>
      </w:r>
    </w:p>
    <w:p w:rsidR="00F756B2" w:rsidRPr="00020112" w:rsidRDefault="00F756B2" w:rsidP="00F756B2">
      <w:pPr>
        <w:pStyle w:val="af"/>
        <w:numPr>
          <w:ilvl w:val="1"/>
          <w:numId w:val="35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ajax</w:t>
      </w:r>
    </w:p>
    <w:p w:rsidR="00F756B2" w:rsidRPr="00020112" w:rsidRDefault="00F756B2" w:rsidP="00F756B2">
      <w:pPr>
        <w:pStyle w:val="af"/>
        <w:numPr>
          <w:ilvl w:val="1"/>
          <w:numId w:val="35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setTimeout</w:t>
      </w:r>
    </w:p>
    <w:p w:rsidR="00F756B2" w:rsidRPr="00020112" w:rsidRDefault="00F756B2" w:rsidP="00F756B2">
      <w:pPr>
        <w:pStyle w:val="af"/>
        <w:numPr>
          <w:ilvl w:val="1"/>
          <w:numId w:val="35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setInterval</w:t>
      </w:r>
    </w:p>
    <w:p w:rsidR="00F756B2" w:rsidRPr="00020112" w:rsidRDefault="00F756B2" w:rsidP="00F756B2">
      <w:pPr>
        <w:pStyle w:val="af"/>
        <w:numPr>
          <w:ilvl w:val="1"/>
          <w:numId w:val="35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先执行同步代码,再执行异步代码</w:t>
      </w:r>
    </w:p>
    <w:p w:rsidR="00F756B2" w:rsidRPr="00020112" w:rsidRDefault="00F756B2" w:rsidP="00F756B2">
      <w:pPr>
        <w:pStyle w:val="af"/>
        <w:numPr>
          <w:ilvl w:val="1"/>
          <w:numId w:val="35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同步代码会阻塞掉异步和同步代码</w:t>
      </w:r>
    </w:p>
    <w:p w:rsidR="00F756B2" w:rsidRPr="00020112" w:rsidRDefault="00F756B2" w:rsidP="00F756B2">
      <w:pPr>
        <w:pStyle w:val="af"/>
        <w:numPr>
          <w:ilvl w:val="1"/>
          <w:numId w:val="35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7BA7F773" wp14:editId="75CCEBAA">
            <wp:extent cx="4800600" cy="2914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95" w:rsidRPr="00020112" w:rsidRDefault="00643D33" w:rsidP="00922C35">
      <w:pPr>
        <w:pStyle w:val="1"/>
        <w:rPr>
          <w:rFonts w:ascii="微软雅黑" w:eastAsia="微软雅黑" w:hAnsi="微软雅黑"/>
        </w:rPr>
      </w:pPr>
      <w:bookmarkStart w:id="221" w:name="_Toc517429233"/>
      <w:r>
        <w:rPr>
          <w:rFonts w:ascii="微软雅黑" w:eastAsia="微软雅黑" w:hAnsi="微软雅黑"/>
        </w:rPr>
        <w:t>创业</w:t>
      </w:r>
      <w:r w:rsidR="00922C35" w:rsidRPr="00020112">
        <w:rPr>
          <w:rFonts w:ascii="微软雅黑" w:eastAsia="微软雅黑" w:hAnsi="微软雅黑"/>
        </w:rPr>
        <w:t>班第六十七天（</w:t>
      </w:r>
      <w:r w:rsidR="00922C35" w:rsidRPr="00020112">
        <w:rPr>
          <w:rFonts w:ascii="微软雅黑" w:eastAsia="微软雅黑" w:hAnsi="微软雅黑" w:hint="eastAsia"/>
        </w:rPr>
        <w:t>NodeJS</w:t>
      </w:r>
      <w:r w:rsidR="00922C35" w:rsidRPr="00020112">
        <w:rPr>
          <w:rFonts w:ascii="微软雅黑" w:eastAsia="微软雅黑" w:hAnsi="微软雅黑"/>
        </w:rPr>
        <w:t>）</w:t>
      </w:r>
      <w:bookmarkEnd w:id="221"/>
    </w:p>
    <w:p w:rsidR="00BF78D7" w:rsidRPr="00020112" w:rsidRDefault="00BF78D7" w:rsidP="00BF78D7">
      <w:pPr>
        <w:rPr>
          <w:rFonts w:ascii="微软雅黑" w:eastAsia="微软雅黑" w:hAnsi="微软雅黑"/>
          <w:sz w:val="22"/>
        </w:rPr>
      </w:pPr>
    </w:p>
    <w:p w:rsidR="00922C35" w:rsidRPr="00020112" w:rsidRDefault="00922C35" w:rsidP="00922C35">
      <w:pPr>
        <w:pStyle w:val="20"/>
        <w:rPr>
          <w:rFonts w:ascii="微软雅黑" w:eastAsia="微软雅黑" w:hAnsi="微软雅黑"/>
          <w:sz w:val="36"/>
        </w:rPr>
      </w:pPr>
      <w:bookmarkStart w:id="222" w:name="_Toc517429234"/>
      <w:r w:rsidRPr="00020112">
        <w:rPr>
          <w:rFonts w:ascii="微软雅黑" w:eastAsia="微软雅黑" w:hAnsi="微软雅黑" w:hint="eastAsia"/>
          <w:sz w:val="36"/>
        </w:rPr>
        <w:t>复习</w:t>
      </w:r>
      <w:bookmarkEnd w:id="222"/>
    </w:p>
    <w:p w:rsidR="00922C35" w:rsidRPr="00020112" w:rsidRDefault="00B6727A" w:rsidP="00F050D0">
      <w:pPr>
        <w:pStyle w:val="af"/>
        <w:numPr>
          <w:ilvl w:val="0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i</w:t>
      </w:r>
      <w:r w:rsidRPr="00020112">
        <w:rPr>
          <w:rFonts w:ascii="微软雅黑" w:eastAsia="微软雅黑" w:hAnsi="微软雅黑"/>
          <w:sz w:val="22"/>
        </w:rPr>
        <w:t>/</w:t>
      </w:r>
      <w:r w:rsidRPr="00020112">
        <w:rPr>
          <w:rFonts w:ascii="微软雅黑" w:eastAsia="微软雅黑" w:hAnsi="微软雅黑" w:hint="eastAsia"/>
          <w:sz w:val="22"/>
        </w:rPr>
        <w:t>o：输入输出，文件读写操作，网络操作中的请求和应答</w:t>
      </w:r>
    </w:p>
    <w:p w:rsidR="00B6727A" w:rsidRPr="00020112" w:rsidRDefault="00B6727A" w:rsidP="00F050D0">
      <w:pPr>
        <w:pStyle w:val="af"/>
        <w:numPr>
          <w:ilvl w:val="0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并发：同意时间内，很多程序都处在开始执行到结束之间</w:t>
      </w:r>
    </w:p>
    <w:p w:rsidR="00B6727A" w:rsidRPr="00020112" w:rsidRDefault="00B6727A" w:rsidP="00F050D0">
      <w:pPr>
        <w:pStyle w:val="af"/>
        <w:numPr>
          <w:ilvl w:val="0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进城：为程序提供运行环境</w:t>
      </w:r>
    </w:p>
    <w:p w:rsidR="00B6727A" w:rsidRPr="00020112" w:rsidRDefault="00B6727A" w:rsidP="00B6727A">
      <w:pPr>
        <w:pStyle w:val="af"/>
        <w:numPr>
          <w:ilvl w:val="0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线程：执行应用程序中的代码，同意时间内只能干一件事情</w:t>
      </w:r>
    </w:p>
    <w:p w:rsidR="00B6727A" w:rsidRPr="00020112" w:rsidRDefault="00B6727A" w:rsidP="00B6727A">
      <w:pPr>
        <w:pStyle w:val="af"/>
        <w:numPr>
          <w:ilvl w:val="0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node中异步就是帮助完成多线程编程</w:t>
      </w:r>
    </w:p>
    <w:p w:rsidR="00B6727A" w:rsidRPr="00020112" w:rsidRDefault="00B6727A" w:rsidP="00B6727A">
      <w:pPr>
        <w:pStyle w:val="af"/>
        <w:numPr>
          <w:ilvl w:val="0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多线擦编程比较复杂</w:t>
      </w:r>
    </w:p>
    <w:p w:rsidR="00B6727A" w:rsidRPr="00020112" w:rsidRDefault="00B6727A" w:rsidP="00B6727A">
      <w:pPr>
        <w:pStyle w:val="af"/>
        <w:numPr>
          <w:ilvl w:val="0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同步异步</w:t>
      </w:r>
    </w:p>
    <w:p w:rsidR="00B6727A" w:rsidRPr="00020112" w:rsidRDefault="00B6727A" w:rsidP="00B6727A">
      <w:pPr>
        <w:pStyle w:val="af"/>
        <w:numPr>
          <w:ilvl w:val="1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同步会</w:t>
      </w:r>
      <w:r w:rsidRPr="00020112">
        <w:rPr>
          <w:rFonts w:ascii="微软雅黑" w:eastAsia="微软雅黑" w:hAnsi="微软雅黑"/>
          <w:b/>
          <w:color w:val="FF0000"/>
          <w:sz w:val="22"/>
          <w:highlight w:val="yellow"/>
        </w:rPr>
        <w:t>阻塞代码</w:t>
      </w:r>
      <w:r w:rsidRPr="00020112">
        <w:rPr>
          <w:rFonts w:ascii="微软雅黑" w:eastAsia="微软雅黑" w:hAnsi="微软雅黑"/>
          <w:sz w:val="22"/>
        </w:rPr>
        <w:t>，优先执行</w:t>
      </w:r>
      <w:r w:rsidR="00C427A6" w:rsidRPr="00020112">
        <w:rPr>
          <w:rFonts w:ascii="微软雅黑" w:eastAsia="微软雅黑" w:hAnsi="微软雅黑"/>
          <w:sz w:val="22"/>
        </w:rPr>
        <w:t>，主线程执行</w:t>
      </w:r>
    </w:p>
    <w:p w:rsidR="00B6727A" w:rsidRPr="00020112" w:rsidRDefault="00B6727A" w:rsidP="00B6727A">
      <w:pPr>
        <w:pStyle w:val="af"/>
        <w:numPr>
          <w:ilvl w:val="1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异步不会阻塞代码执行，后执行</w:t>
      </w:r>
    </w:p>
    <w:p w:rsidR="00B6727A" w:rsidRPr="00020112" w:rsidRDefault="00C427A6" w:rsidP="00C427A6">
      <w:pPr>
        <w:pStyle w:val="af"/>
        <w:numPr>
          <w:ilvl w:val="0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事件驱动模型</w:t>
      </w:r>
    </w:p>
    <w:p w:rsidR="00C427A6" w:rsidRPr="00020112" w:rsidRDefault="00C427A6" w:rsidP="00C427A6">
      <w:pPr>
        <w:pStyle w:val="af"/>
        <w:numPr>
          <w:ilvl w:val="1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5179C062" wp14:editId="46D65188">
            <wp:extent cx="5274310" cy="41573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7A6" w:rsidRPr="00020112" w:rsidRDefault="00C427A6" w:rsidP="00C427A6">
      <w:pPr>
        <w:pStyle w:val="af"/>
        <w:numPr>
          <w:ilvl w:val="1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2702B7C2" wp14:editId="2E504FCA">
            <wp:extent cx="5274310" cy="8299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37" w:rsidRPr="00020112" w:rsidRDefault="00C86E37" w:rsidP="00F050D0">
      <w:pPr>
        <w:pStyle w:val="af"/>
        <w:numPr>
          <w:ilvl w:val="0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文件操作</w:t>
      </w:r>
    </w:p>
    <w:p w:rsidR="00C86E37" w:rsidRPr="00020112" w:rsidRDefault="00C86E37" w:rsidP="00F050D0">
      <w:pPr>
        <w:pStyle w:val="af"/>
        <w:numPr>
          <w:ilvl w:val="0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5A11C8B4" wp14:editId="774D96CD">
            <wp:extent cx="5274310" cy="25387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3C" w:rsidRPr="00020112" w:rsidRDefault="003F093C" w:rsidP="00F050D0">
      <w:pPr>
        <w:pStyle w:val="af"/>
        <w:numPr>
          <w:ilvl w:val="0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迭代：f(1),f(</w:t>
      </w:r>
      <w:r w:rsidRPr="00020112">
        <w:rPr>
          <w:rFonts w:ascii="微软雅黑" w:eastAsia="微软雅黑" w:hAnsi="微软雅黑"/>
          <w:sz w:val="22"/>
        </w:rPr>
        <w:t>2</w:t>
      </w:r>
      <w:r w:rsidRPr="00020112">
        <w:rPr>
          <w:rFonts w:ascii="微软雅黑" w:eastAsia="微软雅黑" w:hAnsi="微软雅黑" w:hint="eastAsia"/>
          <w:sz w:val="22"/>
        </w:rPr>
        <w:t>)</w:t>
      </w:r>
      <w:r w:rsidRPr="00020112">
        <w:rPr>
          <w:rFonts w:ascii="微软雅黑" w:eastAsia="微软雅黑" w:hAnsi="微软雅黑"/>
          <w:sz w:val="22"/>
        </w:rPr>
        <w:t>,f(3),f(4)...</w:t>
      </w:r>
    </w:p>
    <w:p w:rsidR="00B6727A" w:rsidRPr="00020112" w:rsidRDefault="003F093C" w:rsidP="003F093C">
      <w:pPr>
        <w:pStyle w:val="af"/>
        <w:numPr>
          <w:ilvl w:val="0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递归：</w:t>
      </w:r>
      <w:r w:rsidRPr="00020112">
        <w:rPr>
          <w:rFonts w:ascii="微软雅黑" w:eastAsia="微软雅黑" w:hAnsi="微软雅黑" w:hint="eastAsia"/>
          <w:sz w:val="22"/>
        </w:rPr>
        <w:t>f(),f(</w:t>
      </w:r>
      <w:r w:rsidRPr="00020112">
        <w:rPr>
          <w:rFonts w:ascii="微软雅黑" w:eastAsia="微软雅黑" w:hAnsi="微软雅黑"/>
          <w:sz w:val="22"/>
        </w:rPr>
        <w:t>f()</w:t>
      </w:r>
      <w:r w:rsidRPr="00020112">
        <w:rPr>
          <w:rFonts w:ascii="微软雅黑" w:eastAsia="微软雅黑" w:hAnsi="微软雅黑" w:hint="eastAsia"/>
          <w:sz w:val="22"/>
        </w:rPr>
        <w:t>)</w:t>
      </w:r>
      <w:r w:rsidRPr="00020112">
        <w:rPr>
          <w:rFonts w:ascii="微软雅黑" w:eastAsia="微软雅黑" w:hAnsi="微软雅黑"/>
          <w:sz w:val="22"/>
        </w:rPr>
        <w:t>,f(f(f())),f(f(f(f())))……….</w:t>
      </w:r>
    </w:p>
    <w:p w:rsidR="003F093C" w:rsidRPr="00020112" w:rsidRDefault="003F093C" w:rsidP="003F093C">
      <w:pPr>
        <w:pStyle w:val="af"/>
        <w:numPr>
          <w:ilvl w:val="0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 xml:space="preserve">path: </w:t>
      </w:r>
    </w:p>
    <w:p w:rsidR="003F093C" w:rsidRPr="00020112" w:rsidRDefault="003F093C" w:rsidP="003F093C">
      <w:pPr>
        <w:pStyle w:val="af"/>
        <w:numPr>
          <w:ilvl w:val="1"/>
          <w:numId w:val="35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path.join():字符串拼接成路径</w:t>
      </w:r>
    </w:p>
    <w:p w:rsidR="00EA4A48" w:rsidRPr="00020112" w:rsidRDefault="00EA4A48" w:rsidP="003A7DB8">
      <w:pPr>
        <w:pStyle w:val="a1"/>
        <w:numPr>
          <w:ilvl w:val="0"/>
          <w:numId w:val="0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$http.({</w:t>
      </w:r>
      <w:r w:rsidR="004B2F90" w:rsidRPr="00020112">
        <w:rPr>
          <w:rFonts w:ascii="微软雅黑" w:eastAsia="微软雅黑" w:hAnsi="微软雅黑"/>
          <w:sz w:val="21"/>
        </w:rPr>
        <w:t>`</w:t>
      </w:r>
    </w:p>
    <w:p w:rsidR="00EA4A48" w:rsidRPr="00020112" w:rsidRDefault="00EA4A48" w:rsidP="003A7DB8">
      <w:pPr>
        <w:pStyle w:val="a1"/>
        <w:numPr>
          <w:ilvl w:val="0"/>
          <w:numId w:val="0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url : “./a”,</w:t>
      </w:r>
    </w:p>
    <w:p w:rsidR="00EA4A48" w:rsidRPr="00020112" w:rsidRDefault="00EA4A48" w:rsidP="003A7DB8">
      <w:pPr>
        <w:pStyle w:val="a1"/>
        <w:numPr>
          <w:ilvl w:val="0"/>
          <w:numId w:val="0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tethod : ‘get’</w:t>
      </w:r>
    </w:p>
    <w:p w:rsidR="00EA4A48" w:rsidRPr="00020112" w:rsidRDefault="00EA4A48" w:rsidP="003A7DB8">
      <w:pPr>
        <w:pStyle w:val="a1"/>
        <w:numPr>
          <w:ilvl w:val="0"/>
          <w:numId w:val="0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}).success(function(data){</w:t>
      </w:r>
    </w:p>
    <w:p w:rsidR="00EA4A48" w:rsidRPr="00020112" w:rsidRDefault="00EA4A48" w:rsidP="003A7DB8">
      <w:pPr>
        <w:pStyle w:val="a1"/>
        <w:numPr>
          <w:ilvl w:val="0"/>
          <w:numId w:val="0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data是报文体;</w:t>
      </w:r>
    </w:p>
    <w:p w:rsidR="00EA4A48" w:rsidRPr="00020112" w:rsidRDefault="00EA4A48" w:rsidP="003A7DB8">
      <w:pPr>
        <w:pStyle w:val="a1"/>
        <w:numPr>
          <w:ilvl w:val="0"/>
          <w:numId w:val="0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}).then(function(data){</w:t>
      </w:r>
    </w:p>
    <w:p w:rsidR="00EA4A48" w:rsidRPr="00020112" w:rsidRDefault="00EA4A48" w:rsidP="003A7DB8">
      <w:pPr>
        <w:pStyle w:val="a1"/>
        <w:numPr>
          <w:ilvl w:val="0"/>
          <w:numId w:val="0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data:是报文,如果取里面的json数据需要data.data</w:t>
      </w:r>
    </w:p>
    <w:p w:rsidR="00EA4A48" w:rsidRPr="00020112" w:rsidRDefault="00EA4A48" w:rsidP="003A7DB8">
      <w:pPr>
        <w:pStyle w:val="a1"/>
        <w:numPr>
          <w:ilvl w:val="0"/>
          <w:numId w:val="0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},function(err){</w:t>
      </w:r>
    </w:p>
    <w:p w:rsidR="00EA4A48" w:rsidRPr="00020112" w:rsidRDefault="00EA4A48" w:rsidP="003A7DB8">
      <w:pPr>
        <w:pStyle w:val="a1"/>
        <w:numPr>
          <w:ilvl w:val="0"/>
          <w:numId w:val="0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})</w:t>
      </w:r>
    </w:p>
    <w:p w:rsidR="00EA4A48" w:rsidRPr="00020112" w:rsidRDefault="003A7DB8" w:rsidP="003A7DB8">
      <w:pPr>
        <w:pStyle w:val="20"/>
        <w:rPr>
          <w:rFonts w:ascii="微软雅黑" w:eastAsia="微软雅黑" w:hAnsi="微软雅黑"/>
          <w:sz w:val="36"/>
        </w:rPr>
      </w:pPr>
      <w:bookmarkStart w:id="223" w:name="_Toc517429235"/>
      <w:r w:rsidRPr="00020112">
        <w:rPr>
          <w:rFonts w:ascii="微软雅黑" w:eastAsia="微软雅黑" w:hAnsi="微软雅黑" w:hint="eastAsia"/>
          <w:sz w:val="36"/>
        </w:rPr>
        <w:t>debug</w:t>
      </w:r>
      <w:bookmarkEnd w:id="223"/>
    </w:p>
    <w:p w:rsidR="00A4417A" w:rsidRPr="00020112" w:rsidRDefault="003A7DB8" w:rsidP="003A7DB8">
      <w:pPr>
        <w:pStyle w:val="af"/>
        <w:numPr>
          <w:ilvl w:val="0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调试</w:t>
      </w:r>
      <w:r w:rsidR="00081BB2" w:rsidRPr="00020112">
        <w:rPr>
          <w:rFonts w:ascii="微软雅黑" w:eastAsia="微软雅黑" w:hAnsi="微软雅黑" w:hint="eastAsia"/>
          <w:sz w:val="22"/>
        </w:rPr>
        <w:t xml:space="preserve"> :</w:t>
      </w:r>
      <w:r w:rsidR="00081BB2" w:rsidRPr="00020112">
        <w:rPr>
          <w:rFonts w:ascii="微软雅黑" w:eastAsia="微软雅黑" w:hAnsi="微软雅黑"/>
          <w:sz w:val="22"/>
        </w:rPr>
        <w:t xml:space="preserve"> </w:t>
      </w:r>
    </w:p>
    <w:p w:rsidR="003A7DB8" w:rsidRPr="00020112" w:rsidRDefault="00081BB2" w:rsidP="00A4417A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node debug xxx.js</w:t>
      </w:r>
    </w:p>
    <w:p w:rsidR="003A7DB8" w:rsidRPr="00020112" w:rsidRDefault="003A7DB8" w:rsidP="00A4417A">
      <w:pPr>
        <w:pStyle w:val="af"/>
        <w:numPr>
          <w:ilvl w:val="3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n下一步</w:t>
      </w:r>
    </w:p>
    <w:p w:rsidR="003A7DB8" w:rsidRPr="00020112" w:rsidRDefault="003A7DB8" w:rsidP="00A4417A">
      <w:pPr>
        <w:pStyle w:val="af"/>
        <w:numPr>
          <w:ilvl w:val="3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s步入</w:t>
      </w:r>
    </w:p>
    <w:p w:rsidR="003A7DB8" w:rsidRPr="00020112" w:rsidRDefault="003A7DB8" w:rsidP="00A4417A">
      <w:pPr>
        <w:pStyle w:val="af"/>
        <w:numPr>
          <w:ilvl w:val="3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o退出</w:t>
      </w:r>
    </w:p>
    <w:p w:rsidR="00081BB2" w:rsidRPr="00020112" w:rsidRDefault="00081BB2" w:rsidP="00A4417A">
      <w:pPr>
        <w:pStyle w:val="af"/>
        <w:numPr>
          <w:ilvl w:val="3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–help查看帮助</w:t>
      </w:r>
    </w:p>
    <w:p w:rsidR="00A4417A" w:rsidRPr="00020112" w:rsidRDefault="00A4417A" w:rsidP="00A4417A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node-inspector</w:t>
      </w:r>
    </w:p>
    <w:p w:rsidR="006010CE" w:rsidRPr="00020112" w:rsidRDefault="006010CE" w:rsidP="00A4417A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VSCode调试</w:t>
      </w:r>
    </w:p>
    <w:p w:rsidR="006010CE" w:rsidRPr="00020112" w:rsidRDefault="006010CE" w:rsidP="006010CE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打开项目文件夹</w:t>
      </w:r>
      <w:r w:rsidRPr="00020112">
        <w:rPr>
          <w:rFonts w:ascii="微软雅黑" w:eastAsia="微软雅黑" w:hAnsi="微软雅黑" w:hint="eastAsia"/>
          <w:sz w:val="22"/>
        </w:rPr>
        <w:t xml:space="preserve"> -&gt;</w:t>
      </w:r>
      <w:r w:rsidRPr="00020112">
        <w:rPr>
          <w:rFonts w:ascii="微软雅黑" w:eastAsia="微软雅黑" w:hAnsi="微软雅黑"/>
          <w:sz w:val="22"/>
        </w:rPr>
        <w:t xml:space="preserve"> </w:t>
      </w: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769F2883" wp14:editId="52E2151C">
            <wp:extent cx="533400" cy="476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112">
        <w:rPr>
          <w:rFonts w:ascii="微软雅黑" w:eastAsia="微软雅黑" w:hAnsi="微软雅黑"/>
          <w:sz w:val="22"/>
        </w:rPr>
        <w:t xml:space="preserve"> -&gt; </w:t>
      </w:r>
    </w:p>
    <w:p w:rsidR="006010CE" w:rsidRPr="00020112" w:rsidRDefault="006010CE" w:rsidP="006010CE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点击甲壳虫</w:t>
      </w:r>
      <w:r w:rsidRPr="00020112">
        <w:rPr>
          <w:rFonts w:ascii="微软雅黑" w:eastAsia="微软雅黑" w:hAnsi="微软雅黑" w:hint="eastAsia"/>
          <w:sz w:val="22"/>
        </w:rPr>
        <w:t xml:space="preserve"> -&gt;</w:t>
      </w:r>
      <w:r w:rsidRPr="00020112">
        <w:rPr>
          <w:rFonts w:ascii="微软雅黑" w:eastAsia="微软雅黑" w:hAnsi="微软雅黑"/>
          <w:sz w:val="22"/>
        </w:rPr>
        <w:t xml:space="preserve"> </w:t>
      </w:r>
    </w:p>
    <w:p w:rsidR="006010CE" w:rsidRPr="00020112" w:rsidRDefault="006010CE" w:rsidP="006010CE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设置调试环境node.js</w:t>
      </w:r>
      <w:r w:rsidRPr="00020112">
        <w:rPr>
          <w:rFonts w:ascii="微软雅黑" w:eastAsia="微软雅黑" w:hAnsi="微软雅黑" w:hint="eastAsia"/>
          <w:sz w:val="22"/>
        </w:rPr>
        <w:t xml:space="preserve"> -&gt;</w:t>
      </w:r>
      <w:r w:rsidRPr="00020112">
        <w:rPr>
          <w:rFonts w:ascii="微软雅黑" w:eastAsia="微软雅黑" w:hAnsi="微软雅黑"/>
          <w:sz w:val="22"/>
        </w:rPr>
        <w:t xml:space="preserve"> </w:t>
      </w:r>
    </w:p>
    <w:p w:rsidR="006010CE" w:rsidRPr="00020112" w:rsidRDefault="006010CE" w:rsidP="006010CE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打开launch.json -&gt;</w:t>
      </w:r>
    </w:p>
    <w:p w:rsidR="006010CE" w:rsidRPr="00020112" w:rsidRDefault="006010CE" w:rsidP="006010CE">
      <w:pPr>
        <w:pStyle w:val="af"/>
        <w:numPr>
          <w:ilvl w:val="3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 xml:space="preserve">"program": "${workspaceRoot}/xxx.js", </w:t>
      </w:r>
    </w:p>
    <w:p w:rsidR="003A7DB8" w:rsidRPr="00020112" w:rsidRDefault="00BF78D7" w:rsidP="003A7DB8">
      <w:pPr>
        <w:pStyle w:val="af"/>
        <w:numPr>
          <w:ilvl w:val="0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IDE:集成开发环境</w:t>
      </w:r>
    </w:p>
    <w:p w:rsidR="00BF78D7" w:rsidRPr="00020112" w:rsidRDefault="00F050D0" w:rsidP="003A7DB8">
      <w:pPr>
        <w:pStyle w:val="af"/>
        <w:numPr>
          <w:ilvl w:val="0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use strict : 严格模式</w:t>
      </w:r>
    </w:p>
    <w:p w:rsidR="00F050D0" w:rsidRPr="00020112" w:rsidRDefault="00F050D0" w:rsidP="00F050D0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消除代码运行的一些不安全的地方,保证代码运行的安全</w:t>
      </w:r>
    </w:p>
    <w:p w:rsidR="00F050D0" w:rsidRPr="00020112" w:rsidRDefault="00F050D0" w:rsidP="00F050D0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提高编译器效率,增加运行速度</w:t>
      </w:r>
    </w:p>
    <w:p w:rsidR="00F050D0" w:rsidRPr="00020112" w:rsidRDefault="00F050D0" w:rsidP="00F050D0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为未来新版本的js做好铺垫</w:t>
      </w:r>
    </w:p>
    <w:p w:rsidR="00F050D0" w:rsidRPr="00020112" w:rsidRDefault="00F050D0" w:rsidP="00F050D0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‘use strict’以下的内容都执行严格模式</w:t>
      </w:r>
    </w:p>
    <w:p w:rsidR="00654BF8" w:rsidRPr="00020112" w:rsidRDefault="00654BF8" w:rsidP="00654BF8">
      <w:pPr>
        <w:pStyle w:val="af"/>
        <w:numPr>
          <w:ilvl w:val="0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let  定义变量 : 定义的变量值作用于一个或括号内</w:t>
      </w:r>
      <w:r w:rsidR="00D83F5D" w:rsidRPr="00020112">
        <w:rPr>
          <w:rFonts w:ascii="微软雅黑" w:eastAsia="微软雅黑" w:hAnsi="微软雅黑"/>
          <w:sz w:val="22"/>
        </w:rPr>
        <w:t>,一个作用域</w:t>
      </w:r>
    </w:p>
    <w:p w:rsidR="00611C73" w:rsidRPr="00020112" w:rsidRDefault="00611C73" w:rsidP="00654BF8">
      <w:pPr>
        <w:pStyle w:val="af"/>
        <w:numPr>
          <w:ilvl w:val="0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const : 定义常量,引包的时候使用</w:t>
      </w:r>
    </w:p>
    <w:p w:rsidR="00611C73" w:rsidRPr="00020112" w:rsidRDefault="00611C73" w:rsidP="00611C73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常量不可修改值,内容恒定</w:t>
      </w:r>
    </w:p>
    <w:p w:rsidR="00391175" w:rsidRPr="00020112" w:rsidRDefault="00391175" w:rsidP="00611C73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4650C630" wp14:editId="23CFF24F">
            <wp:extent cx="5274310" cy="7842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F8" w:rsidRPr="00020112" w:rsidRDefault="00900984" w:rsidP="00654BF8">
      <w:pPr>
        <w:pStyle w:val="af"/>
        <w:numPr>
          <w:ilvl w:val="0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字符串拓展</w:t>
      </w:r>
    </w:p>
    <w:p w:rsidR="00900984" w:rsidRPr="00020112" w:rsidRDefault="00900984" w:rsidP="00900984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str.includes(str):是否包含str这个字符串</w:t>
      </w:r>
    </w:p>
    <w:p w:rsidR="00900984" w:rsidRPr="00020112" w:rsidRDefault="00900984" w:rsidP="00900984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str.startWith(str):是否是以str开头</w:t>
      </w:r>
    </w:p>
    <w:p w:rsidR="00900984" w:rsidRPr="00020112" w:rsidRDefault="00900984" w:rsidP="00900984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str.endWith(str):是否以str结尾</w:t>
      </w:r>
    </w:p>
    <w:p w:rsidR="00900984" w:rsidRPr="00020112" w:rsidRDefault="00900984" w:rsidP="00900984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str.repeat(次数):循环打印字符串</w:t>
      </w:r>
    </w:p>
    <w:p w:rsidR="00653A38" w:rsidRPr="00020112" w:rsidRDefault="00653A38" w:rsidP="00900984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链接字符串</w:t>
      </w:r>
      <w:r w:rsidRPr="00020112">
        <w:rPr>
          <w:rFonts w:ascii="微软雅黑" w:eastAsia="微软雅黑" w:hAnsi="微软雅黑" w:hint="eastAsia"/>
          <w:sz w:val="22"/>
        </w:rPr>
        <w:t xml:space="preserve"> `前${tab上面的点}后`</w:t>
      </w:r>
    </w:p>
    <w:p w:rsidR="00391175" w:rsidRPr="00020112" w:rsidRDefault="00391175" w:rsidP="00391175">
      <w:pPr>
        <w:pStyle w:val="af"/>
        <w:numPr>
          <w:ilvl w:val="0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promise</w:t>
      </w:r>
    </w:p>
    <w:p w:rsidR="00391175" w:rsidRPr="00020112" w:rsidRDefault="00391175" w:rsidP="00391175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异步流程控制解决方案</w:t>
      </w:r>
    </w:p>
    <w:p w:rsidR="00391175" w:rsidRPr="00020112" w:rsidRDefault="00391175" w:rsidP="00391175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回调地狱</w:t>
      </w:r>
    </w:p>
    <w:p w:rsidR="006E0EBB" w:rsidRPr="00020112" w:rsidRDefault="006E0EBB" w:rsidP="00391175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.then()</w:t>
      </w:r>
    </w:p>
    <w:p w:rsidR="00546F43" w:rsidRPr="00020112" w:rsidRDefault="00546F43" w:rsidP="00546F43">
      <w:pPr>
        <w:pStyle w:val="af"/>
        <w:numPr>
          <w:ilvl w:val="0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异步流程</w:t>
      </w:r>
      <w:r w:rsidRPr="00020112">
        <w:rPr>
          <w:rFonts w:ascii="微软雅黑" w:eastAsia="微软雅黑" w:hAnsi="微软雅黑" w:hint="eastAsia"/>
          <w:sz w:val="22"/>
        </w:rPr>
        <w:t xml:space="preserve"> </w:t>
      </w:r>
      <w:r w:rsidRPr="00020112">
        <w:rPr>
          <w:rFonts w:ascii="微软雅黑" w:eastAsia="微软雅黑" w:hAnsi="微软雅黑"/>
          <w:sz w:val="22"/>
        </w:rPr>
        <w:sym w:font="Wingdings" w:char="F0E0"/>
      </w:r>
      <w:r w:rsidRPr="00020112">
        <w:rPr>
          <w:rFonts w:ascii="微软雅黑" w:eastAsia="微软雅黑" w:hAnsi="微软雅黑"/>
          <w:sz w:val="22"/>
        </w:rPr>
        <w:t xml:space="preserve"> 回调函数的嵌套</w:t>
      </w:r>
    </w:p>
    <w:p w:rsidR="001775B9" w:rsidRPr="00020112" w:rsidRDefault="001775B9" w:rsidP="00546F43">
      <w:pPr>
        <w:pStyle w:val="af"/>
        <w:numPr>
          <w:ilvl w:val="0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Buffer</w:t>
      </w:r>
    </w:p>
    <w:p w:rsidR="001775B9" w:rsidRPr="00020112" w:rsidRDefault="001775B9" w:rsidP="001775B9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一个数组对象,每个元素存放两位十六进制数</w:t>
      </w:r>
    </w:p>
    <w:p w:rsidR="001775B9" w:rsidRPr="00020112" w:rsidRDefault="001775B9" w:rsidP="001775B9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十六进制数字</w:t>
      </w:r>
    </w:p>
    <w:p w:rsidR="009F2373" w:rsidRPr="00020112" w:rsidRDefault="009F2373" w:rsidP="001775B9">
      <w:pPr>
        <w:pStyle w:val="af"/>
        <w:numPr>
          <w:ilvl w:val="1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文件流:</w:t>
      </w:r>
    </w:p>
    <w:p w:rsidR="009F2373" w:rsidRPr="00020112" w:rsidRDefault="009F2373" w:rsidP="009F2373">
      <w:pPr>
        <w:pStyle w:val="af"/>
        <w:numPr>
          <w:ilvl w:val="3"/>
          <w:numId w:val="35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流对象</w:t>
      </w:r>
    </w:p>
    <w:p w:rsidR="009F2373" w:rsidRPr="00020112" w:rsidRDefault="009F2373" w:rsidP="009F2373">
      <w:pPr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7B8F967D" wp14:editId="4E8D38CA">
            <wp:extent cx="5274310" cy="25888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27" w:rsidRPr="00020112" w:rsidRDefault="00851F27" w:rsidP="00851F27">
      <w:pPr>
        <w:pStyle w:val="a1"/>
        <w:numPr>
          <w:ilvl w:val="0"/>
          <w:numId w:val="358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'use strict'</w:t>
      </w:r>
    </w:p>
    <w:p w:rsidR="00851F27" w:rsidRPr="00020112" w:rsidRDefault="00851F27" w:rsidP="00851F27">
      <w:pPr>
        <w:pStyle w:val="a1"/>
        <w:numPr>
          <w:ilvl w:val="0"/>
          <w:numId w:val="358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const fs = require('fs');</w:t>
      </w:r>
    </w:p>
    <w:p w:rsidR="00851F27" w:rsidRPr="00020112" w:rsidRDefault="00851F27" w:rsidP="00851F27">
      <w:pPr>
        <w:pStyle w:val="a1"/>
        <w:numPr>
          <w:ilvl w:val="0"/>
          <w:numId w:val="358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const rt = fs.createReadStream('./1.wmv');</w:t>
      </w:r>
    </w:p>
    <w:p w:rsidR="00851F27" w:rsidRPr="00020112" w:rsidRDefault="00851F27" w:rsidP="00851F27">
      <w:pPr>
        <w:pStyle w:val="a1"/>
        <w:numPr>
          <w:ilvl w:val="0"/>
          <w:numId w:val="358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const wt = fs.createWriteStream('./2.wmv');</w:t>
      </w:r>
    </w:p>
    <w:p w:rsidR="009F2373" w:rsidRPr="00020112" w:rsidRDefault="00851F27" w:rsidP="00851F27">
      <w:pPr>
        <w:pStyle w:val="a1"/>
        <w:numPr>
          <w:ilvl w:val="0"/>
          <w:numId w:val="358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rt.pipe(wt);</w:t>
      </w:r>
    </w:p>
    <w:p w:rsidR="00956E22" w:rsidRPr="00020112" w:rsidRDefault="00956E22" w:rsidP="00C86E37">
      <w:pPr>
        <w:rPr>
          <w:rFonts w:ascii="微软雅黑" w:eastAsia="微软雅黑" w:hAnsi="微软雅黑"/>
          <w:sz w:val="22"/>
        </w:rPr>
      </w:pPr>
    </w:p>
    <w:p w:rsidR="00283132" w:rsidRPr="00020112" w:rsidRDefault="00643D33" w:rsidP="00283132">
      <w:pPr>
        <w:pStyle w:val="1"/>
        <w:rPr>
          <w:rFonts w:ascii="微软雅黑" w:eastAsia="微软雅黑" w:hAnsi="微软雅黑"/>
        </w:rPr>
      </w:pPr>
      <w:bookmarkStart w:id="224" w:name="_Toc517429236"/>
      <w:r>
        <w:rPr>
          <w:rFonts w:ascii="微软雅黑" w:eastAsia="微软雅黑" w:hAnsi="微软雅黑"/>
        </w:rPr>
        <w:t>创业</w:t>
      </w:r>
      <w:r w:rsidR="00283132" w:rsidRPr="00020112">
        <w:rPr>
          <w:rFonts w:ascii="微软雅黑" w:eastAsia="微软雅黑" w:hAnsi="微软雅黑"/>
        </w:rPr>
        <w:t>班第六十八天(NodeJS)</w:t>
      </w:r>
      <w:bookmarkEnd w:id="224"/>
    </w:p>
    <w:p w:rsidR="00956E22" w:rsidRPr="00020112" w:rsidRDefault="00956E22" w:rsidP="00956E22">
      <w:pPr>
        <w:pStyle w:val="20"/>
        <w:rPr>
          <w:rFonts w:ascii="微软雅黑" w:eastAsia="微软雅黑" w:hAnsi="微软雅黑"/>
          <w:sz w:val="36"/>
        </w:rPr>
      </w:pPr>
      <w:bookmarkStart w:id="225" w:name="_Toc517429237"/>
      <w:r w:rsidRPr="00020112">
        <w:rPr>
          <w:rFonts w:ascii="微软雅黑" w:eastAsia="微软雅黑" w:hAnsi="微软雅黑"/>
          <w:sz w:val="36"/>
        </w:rPr>
        <w:t>网络编程</w:t>
      </w:r>
      <w:bookmarkEnd w:id="225"/>
    </w:p>
    <w:p w:rsidR="00956E22" w:rsidRPr="00020112" w:rsidRDefault="00956E22" w:rsidP="00527A57">
      <w:pPr>
        <w:pStyle w:val="af"/>
        <w:numPr>
          <w:ilvl w:val="0"/>
          <w:numId w:val="35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cs</w:t>
      </w:r>
      <w:r w:rsidRPr="00020112">
        <w:rPr>
          <w:rFonts w:ascii="微软雅黑" w:eastAsia="微软雅黑" w:hAnsi="微软雅黑"/>
          <w:sz w:val="22"/>
        </w:rPr>
        <w:t xml:space="preserve"> / bs 架构</w:t>
      </w:r>
    </w:p>
    <w:p w:rsidR="00956E22" w:rsidRPr="00020112" w:rsidRDefault="00956E22" w:rsidP="00527A57">
      <w:pPr>
        <w:pStyle w:val="af"/>
        <w:numPr>
          <w:ilvl w:val="0"/>
          <w:numId w:val="35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编写程序是两台两台联网的计算机可以完成数据交互,完成网络通信</w:t>
      </w:r>
    </w:p>
    <w:p w:rsidR="00956E22" w:rsidRPr="00020112" w:rsidRDefault="00956E22" w:rsidP="00527A57">
      <w:pPr>
        <w:pStyle w:val="af"/>
        <w:numPr>
          <w:ilvl w:val="0"/>
          <w:numId w:val="35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服务器系统:linux的centos , ubuntu</w:t>
      </w:r>
    </w:p>
    <w:p w:rsidR="00956E22" w:rsidRPr="00020112" w:rsidRDefault="00956E22" w:rsidP="00527A57">
      <w:pPr>
        <w:pStyle w:val="af"/>
        <w:numPr>
          <w:ilvl w:val="1"/>
          <w:numId w:val="35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服务器多远centos</w:t>
      </w:r>
    </w:p>
    <w:p w:rsidR="00FE4CEA" w:rsidRPr="00020112" w:rsidRDefault="00FE4CEA" w:rsidP="00527A57">
      <w:pPr>
        <w:pStyle w:val="af"/>
        <w:numPr>
          <w:ilvl w:val="1"/>
          <w:numId w:val="35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应用服务器:作为服务器执行共享业务应用程序的底层的系统软件</w:t>
      </w:r>
    </w:p>
    <w:p w:rsidR="00FE4CEA" w:rsidRPr="00020112" w:rsidRDefault="00FE4CEA" w:rsidP="00527A57">
      <w:pPr>
        <w:pStyle w:val="af"/>
        <w:numPr>
          <w:ilvl w:val="1"/>
          <w:numId w:val="35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web 服务器:是一种应用服务器,提供web服务,对内提供web应用程序的运行环境</w:t>
      </w:r>
    </w:p>
    <w:p w:rsidR="00FE4CEA" w:rsidRPr="00020112" w:rsidRDefault="00FE4CEA" w:rsidP="00527A57">
      <w:pPr>
        <w:pStyle w:val="af"/>
        <w:numPr>
          <w:ilvl w:val="1"/>
          <w:numId w:val="359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apache / Nginx / IIS / tomcat : 服务器</w:t>
      </w:r>
    </w:p>
    <w:p w:rsidR="00BC045D" w:rsidRPr="00020112" w:rsidRDefault="00BC045D" w:rsidP="00BC045D">
      <w:pPr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1AC86F22" wp14:editId="165C2559">
            <wp:extent cx="5274310" cy="12007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32" w:rsidRPr="00020112" w:rsidRDefault="00BC045D" w:rsidP="00BC045D">
      <w:pPr>
        <w:pStyle w:val="20"/>
        <w:rPr>
          <w:rFonts w:ascii="微软雅黑" w:eastAsia="微软雅黑" w:hAnsi="微软雅黑"/>
          <w:sz w:val="36"/>
        </w:rPr>
      </w:pPr>
      <w:bookmarkStart w:id="226" w:name="_Toc517429238"/>
      <w:r w:rsidRPr="00020112">
        <w:rPr>
          <w:rFonts w:ascii="微软雅黑" w:eastAsia="微软雅黑" w:hAnsi="微软雅黑" w:hint="eastAsia"/>
          <w:sz w:val="36"/>
        </w:rPr>
        <w:t>跨域</w:t>
      </w:r>
      <w:bookmarkEnd w:id="226"/>
    </w:p>
    <w:p w:rsidR="00BC045D" w:rsidRPr="00020112" w:rsidRDefault="00BC045D" w:rsidP="00527A57">
      <w:pPr>
        <w:pStyle w:val="af"/>
        <w:numPr>
          <w:ilvl w:val="0"/>
          <w:numId w:val="36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域名不同</w:t>
      </w:r>
    </w:p>
    <w:p w:rsidR="00BC045D" w:rsidRPr="00020112" w:rsidRDefault="00BC045D" w:rsidP="00527A57">
      <w:pPr>
        <w:pStyle w:val="af"/>
        <w:numPr>
          <w:ilvl w:val="0"/>
          <w:numId w:val="36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二级域名不同</w:t>
      </w:r>
    </w:p>
    <w:p w:rsidR="00BC045D" w:rsidRPr="00020112" w:rsidRDefault="00BC045D" w:rsidP="00527A57">
      <w:pPr>
        <w:pStyle w:val="af"/>
        <w:numPr>
          <w:ilvl w:val="0"/>
          <w:numId w:val="36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端口不同,协议不同</w:t>
      </w:r>
    </w:p>
    <w:p w:rsidR="003073F4" w:rsidRPr="00020112" w:rsidRDefault="003073F4" w:rsidP="00527A57">
      <w:pPr>
        <w:pStyle w:val="af"/>
        <w:numPr>
          <w:ilvl w:val="0"/>
          <w:numId w:val="36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应用场景</w:t>
      </w:r>
    </w:p>
    <w:p w:rsidR="003073F4" w:rsidRPr="00020112" w:rsidRDefault="003073F4" w:rsidP="00527A57">
      <w:pPr>
        <w:pStyle w:val="af"/>
        <w:numPr>
          <w:ilvl w:val="1"/>
          <w:numId w:val="36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动静分离</w:t>
      </w:r>
    </w:p>
    <w:p w:rsidR="003073F4" w:rsidRPr="00020112" w:rsidRDefault="003073F4" w:rsidP="00527A57">
      <w:pPr>
        <w:pStyle w:val="af"/>
        <w:numPr>
          <w:ilvl w:val="1"/>
          <w:numId w:val="360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不适合开接口的情况</w:t>
      </w:r>
    </w:p>
    <w:p w:rsidR="003073F4" w:rsidRPr="00020112" w:rsidRDefault="003073F4" w:rsidP="003073F4">
      <w:pPr>
        <w:pStyle w:val="20"/>
        <w:rPr>
          <w:rFonts w:ascii="微软雅黑" w:eastAsia="微软雅黑" w:hAnsi="微软雅黑"/>
          <w:sz w:val="36"/>
        </w:rPr>
      </w:pPr>
      <w:bookmarkStart w:id="227" w:name="_Toc517429239"/>
      <w:r w:rsidRPr="00020112">
        <w:rPr>
          <w:rFonts w:ascii="微软雅黑" w:eastAsia="微软雅黑" w:hAnsi="微软雅黑" w:hint="eastAsia"/>
          <w:sz w:val="36"/>
        </w:rPr>
        <w:t>开发分工</w:t>
      </w:r>
      <w:bookmarkEnd w:id="227"/>
    </w:p>
    <w:p w:rsidR="00AA0730" w:rsidRPr="00020112" w:rsidRDefault="00AA0730" w:rsidP="00AA0730">
      <w:pPr>
        <w:pStyle w:val="20"/>
        <w:rPr>
          <w:rFonts w:ascii="微软雅黑" w:eastAsia="微软雅黑" w:hAnsi="微软雅黑"/>
          <w:sz w:val="36"/>
        </w:rPr>
      </w:pPr>
      <w:bookmarkStart w:id="228" w:name="_Toc517429240"/>
      <w:r w:rsidRPr="00020112">
        <w:rPr>
          <w:rFonts w:ascii="微软雅黑" w:eastAsia="微软雅黑" w:hAnsi="微软雅黑"/>
          <w:sz w:val="36"/>
        </w:rPr>
        <w:t>协议</w:t>
      </w:r>
      <w:bookmarkEnd w:id="228"/>
    </w:p>
    <w:p w:rsidR="003037C6" w:rsidRPr="00020112" w:rsidRDefault="003037C6" w:rsidP="003037C6">
      <w:pPr>
        <w:rPr>
          <w:rFonts w:ascii="微软雅黑" w:eastAsia="微软雅黑" w:hAnsi="微软雅黑"/>
          <w:sz w:val="22"/>
        </w:rPr>
      </w:pPr>
    </w:p>
    <w:p w:rsidR="00AA0730" w:rsidRPr="00020112" w:rsidRDefault="00AA0730" w:rsidP="00527A57">
      <w:pPr>
        <w:pStyle w:val="af"/>
        <w:numPr>
          <w:ilvl w:val="0"/>
          <w:numId w:val="361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协议就是双方约定好的一些数据格式</w:t>
      </w:r>
    </w:p>
    <w:p w:rsidR="00A04FD0" w:rsidRPr="00020112" w:rsidRDefault="00A04FD0" w:rsidP="00A04FD0">
      <w:pPr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6811916F" wp14:editId="050541D2">
            <wp:extent cx="6239566" cy="36230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0031" cy="36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6C" w:rsidRPr="00020112" w:rsidRDefault="00C3736C" w:rsidP="00A04FD0">
      <w:pPr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35BAB762" wp14:editId="5719F6E1">
            <wp:extent cx="6021774" cy="255341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7782" cy="255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C6" w:rsidRPr="00020112" w:rsidRDefault="00643D33" w:rsidP="003037C6">
      <w:pPr>
        <w:pStyle w:val="1"/>
        <w:rPr>
          <w:rFonts w:ascii="微软雅黑" w:eastAsia="微软雅黑" w:hAnsi="微软雅黑"/>
        </w:rPr>
      </w:pPr>
      <w:bookmarkStart w:id="229" w:name="_Toc517429241"/>
      <w:r>
        <w:rPr>
          <w:rFonts w:ascii="微软雅黑" w:eastAsia="微软雅黑" w:hAnsi="微软雅黑"/>
        </w:rPr>
        <w:t>创业</w:t>
      </w:r>
      <w:r w:rsidR="003037C6" w:rsidRPr="00020112">
        <w:rPr>
          <w:rFonts w:ascii="微软雅黑" w:eastAsia="微软雅黑" w:hAnsi="微软雅黑"/>
        </w:rPr>
        <w:t>班第六十九天(angular)</w:t>
      </w:r>
      <w:bookmarkEnd w:id="229"/>
    </w:p>
    <w:p w:rsidR="003037C6" w:rsidRPr="00020112" w:rsidRDefault="003037C6" w:rsidP="003037C6">
      <w:pPr>
        <w:pStyle w:val="20"/>
        <w:rPr>
          <w:rFonts w:ascii="微软雅黑" w:eastAsia="微软雅黑" w:hAnsi="微软雅黑"/>
          <w:sz w:val="36"/>
        </w:rPr>
      </w:pPr>
      <w:bookmarkStart w:id="230" w:name="_Toc517429242"/>
      <w:r w:rsidRPr="00020112">
        <w:rPr>
          <w:rFonts w:ascii="微软雅黑" w:eastAsia="微软雅黑" w:hAnsi="微软雅黑"/>
          <w:sz w:val="36"/>
        </w:rPr>
        <w:t>复习</w:t>
      </w:r>
      <w:bookmarkEnd w:id="230"/>
    </w:p>
    <w:p w:rsidR="003037C6" w:rsidRPr="00020112" w:rsidRDefault="005E3CA7" w:rsidP="00527A57">
      <w:pPr>
        <w:pStyle w:val="af"/>
        <w:numPr>
          <w:ilvl w:val="0"/>
          <w:numId w:val="36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协议:帮助我们简化一些事情(交通规则)</w:t>
      </w:r>
    </w:p>
    <w:p w:rsidR="005E3CA7" w:rsidRPr="00020112" w:rsidRDefault="005E3CA7" w:rsidP="00527A57">
      <w:pPr>
        <w:pStyle w:val="af"/>
        <w:numPr>
          <w:ilvl w:val="0"/>
          <w:numId w:val="36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http协议:浏览器和服务器之间的关系</w:t>
      </w:r>
    </w:p>
    <w:p w:rsidR="00415565" w:rsidRPr="00020112" w:rsidRDefault="00415565" w:rsidP="00527A57">
      <w:pPr>
        <w:pStyle w:val="af"/>
        <w:numPr>
          <w:ilvl w:val="0"/>
          <w:numId w:val="36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get/post区别</w:t>
      </w:r>
    </w:p>
    <w:p w:rsidR="00415565" w:rsidRPr="00020112" w:rsidRDefault="00415565" w:rsidP="00527A57">
      <w:pPr>
        <w:pStyle w:val="af"/>
        <w:numPr>
          <w:ilvl w:val="1"/>
          <w:numId w:val="36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post有报文体;传值安全</w:t>
      </w:r>
    </w:p>
    <w:p w:rsidR="00415565" w:rsidRPr="00020112" w:rsidRDefault="00415565" w:rsidP="00527A57">
      <w:pPr>
        <w:pStyle w:val="af"/>
        <w:numPr>
          <w:ilvl w:val="1"/>
          <w:numId w:val="36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get在地址栏传参数</w:t>
      </w:r>
    </w:p>
    <w:p w:rsidR="005E3CA7" w:rsidRPr="00020112" w:rsidRDefault="005E3CA7" w:rsidP="00527A57">
      <w:pPr>
        <w:pStyle w:val="af"/>
        <w:numPr>
          <w:ilvl w:val="0"/>
          <w:numId w:val="36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package.json:说明文件</w:t>
      </w:r>
    </w:p>
    <w:p w:rsidR="005248AD" w:rsidRPr="00020112" w:rsidRDefault="005248AD" w:rsidP="00527A57">
      <w:pPr>
        <w:pStyle w:val="af"/>
        <w:numPr>
          <w:ilvl w:val="0"/>
          <w:numId w:val="36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协议:cookie</w:t>
      </w:r>
    </w:p>
    <w:p w:rsidR="005248AD" w:rsidRPr="00020112" w:rsidRDefault="005248AD" w:rsidP="005248AD">
      <w:pPr>
        <w:pStyle w:val="20"/>
        <w:rPr>
          <w:rFonts w:ascii="微软雅黑" w:eastAsia="微软雅黑" w:hAnsi="微软雅黑"/>
          <w:sz w:val="36"/>
        </w:rPr>
      </w:pPr>
      <w:bookmarkStart w:id="231" w:name="_Toc517429243"/>
      <w:r w:rsidRPr="00020112">
        <w:rPr>
          <w:rFonts w:ascii="微软雅黑" w:eastAsia="微软雅黑" w:hAnsi="微软雅黑"/>
          <w:sz w:val="36"/>
        </w:rPr>
        <w:t>网站优化</w:t>
      </w:r>
      <w:r w:rsidRPr="00020112">
        <w:rPr>
          <w:rFonts w:ascii="微软雅黑" w:eastAsia="微软雅黑" w:hAnsi="微软雅黑" w:hint="eastAsia"/>
          <w:sz w:val="36"/>
        </w:rPr>
        <w:t>-</w:t>
      </w:r>
      <w:r w:rsidRPr="00020112">
        <w:rPr>
          <w:rFonts w:ascii="微软雅黑" w:eastAsia="微软雅黑" w:hAnsi="微软雅黑"/>
          <w:sz w:val="36"/>
        </w:rPr>
        <w:sym w:font="Wingdings" w:char="F0E0"/>
      </w:r>
      <w:r w:rsidRPr="00020112">
        <w:rPr>
          <w:rFonts w:ascii="微软雅黑" w:eastAsia="微软雅黑" w:hAnsi="微软雅黑" w:hint="eastAsia"/>
          <w:sz w:val="36"/>
        </w:rPr>
        <w:t>思想</w:t>
      </w:r>
      <w:bookmarkEnd w:id="231"/>
    </w:p>
    <w:p w:rsidR="005248AD" w:rsidRPr="00020112" w:rsidRDefault="005248AD" w:rsidP="00527A57">
      <w:pPr>
        <w:pStyle w:val="af"/>
        <w:numPr>
          <w:ilvl w:val="0"/>
          <w:numId w:val="36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能压缩的压缩,能合并的合并</w:t>
      </w:r>
    </w:p>
    <w:p w:rsidR="005248AD" w:rsidRPr="00020112" w:rsidRDefault="0047124A" w:rsidP="00527A57">
      <w:pPr>
        <w:pStyle w:val="af"/>
        <w:numPr>
          <w:ilvl w:val="0"/>
          <w:numId w:val="36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减少script标签,减少http请求</w:t>
      </w:r>
    </w:p>
    <w:p w:rsidR="0047124A" w:rsidRPr="00020112" w:rsidRDefault="0047124A" w:rsidP="00527A57">
      <w:pPr>
        <w:pStyle w:val="af"/>
        <w:numPr>
          <w:ilvl w:val="0"/>
          <w:numId w:val="36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少用js去遍历对象或者写for循环</w:t>
      </w:r>
    </w:p>
    <w:p w:rsidR="0047124A" w:rsidRPr="00020112" w:rsidRDefault="00733FB9" w:rsidP="00527A57">
      <w:pPr>
        <w:pStyle w:val="af"/>
        <w:numPr>
          <w:ilvl w:val="0"/>
          <w:numId w:val="36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能提前运算好的提前运算好,使用枚举法(把所有可能发生的情况列举出来)</w:t>
      </w:r>
    </w:p>
    <w:p w:rsidR="00733FB9" w:rsidRPr="00020112" w:rsidRDefault="00733FB9" w:rsidP="00527A57">
      <w:pPr>
        <w:pStyle w:val="af"/>
        <w:numPr>
          <w:ilvl w:val="0"/>
          <w:numId w:val="36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CDN节点,从最近的</w:t>
      </w:r>
      <w:r w:rsidRPr="00020112">
        <w:rPr>
          <w:rFonts w:ascii="微软雅黑" w:eastAsia="微软雅黑" w:hAnsi="微软雅黑" w:hint="eastAsia"/>
          <w:sz w:val="22"/>
        </w:rPr>
        <w:t>CDN节点请求数据</w:t>
      </w:r>
    </w:p>
    <w:p w:rsidR="00733FB9" w:rsidRPr="00020112" w:rsidRDefault="00733FB9" w:rsidP="00527A57">
      <w:pPr>
        <w:pStyle w:val="af"/>
        <w:numPr>
          <w:ilvl w:val="0"/>
          <w:numId w:val="36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流式</w:t>
      </w:r>
      <w:r w:rsidR="00284B5E" w:rsidRPr="00020112">
        <w:rPr>
          <w:rFonts w:ascii="微软雅黑" w:eastAsia="微软雅黑" w:hAnsi="微软雅黑"/>
          <w:sz w:val="22"/>
        </w:rPr>
        <w:t>(响应式)</w:t>
      </w:r>
      <w:r w:rsidRPr="00020112">
        <w:rPr>
          <w:rFonts w:ascii="微软雅黑" w:eastAsia="微软雅黑" w:hAnsi="微软雅黑"/>
          <w:sz w:val="22"/>
        </w:rPr>
        <w:t>图片</w:t>
      </w:r>
      <w:r w:rsidR="00284B5E" w:rsidRPr="00020112">
        <w:rPr>
          <w:rFonts w:ascii="微软雅黑" w:eastAsia="微软雅黑" w:hAnsi="微软雅黑" w:hint="eastAsia"/>
          <w:sz w:val="22"/>
        </w:rPr>
        <w:t xml:space="preserve"> ---</w:t>
      </w:r>
      <w:r w:rsidR="00284B5E" w:rsidRPr="00020112">
        <w:rPr>
          <w:rFonts w:ascii="微软雅黑" w:eastAsia="微软雅黑" w:hAnsi="微软雅黑"/>
          <w:sz w:val="22"/>
        </w:rPr>
        <w:sym w:font="Wingdings" w:char="F0E0"/>
      </w:r>
      <w:r w:rsidR="00284B5E" w:rsidRPr="00020112">
        <w:rPr>
          <w:rFonts w:ascii="微软雅黑" w:eastAsia="微软雅黑" w:hAnsi="微软雅黑"/>
          <w:sz w:val="22"/>
        </w:rPr>
        <w:t xml:space="preserve"> 图片压缩</w:t>
      </w:r>
    </w:p>
    <w:p w:rsidR="00210EB5" w:rsidRPr="00020112" w:rsidRDefault="00210EB5" w:rsidP="00527A57">
      <w:pPr>
        <w:pStyle w:val="af"/>
        <w:numPr>
          <w:ilvl w:val="0"/>
          <w:numId w:val="363"/>
        </w:numPr>
        <w:ind w:firstLineChars="0"/>
        <w:rPr>
          <w:rFonts w:ascii="微软雅黑" w:eastAsia="微软雅黑" w:hAnsi="微软雅黑"/>
          <w:sz w:val="22"/>
        </w:rPr>
      </w:pPr>
    </w:p>
    <w:p w:rsidR="00733FB9" w:rsidRPr="00020112" w:rsidRDefault="00284B5E" w:rsidP="00527A57">
      <w:pPr>
        <w:pStyle w:val="af"/>
        <w:numPr>
          <w:ilvl w:val="0"/>
          <w:numId w:val="36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noProof/>
          <w:sz w:val="22"/>
        </w:rPr>
        <w:drawing>
          <wp:inline distT="0" distB="0" distL="0" distR="0" wp14:anchorId="1A20EC22" wp14:editId="7C0F9862">
            <wp:extent cx="5391509" cy="3371803"/>
            <wp:effectExtent l="0" t="0" r="0" b="635"/>
            <wp:docPr id="26" name="图片 26" descr="http://images.51cto.com/files/uploadimg/20120712/10594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51cto.com/files/uploadimg/20120712/105949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974" cy="337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EB5" w:rsidRPr="00020112" w:rsidRDefault="00210EB5" w:rsidP="00210EB5">
      <w:pPr>
        <w:pStyle w:val="20"/>
        <w:rPr>
          <w:rFonts w:ascii="微软雅黑" w:eastAsia="微软雅黑" w:hAnsi="微软雅黑"/>
          <w:sz w:val="36"/>
        </w:rPr>
      </w:pPr>
      <w:bookmarkStart w:id="232" w:name="_Toc517429244"/>
      <w:r w:rsidRPr="00020112">
        <w:rPr>
          <w:rFonts w:ascii="微软雅黑" w:eastAsia="微软雅黑" w:hAnsi="微软雅黑"/>
          <w:sz w:val="36"/>
        </w:rPr>
        <w:t>http模块</w:t>
      </w:r>
      <w:bookmarkEnd w:id="232"/>
    </w:p>
    <w:p w:rsidR="00210EB5" w:rsidRPr="00020112" w:rsidRDefault="00210EB5" w:rsidP="00527A57">
      <w:pPr>
        <w:pStyle w:val="af"/>
        <w:numPr>
          <w:ilvl w:val="0"/>
          <w:numId w:val="36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request:有请求发送给服务器后触发该事件</w:t>
      </w:r>
    </w:p>
    <w:p w:rsidR="00210EB5" w:rsidRPr="00020112" w:rsidRDefault="00210EB5" w:rsidP="00527A57">
      <w:pPr>
        <w:pStyle w:val="af"/>
        <w:numPr>
          <w:ilvl w:val="0"/>
          <w:numId w:val="36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触发事件后调用回调函数function(请求对象, 相应对象){}</w:t>
      </w:r>
      <w:r w:rsidR="00BA34ED" w:rsidRPr="00020112">
        <w:rPr>
          <w:rFonts w:ascii="微软雅黑" w:eastAsia="微软雅黑" w:hAnsi="微软雅黑"/>
          <w:sz w:val="22"/>
        </w:rPr>
        <w:t>-</w:t>
      </w:r>
    </w:p>
    <w:p w:rsidR="00BA34ED" w:rsidRPr="00020112" w:rsidRDefault="00BA34ED" w:rsidP="00527A57">
      <w:pPr>
        <w:pStyle w:val="af"/>
        <w:numPr>
          <w:ilvl w:val="0"/>
          <w:numId w:val="36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请求报文封装到request对象里</w:t>
      </w:r>
    </w:p>
    <w:p w:rsidR="00BA34ED" w:rsidRPr="00020112" w:rsidRDefault="00BA34ED" w:rsidP="00527A57">
      <w:pPr>
        <w:pStyle w:val="af"/>
        <w:numPr>
          <w:ilvl w:val="0"/>
          <w:numId w:val="36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实用repsponse里面的方法构造响应把平稳,调用response里面的方法,将一下相应仍会去</w:t>
      </w:r>
    </w:p>
    <w:p w:rsidR="00D91374" w:rsidRPr="00020112" w:rsidRDefault="00D91374" w:rsidP="00527A57">
      <w:pPr>
        <w:pStyle w:val="af"/>
        <w:numPr>
          <w:ilvl w:val="0"/>
          <w:numId w:val="36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.listen(3000):监听3000端口</w:t>
      </w:r>
    </w:p>
    <w:p w:rsidR="00D91374" w:rsidRPr="00020112" w:rsidRDefault="00D91374" w:rsidP="00527A57">
      <w:pPr>
        <w:pStyle w:val="af"/>
        <w:numPr>
          <w:ilvl w:val="0"/>
          <w:numId w:val="36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node默认的80</w:t>
      </w:r>
    </w:p>
    <w:p w:rsidR="00D91374" w:rsidRPr="00020112" w:rsidRDefault="00D91374" w:rsidP="00527A57">
      <w:pPr>
        <w:pStyle w:val="af"/>
        <w:numPr>
          <w:ilvl w:val="0"/>
          <w:numId w:val="36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java默认</w:t>
      </w:r>
      <w:r w:rsidRPr="00020112">
        <w:rPr>
          <w:rFonts w:ascii="微软雅黑" w:eastAsia="微软雅黑" w:hAnsi="微软雅黑" w:hint="eastAsia"/>
          <w:sz w:val="22"/>
        </w:rPr>
        <w:t>8080</w:t>
      </w:r>
    </w:p>
    <w:p w:rsidR="00D91374" w:rsidRPr="00020112" w:rsidRDefault="00D91374" w:rsidP="00527A57">
      <w:pPr>
        <w:pStyle w:val="af"/>
        <w:numPr>
          <w:ilvl w:val="0"/>
          <w:numId w:val="36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nodejs默认</w:t>
      </w:r>
      <w:r w:rsidRPr="00020112">
        <w:rPr>
          <w:rFonts w:ascii="微软雅黑" w:eastAsia="微软雅黑" w:hAnsi="微软雅黑" w:hint="eastAsia"/>
          <w:sz w:val="22"/>
        </w:rPr>
        <w:t>3000</w:t>
      </w:r>
    </w:p>
    <w:p w:rsidR="004E585A" w:rsidRPr="00020112" w:rsidRDefault="004E585A" w:rsidP="00527A57">
      <w:pPr>
        <w:pStyle w:val="af"/>
        <w:numPr>
          <w:ilvl w:val="0"/>
          <w:numId w:val="36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writeHead(200,{‘content-Type’:’text/html;charset:utf-8’})</w:t>
      </w:r>
    </w:p>
    <w:p w:rsidR="00D31285" w:rsidRPr="00020112" w:rsidRDefault="00643D33" w:rsidP="00D31285">
      <w:pPr>
        <w:pStyle w:val="1"/>
        <w:rPr>
          <w:rFonts w:ascii="微软雅黑" w:eastAsia="微软雅黑" w:hAnsi="微软雅黑"/>
        </w:rPr>
      </w:pPr>
      <w:bookmarkStart w:id="233" w:name="_Toc517429245"/>
      <w:r>
        <w:rPr>
          <w:rFonts w:ascii="微软雅黑" w:eastAsia="微软雅黑" w:hAnsi="微软雅黑"/>
        </w:rPr>
        <w:t>创业</w:t>
      </w:r>
      <w:r w:rsidR="00D31285" w:rsidRPr="00020112">
        <w:rPr>
          <w:rFonts w:ascii="微软雅黑" w:eastAsia="微软雅黑" w:hAnsi="微软雅黑"/>
        </w:rPr>
        <w:t>班第七十天(NodeJS)</w:t>
      </w:r>
      <w:bookmarkEnd w:id="233"/>
    </w:p>
    <w:p w:rsidR="007910E8" w:rsidRPr="00020112" w:rsidRDefault="007910E8" w:rsidP="007910E8">
      <w:pPr>
        <w:pStyle w:val="20"/>
        <w:rPr>
          <w:rFonts w:ascii="微软雅黑" w:eastAsia="微软雅黑" w:hAnsi="微软雅黑"/>
          <w:sz w:val="36"/>
        </w:rPr>
      </w:pPr>
      <w:bookmarkStart w:id="234" w:name="_Toc517429246"/>
      <w:r w:rsidRPr="00020112">
        <w:rPr>
          <w:rFonts w:ascii="微软雅黑" w:eastAsia="微软雅黑" w:hAnsi="微软雅黑"/>
          <w:sz w:val="36"/>
        </w:rPr>
        <w:t>复习</w:t>
      </w:r>
      <w:bookmarkEnd w:id="234"/>
    </w:p>
    <w:p w:rsidR="007910E8" w:rsidRPr="00020112" w:rsidRDefault="007910E8" w:rsidP="007910E8">
      <w:pPr>
        <w:pStyle w:val="3"/>
        <w:rPr>
          <w:rFonts w:ascii="微软雅黑" w:eastAsia="微软雅黑" w:hAnsi="微软雅黑"/>
          <w:sz w:val="24"/>
        </w:rPr>
      </w:pPr>
      <w:bookmarkStart w:id="235" w:name="_Toc517429247"/>
      <w:r w:rsidRPr="00020112">
        <w:rPr>
          <w:rFonts w:ascii="微软雅黑" w:eastAsia="微软雅黑" w:hAnsi="微软雅黑" w:hint="eastAsia"/>
          <w:sz w:val="24"/>
        </w:rPr>
        <w:t>第一天SeaJS</w:t>
      </w:r>
      <w:bookmarkEnd w:id="235"/>
    </w:p>
    <w:p w:rsidR="007910E8" w:rsidRPr="00020112" w:rsidRDefault="007910E8" w:rsidP="007910E8">
      <w:pPr>
        <w:pStyle w:val="5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模块化编程</w:t>
      </w:r>
    </w:p>
    <w:p w:rsidR="007910E8" w:rsidRPr="00020112" w:rsidRDefault="007910E8" w:rsidP="007910E8">
      <w:pPr>
        <w:pStyle w:val="5"/>
        <w:numPr>
          <w:ilvl w:val="2"/>
          <w:numId w:val="102"/>
        </w:numPr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>组件化、模块化</w:t>
      </w:r>
    </w:p>
    <w:p w:rsidR="007910E8" w:rsidRPr="00020112" w:rsidRDefault="007910E8" w:rsidP="007910E8">
      <w:pPr>
        <w:pStyle w:val="af"/>
        <w:numPr>
          <w:ilvl w:val="2"/>
          <w:numId w:val="102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开源精神</w:t>
      </w:r>
    </w:p>
    <w:p w:rsidR="007910E8" w:rsidRPr="00020112" w:rsidRDefault="007910E8" w:rsidP="007910E8">
      <w:pPr>
        <w:pStyle w:val="5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>命名冲突、文件依赖问题</w:t>
      </w:r>
    </w:p>
    <w:p w:rsidR="007910E8" w:rsidRPr="00020112" w:rsidRDefault="007910E8" w:rsidP="007910E8">
      <w:pPr>
        <w:pStyle w:val="af"/>
        <w:numPr>
          <w:ilvl w:val="2"/>
          <w:numId w:val="1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块级作用域</w:t>
      </w:r>
    </w:p>
    <w:p w:rsidR="007910E8" w:rsidRPr="00020112" w:rsidRDefault="007910E8" w:rsidP="007910E8">
      <w:pPr>
        <w:pStyle w:val="af"/>
        <w:numPr>
          <w:ilvl w:val="2"/>
          <w:numId w:val="1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es6.ruanyifeng.com</w:t>
      </w:r>
    </w:p>
    <w:p w:rsidR="00916580" w:rsidRPr="00020112" w:rsidRDefault="00916580" w:rsidP="007910E8">
      <w:pPr>
        <w:pStyle w:val="af"/>
        <w:numPr>
          <w:ilvl w:val="2"/>
          <w:numId w:val="10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es6原生支持模块化，支持文件引入</w:t>
      </w:r>
    </w:p>
    <w:p w:rsidR="00916580" w:rsidRPr="00020112" w:rsidRDefault="00916580" w:rsidP="00916580">
      <w:pPr>
        <w:pStyle w:val="5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>依赖注入</w:t>
      </w:r>
    </w:p>
    <w:p w:rsidR="00916580" w:rsidRPr="00020112" w:rsidRDefault="00916580" w:rsidP="00916580">
      <w:pPr>
        <w:pStyle w:val="af"/>
        <w:numPr>
          <w:ilvl w:val="2"/>
          <w:numId w:val="10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angular</w:t>
      </w:r>
      <w:r w:rsidRPr="00020112">
        <w:rPr>
          <w:rFonts w:ascii="微软雅黑" w:eastAsia="微软雅黑" w:hAnsi="微软雅黑"/>
          <w:sz w:val="22"/>
        </w:rPr>
        <w:t>的依赖注入是为了防止文件压缩</w:t>
      </w:r>
    </w:p>
    <w:p w:rsidR="00916580" w:rsidRPr="00020112" w:rsidRDefault="00916580" w:rsidP="00916580">
      <w:pPr>
        <w:pStyle w:val="af"/>
        <w:numPr>
          <w:ilvl w:val="2"/>
          <w:numId w:val="103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要什么，在参数上体现</w:t>
      </w:r>
    </w:p>
    <w:p w:rsidR="00D04A78" w:rsidRPr="00020112" w:rsidRDefault="00D04A78" w:rsidP="00D04A78">
      <w:pPr>
        <w:pStyle w:val="5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>开闭原则</w:t>
      </w:r>
    </w:p>
    <w:p w:rsidR="00D04A78" w:rsidRPr="00020112" w:rsidRDefault="00D04A78" w:rsidP="00D04A78">
      <w:pPr>
        <w:pStyle w:val="af"/>
        <w:numPr>
          <w:ilvl w:val="2"/>
          <w:numId w:val="95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不修改别人的东西</w:t>
      </w:r>
    </w:p>
    <w:p w:rsidR="00D04A78" w:rsidRPr="00020112" w:rsidRDefault="00D04A78" w:rsidP="00D04A78">
      <w:pPr>
        <w:pStyle w:val="5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 xml:space="preserve">AMD </w:t>
      </w:r>
      <w:r w:rsidRPr="00020112">
        <w:rPr>
          <w:rFonts w:ascii="微软雅黑" w:eastAsia="微软雅黑" w:hAnsi="微软雅黑"/>
          <w:sz w:val="21"/>
        </w:rPr>
        <w:sym w:font="Wingdings" w:char="F0E0"/>
      </w:r>
      <w:r w:rsidRPr="00020112">
        <w:rPr>
          <w:rFonts w:ascii="微软雅黑" w:eastAsia="微软雅黑" w:hAnsi="微软雅黑"/>
          <w:sz w:val="21"/>
        </w:rPr>
        <w:t xml:space="preserve"> RequireJS</w:t>
      </w:r>
    </w:p>
    <w:p w:rsidR="00D04A78" w:rsidRPr="00020112" w:rsidRDefault="00D04A78" w:rsidP="00D04A78">
      <w:pPr>
        <w:pStyle w:val="af"/>
        <w:numPr>
          <w:ilvl w:val="2"/>
          <w:numId w:val="9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提前执行依赖模块</w:t>
      </w:r>
    </w:p>
    <w:p w:rsidR="00D04A78" w:rsidRPr="00020112" w:rsidRDefault="00D04A78" w:rsidP="00D04A78">
      <w:pPr>
        <w:pStyle w:val="af"/>
        <w:numPr>
          <w:ilvl w:val="2"/>
          <w:numId w:val="9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懒加载</w:t>
      </w:r>
    </w:p>
    <w:p w:rsidR="00D04A78" w:rsidRPr="00020112" w:rsidRDefault="00D04A78" w:rsidP="00D04A78">
      <w:pPr>
        <w:pStyle w:val="5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 xml:space="preserve">CMD </w:t>
      </w:r>
      <w:r w:rsidRPr="00020112">
        <w:rPr>
          <w:rFonts w:ascii="微软雅黑" w:eastAsia="微软雅黑" w:hAnsi="微软雅黑"/>
          <w:sz w:val="21"/>
        </w:rPr>
        <w:sym w:font="Wingdings" w:char="F0E0"/>
      </w:r>
      <w:r w:rsidRPr="00020112">
        <w:rPr>
          <w:rFonts w:ascii="微软雅黑" w:eastAsia="微软雅黑" w:hAnsi="微软雅黑"/>
          <w:sz w:val="21"/>
        </w:rPr>
        <w:t xml:space="preserve"> SeaJS </w:t>
      </w:r>
    </w:p>
    <w:p w:rsidR="00D04A78" w:rsidRPr="00020112" w:rsidRDefault="00D04A78" w:rsidP="00D04A78">
      <w:pPr>
        <w:pStyle w:val="af"/>
        <w:numPr>
          <w:ilvl w:val="2"/>
          <w:numId w:val="97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延迟执行依赖的模块</w:t>
      </w:r>
    </w:p>
    <w:p w:rsidR="00D04A78" w:rsidRPr="00020112" w:rsidRDefault="00FA2DAA" w:rsidP="00D04A78">
      <w:pPr>
        <w:pStyle w:val="5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>SeaJS</w:t>
      </w:r>
    </w:p>
    <w:p w:rsidR="00FA2DAA" w:rsidRPr="00020112" w:rsidRDefault="00FA2DAA" w:rsidP="00FA2DAA">
      <w:pPr>
        <w:pStyle w:val="af"/>
        <w:numPr>
          <w:ilvl w:val="2"/>
          <w:numId w:val="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seajs.use（‘引入模块路径’，回调函数）</w:t>
      </w:r>
    </w:p>
    <w:p w:rsidR="000E5CF9" w:rsidRPr="00020112" w:rsidRDefault="000E5CF9" w:rsidP="00FA2DAA">
      <w:pPr>
        <w:pStyle w:val="af"/>
        <w:numPr>
          <w:ilvl w:val="2"/>
          <w:numId w:val="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启动模块</w:t>
      </w:r>
    </w:p>
    <w:p w:rsidR="000E5CF9" w:rsidRPr="00020112" w:rsidRDefault="000E5CF9" w:rsidP="000E5CF9">
      <w:pPr>
        <w:ind w:leftChars="600" w:left="16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define（function（require，exports，module）｛</w:t>
      </w:r>
    </w:p>
    <w:p w:rsidR="000E5CF9" w:rsidRPr="00020112" w:rsidRDefault="000E5CF9" w:rsidP="000E5CF9">
      <w:pPr>
        <w:ind w:leftChars="600" w:left="16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var obj = require（‘./JS路径’）；</w:t>
      </w:r>
    </w:p>
    <w:p w:rsidR="000E5CF9" w:rsidRPr="00020112" w:rsidRDefault="000E5CF9" w:rsidP="000E5CF9">
      <w:pPr>
        <w:ind w:leftChars="600" w:left="16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exports.add = obj.add；</w:t>
      </w:r>
    </w:p>
    <w:p w:rsidR="000E5CF9" w:rsidRPr="00020112" w:rsidRDefault="000E5CF9" w:rsidP="000E5CF9">
      <w:pPr>
        <w:ind w:leftChars="600" w:left="16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exports.add2 = obj.add2；</w:t>
      </w:r>
    </w:p>
    <w:p w:rsidR="000E5CF9" w:rsidRPr="00020112" w:rsidRDefault="000E5CF9" w:rsidP="000E5CF9">
      <w:pPr>
        <w:ind w:leftChars="600" w:left="16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//只暴露一个</w:t>
      </w:r>
    </w:p>
    <w:p w:rsidR="000E5CF9" w:rsidRPr="00020112" w:rsidRDefault="000E5CF9" w:rsidP="000E5CF9">
      <w:pPr>
        <w:ind w:leftChars="600" w:left="16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module.exports = add；</w:t>
      </w:r>
    </w:p>
    <w:p w:rsidR="00FA2DAA" w:rsidRPr="00020112" w:rsidRDefault="000E5CF9" w:rsidP="000E5CF9">
      <w:pPr>
        <w:ind w:leftChars="600" w:left="168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｝）</w:t>
      </w:r>
    </w:p>
    <w:p w:rsidR="000E5CF9" w:rsidRPr="00020112" w:rsidRDefault="000E5CF9" w:rsidP="000E5CF9">
      <w:pPr>
        <w:pStyle w:val="af"/>
        <w:numPr>
          <w:ilvl w:val="2"/>
          <w:numId w:val="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写一个js模块</w:t>
      </w:r>
    </w:p>
    <w:p w:rsidR="000E5CF9" w:rsidRPr="00020112" w:rsidRDefault="000E5CF9" w:rsidP="000E5CF9">
      <w:pPr>
        <w:pStyle w:val="af"/>
        <w:numPr>
          <w:ilvl w:val="2"/>
          <w:numId w:val="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通过define定义一个模块</w:t>
      </w:r>
    </w:p>
    <w:p w:rsidR="000E5CF9" w:rsidRPr="00020112" w:rsidRDefault="000E5CF9" w:rsidP="000E5CF9">
      <w:pPr>
        <w:pStyle w:val="af"/>
        <w:numPr>
          <w:ilvl w:val="2"/>
          <w:numId w:val="9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扔出对象exports.add=obj.add</w:t>
      </w:r>
    </w:p>
    <w:p w:rsidR="00511BAE" w:rsidRPr="00020112" w:rsidRDefault="00511BAE" w:rsidP="000E5CF9">
      <w:pPr>
        <w:pStyle w:val="af"/>
        <w:numPr>
          <w:ilvl w:val="2"/>
          <w:numId w:val="96"/>
        </w:numPr>
        <w:ind w:firstLineChars="0"/>
        <w:rPr>
          <w:rFonts w:ascii="微软雅黑" w:eastAsia="微软雅黑" w:hAnsi="微软雅黑"/>
          <w:sz w:val="22"/>
        </w:rPr>
      </w:pPr>
    </w:p>
    <w:p w:rsidR="000E5CF9" w:rsidRPr="00020112" w:rsidRDefault="000E5CF9" w:rsidP="000E5CF9">
      <w:pPr>
        <w:pStyle w:val="3"/>
        <w:rPr>
          <w:rFonts w:ascii="微软雅黑" w:eastAsia="微软雅黑" w:hAnsi="微软雅黑"/>
          <w:sz w:val="24"/>
        </w:rPr>
      </w:pPr>
      <w:bookmarkStart w:id="236" w:name="_Toc517429248"/>
      <w:r w:rsidRPr="00020112">
        <w:rPr>
          <w:rFonts w:ascii="微软雅黑" w:eastAsia="微软雅黑" w:hAnsi="微软雅黑"/>
          <w:sz w:val="24"/>
        </w:rPr>
        <w:t>第二天nodejs</w:t>
      </w:r>
      <w:bookmarkEnd w:id="236"/>
    </w:p>
    <w:p w:rsidR="000E5CF9" w:rsidRPr="00020112" w:rsidRDefault="000E5CF9" w:rsidP="000E5CF9">
      <w:pPr>
        <w:pStyle w:val="5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>双数稳定版，单数激进版本</w:t>
      </w:r>
    </w:p>
    <w:p w:rsidR="000E5CF9" w:rsidRPr="00020112" w:rsidRDefault="00D8087E" w:rsidP="000E5CF9">
      <w:pPr>
        <w:pStyle w:val="5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npm3.0扁平化包管理</w:t>
      </w:r>
    </w:p>
    <w:p w:rsidR="00D8087E" w:rsidRPr="00020112" w:rsidRDefault="00D8087E" w:rsidP="00D8087E">
      <w:pPr>
        <w:pStyle w:val="5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 w:hint="eastAsia"/>
          <w:sz w:val="21"/>
        </w:rPr>
        <w:t>npm</w:t>
      </w:r>
      <w:r w:rsidRPr="00020112">
        <w:rPr>
          <w:rFonts w:ascii="微软雅黑" w:eastAsia="微软雅黑" w:hAnsi="微软雅黑"/>
          <w:sz w:val="21"/>
        </w:rPr>
        <w:t>2.0树形包管理</w:t>
      </w:r>
    </w:p>
    <w:p w:rsidR="007910E8" w:rsidRPr="00020112" w:rsidRDefault="007910E8" w:rsidP="007910E8">
      <w:pPr>
        <w:rPr>
          <w:rFonts w:ascii="微软雅黑" w:eastAsia="微软雅黑" w:hAnsi="微软雅黑"/>
          <w:sz w:val="22"/>
        </w:rPr>
      </w:pPr>
    </w:p>
    <w:p w:rsidR="00BC4C5F" w:rsidRPr="00020112" w:rsidRDefault="00BC4C5F" w:rsidP="00BC4C5F">
      <w:pPr>
        <w:pStyle w:val="20"/>
        <w:rPr>
          <w:rFonts w:ascii="微软雅黑" w:eastAsia="微软雅黑" w:hAnsi="微软雅黑"/>
          <w:sz w:val="36"/>
        </w:rPr>
      </w:pPr>
      <w:bookmarkStart w:id="237" w:name="_Toc517429249"/>
      <w:r w:rsidRPr="00020112">
        <w:rPr>
          <w:rFonts w:ascii="微软雅黑" w:eastAsia="微软雅黑" w:hAnsi="微软雅黑"/>
          <w:sz w:val="36"/>
        </w:rPr>
        <w:t>express</w:t>
      </w:r>
      <w:bookmarkEnd w:id="237"/>
    </w:p>
    <w:p w:rsidR="00BC4C5F" w:rsidRPr="00020112" w:rsidRDefault="00BC4C5F" w:rsidP="00571321">
      <w:pPr>
        <w:pStyle w:val="af"/>
        <w:numPr>
          <w:ilvl w:val="0"/>
          <w:numId w:val="36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express –save-dev 脚手架工具</w:t>
      </w:r>
    </w:p>
    <w:p w:rsidR="00BC4C5F" w:rsidRPr="00020112" w:rsidRDefault="00BC4C5F" w:rsidP="00571321">
      <w:pPr>
        <w:pStyle w:val="af"/>
        <w:numPr>
          <w:ilvl w:val="0"/>
          <w:numId w:val="36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快速构架年框架模型</w:t>
      </w:r>
    </w:p>
    <w:p w:rsidR="0040741B" w:rsidRPr="00020112" w:rsidRDefault="0040741B" w:rsidP="00571321">
      <w:pPr>
        <w:pStyle w:val="af"/>
        <w:numPr>
          <w:ilvl w:val="0"/>
          <w:numId w:val="36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惊人的路由能力</w:t>
      </w:r>
    </w:p>
    <w:p w:rsidR="00A90A7D" w:rsidRPr="00020112" w:rsidRDefault="00A90A7D" w:rsidP="00571321">
      <w:pPr>
        <w:pStyle w:val="af"/>
        <w:numPr>
          <w:ilvl w:val="0"/>
          <w:numId w:val="36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var app = express();创建一个服务器实例</w:t>
      </w:r>
    </w:p>
    <w:p w:rsidR="00A90A7D" w:rsidRPr="00020112" w:rsidRDefault="00A90A7D" w:rsidP="00571321">
      <w:pPr>
        <w:pStyle w:val="af"/>
        <w:numPr>
          <w:ilvl w:val="0"/>
          <w:numId w:val="36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express</w:t>
      </w:r>
      <w:r w:rsidRPr="00020112">
        <w:rPr>
          <w:rFonts w:ascii="微软雅黑" w:eastAsia="微软雅黑" w:hAnsi="微软雅黑"/>
          <w:sz w:val="22"/>
        </w:rPr>
        <w:t>.static（）将某个目录里面的文件变成一个静态网站</w:t>
      </w:r>
    </w:p>
    <w:p w:rsidR="00A90A7D" w:rsidRPr="00020112" w:rsidRDefault="00A90A7D" w:rsidP="00571321">
      <w:pPr>
        <w:pStyle w:val="af"/>
        <w:numPr>
          <w:ilvl w:val="0"/>
          <w:numId w:val="36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app.use使用</w:t>
      </w:r>
      <w:r w:rsidRPr="00020112">
        <w:rPr>
          <w:rFonts w:ascii="微软雅黑" w:eastAsia="微软雅黑" w:hAnsi="微软雅黑" w:hint="eastAsia"/>
          <w:sz w:val="22"/>
        </w:rPr>
        <w:t>express.statuc()的方法</w:t>
      </w:r>
    </w:p>
    <w:p w:rsidR="00A90A7D" w:rsidRPr="00020112" w:rsidRDefault="00A90A7D" w:rsidP="00571321">
      <w:pPr>
        <w:pStyle w:val="af"/>
        <w:numPr>
          <w:ilvl w:val="0"/>
          <w:numId w:val="36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app</w:t>
      </w:r>
      <w:r w:rsidRPr="00020112">
        <w:rPr>
          <w:rFonts w:ascii="微软雅黑" w:eastAsia="微软雅黑" w:hAnsi="微软雅黑"/>
          <w:sz w:val="22"/>
        </w:rPr>
        <w:t>.get（</w:t>
      </w:r>
      <w:r w:rsidRPr="00020112">
        <w:rPr>
          <w:rFonts w:ascii="微软雅黑" w:eastAsia="微软雅黑" w:hAnsi="微软雅黑" w:hint="eastAsia"/>
          <w:sz w:val="22"/>
        </w:rPr>
        <w:t>‘/getData’，function（）｛</w:t>
      </w:r>
    </w:p>
    <w:p w:rsidR="00A90A7D" w:rsidRPr="00020112" w:rsidRDefault="00A90A7D" w:rsidP="00571321">
      <w:pPr>
        <w:pStyle w:val="af"/>
        <w:numPr>
          <w:ilvl w:val="0"/>
          <w:numId w:val="36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res.end（‘’）</w:t>
      </w:r>
    </w:p>
    <w:p w:rsidR="00A90A7D" w:rsidRPr="00020112" w:rsidRDefault="00A90A7D" w:rsidP="00571321">
      <w:pPr>
        <w:pStyle w:val="af"/>
        <w:numPr>
          <w:ilvl w:val="0"/>
          <w:numId w:val="36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｝</w:t>
      </w:r>
      <w:r w:rsidRPr="00020112">
        <w:rPr>
          <w:rFonts w:ascii="微软雅黑" w:eastAsia="微软雅黑" w:hAnsi="微软雅黑"/>
          <w:sz w:val="22"/>
        </w:rPr>
        <w:t>）</w:t>
      </w:r>
    </w:p>
    <w:p w:rsidR="00A90A7D" w:rsidRDefault="00A90A7D" w:rsidP="00C75A11">
      <w:pPr>
        <w:rPr>
          <w:rFonts w:ascii="微软雅黑" w:eastAsia="微软雅黑" w:hAnsi="微软雅黑"/>
          <w:sz w:val="22"/>
        </w:rPr>
      </w:pPr>
    </w:p>
    <w:p w:rsidR="00C75A11" w:rsidRDefault="00C75A11" w:rsidP="00E63F94">
      <w:pPr>
        <w:pStyle w:val="1"/>
      </w:pPr>
      <w:bookmarkStart w:id="238" w:name="_Toc517429250"/>
      <w:r>
        <w:rPr>
          <w:rFonts w:hint="eastAsia"/>
        </w:rPr>
        <w:t>易错点：</w:t>
      </w:r>
      <w:bookmarkEnd w:id="238"/>
    </w:p>
    <w:p w:rsidR="001375D7" w:rsidRPr="00E536DC" w:rsidRDefault="001375D7" w:rsidP="001375D7">
      <w:pPr>
        <w:pStyle w:val="af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2"/>
        </w:rPr>
      </w:pPr>
      <w:r w:rsidRPr="00E536DC">
        <w:rPr>
          <w:rFonts w:ascii="微软雅黑" w:eastAsia="微软雅黑" w:hAnsi="微软雅黑"/>
          <w:b/>
          <w:sz w:val="22"/>
        </w:rPr>
        <w:t>Vertical-align</w:t>
      </w:r>
      <w:r w:rsidRPr="00E536DC">
        <w:rPr>
          <w:rFonts w:ascii="微软雅黑" w:eastAsia="微软雅黑" w:hAnsi="微软雅黑" w:hint="eastAsia"/>
          <w:b/>
          <w:sz w:val="22"/>
        </w:rPr>
        <w:t>：</w:t>
      </w:r>
      <w:r w:rsidRPr="00E536DC">
        <w:rPr>
          <w:rFonts w:ascii="微软雅黑" w:eastAsia="微软雅黑" w:hAnsi="微软雅黑"/>
          <w:b/>
          <w:sz w:val="22"/>
        </w:rPr>
        <w:t>midden</w:t>
      </w:r>
      <w:r w:rsidRPr="00E536DC">
        <w:rPr>
          <w:rFonts w:ascii="微软雅黑" w:eastAsia="微软雅黑" w:hAnsi="微软雅黑" w:hint="eastAsia"/>
          <w:b/>
          <w:sz w:val="22"/>
        </w:rPr>
        <w:t>；</w:t>
      </w:r>
      <w:r w:rsidRPr="00E536DC">
        <w:rPr>
          <w:rFonts w:ascii="微软雅黑" w:eastAsia="微软雅黑" w:hAnsi="微软雅黑"/>
          <w:b/>
          <w:sz w:val="22"/>
        </w:rPr>
        <w:t xml:space="preserve"> </w:t>
      </w:r>
      <w:r w:rsidRPr="00E536DC">
        <w:rPr>
          <w:rFonts w:ascii="微软雅黑" w:eastAsia="微软雅黑" w:hAnsi="微软雅黑" w:hint="eastAsia"/>
          <w:b/>
          <w:sz w:val="22"/>
        </w:rPr>
        <w:t>去掉图片默认的间距</w:t>
      </w:r>
    </w:p>
    <w:p w:rsidR="001375D7" w:rsidRPr="009224F4" w:rsidRDefault="001375D7" w:rsidP="001375D7">
      <w:pPr>
        <w:pStyle w:val="af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2"/>
        </w:rPr>
      </w:pPr>
      <w:r w:rsidRPr="009224F4">
        <w:rPr>
          <w:rFonts w:ascii="微软雅黑" w:eastAsia="微软雅黑" w:hAnsi="微软雅黑" w:hint="eastAsia"/>
          <w:b/>
          <w:sz w:val="22"/>
        </w:rPr>
        <w:t>谷歌不支持</w:t>
      </w:r>
      <w:r w:rsidRPr="009224F4">
        <w:rPr>
          <w:rFonts w:ascii="微软雅黑" w:eastAsia="微软雅黑" w:hAnsi="微软雅黑"/>
          <w:b/>
          <w:sz w:val="22"/>
        </w:rPr>
        <w:t>12</w:t>
      </w:r>
      <w:r w:rsidRPr="009224F4">
        <w:rPr>
          <w:rFonts w:ascii="微软雅黑" w:eastAsia="微软雅黑" w:hAnsi="微软雅黑" w:hint="eastAsia"/>
          <w:b/>
          <w:sz w:val="22"/>
        </w:rPr>
        <w:t>号以下字体</w:t>
      </w:r>
    </w:p>
    <w:p w:rsidR="001375D7" w:rsidRPr="00020112" w:rsidRDefault="001375D7" w:rsidP="001375D7">
      <w:pPr>
        <w:pStyle w:val="af"/>
        <w:numPr>
          <w:ilvl w:val="0"/>
          <w:numId w:val="4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浮动的盒子不设置宽，容易掉盒子</w:t>
      </w:r>
    </w:p>
    <w:p w:rsidR="00C75A11" w:rsidRDefault="00C75A11" w:rsidP="00C75A11">
      <w:pPr>
        <w:rPr>
          <w:rFonts w:ascii="微软雅黑" w:eastAsia="微软雅黑" w:hAnsi="微软雅黑"/>
          <w:sz w:val="22"/>
        </w:rPr>
      </w:pPr>
    </w:p>
    <w:p w:rsidR="00716ACA" w:rsidRPr="00020112" w:rsidRDefault="00716ACA" w:rsidP="00716ACA">
      <w:pPr>
        <w:pStyle w:val="af"/>
        <w:numPr>
          <w:ilvl w:val="0"/>
          <w:numId w:val="14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 w:hint="eastAsia"/>
          <w:b/>
          <w:sz w:val="22"/>
        </w:rPr>
        <w:t>清除浮动的方法</w:t>
      </w:r>
    </w:p>
    <w:p w:rsidR="00716ACA" w:rsidRPr="00020112" w:rsidRDefault="00716ACA" w:rsidP="00716ACA">
      <w:pPr>
        <w:pStyle w:val="af"/>
        <w:numPr>
          <w:ilvl w:val="1"/>
          <w:numId w:val="13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Clear</w:t>
      </w:r>
      <w:r w:rsidRPr="00020112">
        <w:rPr>
          <w:rFonts w:ascii="微软雅黑" w:eastAsia="微软雅黑" w:hAnsi="微软雅黑" w:hint="eastAsia"/>
          <w:b/>
          <w:sz w:val="22"/>
        </w:rPr>
        <w:t>：</w:t>
      </w:r>
      <w:r w:rsidRPr="00020112">
        <w:rPr>
          <w:rFonts w:ascii="微软雅黑" w:eastAsia="微软雅黑" w:hAnsi="微软雅黑"/>
          <w:b/>
          <w:sz w:val="22"/>
        </w:rPr>
        <w:t>both</w:t>
      </w:r>
    </w:p>
    <w:p w:rsidR="00716ACA" w:rsidRPr="00020112" w:rsidRDefault="00716ACA" w:rsidP="00716ACA">
      <w:pPr>
        <w:pStyle w:val="af"/>
        <w:numPr>
          <w:ilvl w:val="1"/>
          <w:numId w:val="13"/>
        </w:numPr>
        <w:ind w:firstLineChars="0"/>
        <w:rPr>
          <w:rFonts w:ascii="微软雅黑" w:eastAsia="微软雅黑" w:hAnsi="微软雅黑"/>
          <w:b/>
          <w:sz w:val="22"/>
        </w:rPr>
      </w:pPr>
      <w:r w:rsidRPr="00020112">
        <w:rPr>
          <w:rFonts w:ascii="微软雅黑" w:eastAsia="微软雅黑" w:hAnsi="微软雅黑"/>
          <w:b/>
          <w:sz w:val="22"/>
        </w:rPr>
        <w:t>Overflow</w:t>
      </w:r>
      <w:r w:rsidRPr="00020112">
        <w:rPr>
          <w:rFonts w:ascii="微软雅黑" w:eastAsia="微软雅黑" w:hAnsi="微软雅黑" w:hint="eastAsia"/>
          <w:b/>
          <w:sz w:val="22"/>
        </w:rPr>
        <w:t>：</w:t>
      </w:r>
      <w:r w:rsidRPr="00020112">
        <w:rPr>
          <w:rFonts w:ascii="微软雅黑" w:eastAsia="微软雅黑" w:hAnsi="微软雅黑"/>
          <w:b/>
          <w:sz w:val="22"/>
        </w:rPr>
        <w:t>hidden</w:t>
      </w:r>
    </w:p>
    <w:p w:rsidR="00716ACA" w:rsidRPr="00020112" w:rsidRDefault="00716ACA" w:rsidP="00716ACA">
      <w:pPr>
        <w:pStyle w:val="a1"/>
        <w:numPr>
          <w:ilvl w:val="8"/>
          <w:numId w:val="3"/>
        </w:numPr>
        <w:spacing w:beforeAutospacing="0" w:afterAutospacing="0"/>
        <w:ind w:firstLine="48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//</w:t>
      </w:r>
      <w:r w:rsidRPr="00020112">
        <w:rPr>
          <w:rFonts w:ascii="微软雅黑" w:eastAsia="微软雅黑" w:hAnsi="微软雅黑" w:hint="eastAsia"/>
          <w:sz w:val="21"/>
        </w:rPr>
        <w:t>双伪元素</w:t>
      </w:r>
    </w:p>
    <w:p w:rsidR="00716ACA" w:rsidRPr="00020112" w:rsidRDefault="00716ACA" w:rsidP="00716ACA">
      <w:pPr>
        <w:pStyle w:val="a1"/>
        <w:numPr>
          <w:ilvl w:val="8"/>
          <w:numId w:val="3"/>
        </w:numPr>
        <w:spacing w:beforeAutospacing="0" w:afterAutospacing="0"/>
        <w:ind w:firstLine="48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.clearfix:berore , .clearfix:after {</w:t>
      </w:r>
    </w:p>
    <w:p w:rsidR="00716ACA" w:rsidRPr="00020112" w:rsidRDefault="00716ACA" w:rsidP="00716ACA">
      <w:pPr>
        <w:pStyle w:val="a1"/>
        <w:numPr>
          <w:ilvl w:val="8"/>
          <w:numId w:val="3"/>
        </w:numPr>
        <w:spacing w:beforeAutospacing="0" w:afterAutospacing="0"/>
        <w:ind w:firstLine="48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 xml:space="preserve"> Content:”0”;</w:t>
      </w:r>
    </w:p>
    <w:p w:rsidR="00716ACA" w:rsidRPr="00020112" w:rsidRDefault="00716ACA" w:rsidP="00716ACA">
      <w:pPr>
        <w:pStyle w:val="a1"/>
        <w:numPr>
          <w:ilvl w:val="8"/>
          <w:numId w:val="3"/>
        </w:numPr>
        <w:spacing w:beforeAutospacing="0" w:afterAutospacing="0"/>
        <w:ind w:firstLine="48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 xml:space="preserve"> Display:table;</w:t>
      </w:r>
    </w:p>
    <w:p w:rsidR="00716ACA" w:rsidRPr="00020112" w:rsidRDefault="00716ACA" w:rsidP="00716ACA">
      <w:pPr>
        <w:pStyle w:val="a1"/>
        <w:numPr>
          <w:ilvl w:val="8"/>
          <w:numId w:val="3"/>
        </w:numPr>
        <w:spacing w:beforeAutospacing="0" w:afterAutospacing="0"/>
        <w:ind w:firstLine="48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}</w:t>
      </w:r>
    </w:p>
    <w:p w:rsidR="00716ACA" w:rsidRPr="00020112" w:rsidRDefault="00716ACA" w:rsidP="00716ACA">
      <w:pPr>
        <w:pStyle w:val="a1"/>
        <w:numPr>
          <w:ilvl w:val="8"/>
          <w:numId w:val="3"/>
        </w:numPr>
        <w:spacing w:beforeAutospacing="0" w:afterAutospacing="0"/>
        <w:ind w:firstLine="48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.clearfix:after {</w:t>
      </w:r>
    </w:p>
    <w:p w:rsidR="00716ACA" w:rsidRPr="00020112" w:rsidRDefault="00716ACA" w:rsidP="00716ACA">
      <w:pPr>
        <w:pStyle w:val="a1"/>
        <w:numPr>
          <w:ilvl w:val="8"/>
          <w:numId w:val="3"/>
        </w:numPr>
        <w:spacing w:beforeAutospacing="0" w:afterAutospacing="0"/>
        <w:ind w:firstLine="48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 xml:space="preserve"> Clear:both;</w:t>
      </w:r>
    </w:p>
    <w:p w:rsidR="00716ACA" w:rsidRPr="00020112" w:rsidRDefault="00716ACA" w:rsidP="00716ACA">
      <w:pPr>
        <w:pStyle w:val="a1"/>
        <w:numPr>
          <w:ilvl w:val="8"/>
          <w:numId w:val="3"/>
        </w:numPr>
        <w:spacing w:beforeAutospacing="0" w:afterAutospacing="0"/>
        <w:ind w:firstLine="48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}</w:t>
      </w:r>
    </w:p>
    <w:p w:rsidR="00716ACA" w:rsidRPr="00020112" w:rsidRDefault="00716ACA" w:rsidP="00716ACA">
      <w:pPr>
        <w:pStyle w:val="a1"/>
        <w:numPr>
          <w:ilvl w:val="8"/>
          <w:numId w:val="3"/>
        </w:numPr>
        <w:spacing w:beforeAutospacing="0" w:afterAutospacing="0"/>
        <w:ind w:firstLine="48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.clearfix{</w:t>
      </w:r>
    </w:p>
    <w:p w:rsidR="00716ACA" w:rsidRPr="00020112" w:rsidRDefault="00716ACA" w:rsidP="00716ACA">
      <w:pPr>
        <w:pStyle w:val="a1"/>
        <w:numPr>
          <w:ilvl w:val="8"/>
          <w:numId w:val="3"/>
        </w:numPr>
        <w:spacing w:beforeAutospacing="0" w:afterAutospacing="0"/>
        <w:ind w:firstLine="48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 xml:space="preserve">  *zoom:1;</w:t>
      </w:r>
    </w:p>
    <w:p w:rsidR="00716ACA" w:rsidRPr="00494E58" w:rsidRDefault="00716ACA" w:rsidP="00716ACA">
      <w:pPr>
        <w:pStyle w:val="a1"/>
        <w:numPr>
          <w:ilvl w:val="8"/>
          <w:numId w:val="3"/>
        </w:numPr>
        <w:spacing w:beforeAutospacing="0" w:afterAutospacing="0"/>
        <w:ind w:firstLine="480"/>
        <w:rPr>
          <w:rFonts w:ascii="微软雅黑" w:eastAsia="微软雅黑" w:hAnsi="微软雅黑"/>
          <w:sz w:val="21"/>
        </w:rPr>
      </w:pPr>
      <w:r w:rsidRPr="00020112">
        <w:rPr>
          <w:rFonts w:ascii="微软雅黑" w:eastAsia="微软雅黑" w:hAnsi="微软雅黑"/>
          <w:sz w:val="21"/>
        </w:rPr>
        <w:t>}</w:t>
      </w:r>
    </w:p>
    <w:p w:rsidR="00716ACA" w:rsidRDefault="00716ACA" w:rsidP="00716ACA">
      <w:pPr>
        <w:pStyle w:val="af"/>
        <w:numPr>
          <w:ilvl w:val="0"/>
          <w:numId w:val="16"/>
        </w:numPr>
        <w:ind w:firstLineChars="0"/>
        <w:rPr>
          <w:rFonts w:ascii="微软雅黑" w:eastAsia="微软雅黑" w:hAnsi="微软雅黑"/>
          <w:sz w:val="22"/>
        </w:rPr>
      </w:pPr>
      <w:r w:rsidRPr="00255A88">
        <w:rPr>
          <w:rFonts w:ascii="微软雅黑" w:eastAsia="微软雅黑" w:hAnsi="微软雅黑" w:hint="eastAsia"/>
          <w:sz w:val="22"/>
        </w:rPr>
        <w:t>隐藏盒子</w:t>
      </w:r>
    </w:p>
    <w:p w:rsidR="00716ACA" w:rsidRPr="00020112" w:rsidRDefault="00716ACA" w:rsidP="00716ACA">
      <w:pPr>
        <w:pStyle w:val="af"/>
        <w:numPr>
          <w:ilvl w:val="0"/>
          <w:numId w:val="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Display</w:t>
      </w:r>
      <w:r w:rsidRPr="00020112">
        <w:rPr>
          <w:rFonts w:ascii="微软雅黑" w:eastAsia="微软雅黑" w:hAnsi="微软雅黑" w:hint="eastAsia"/>
          <w:sz w:val="22"/>
        </w:rPr>
        <w:t>：</w:t>
      </w:r>
      <w:r w:rsidRPr="00020112">
        <w:rPr>
          <w:rFonts w:ascii="微软雅黑" w:eastAsia="微软雅黑" w:hAnsi="微软雅黑"/>
          <w:sz w:val="22"/>
        </w:rPr>
        <w:t>none</w:t>
      </w:r>
      <w:r w:rsidRPr="00020112">
        <w:rPr>
          <w:rFonts w:ascii="微软雅黑" w:eastAsia="微软雅黑" w:hAnsi="微软雅黑" w:hint="eastAsia"/>
          <w:sz w:val="22"/>
        </w:rPr>
        <w:t>；隐藏盒子，并且不占位置</w:t>
      </w:r>
    </w:p>
    <w:p w:rsidR="00716ACA" w:rsidRPr="00020112" w:rsidRDefault="00716ACA" w:rsidP="00716ACA">
      <w:pPr>
        <w:pStyle w:val="af"/>
        <w:numPr>
          <w:ilvl w:val="0"/>
          <w:numId w:val="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Overflow</w:t>
      </w:r>
      <w:r w:rsidRPr="00020112">
        <w:rPr>
          <w:rFonts w:ascii="微软雅黑" w:eastAsia="微软雅黑" w:hAnsi="微软雅黑" w:hint="eastAsia"/>
          <w:sz w:val="22"/>
        </w:rPr>
        <w:t>：</w:t>
      </w:r>
      <w:r w:rsidRPr="00020112">
        <w:rPr>
          <w:rFonts w:ascii="微软雅黑" w:eastAsia="微软雅黑" w:hAnsi="微软雅黑"/>
          <w:sz w:val="22"/>
        </w:rPr>
        <w:t>hidden</w:t>
      </w:r>
      <w:r w:rsidRPr="00020112">
        <w:rPr>
          <w:rFonts w:ascii="微软雅黑" w:eastAsia="微软雅黑" w:hAnsi="微软雅黑" w:hint="eastAsia"/>
          <w:sz w:val="22"/>
        </w:rPr>
        <w:t>；隐藏超出部分</w:t>
      </w:r>
    </w:p>
    <w:p w:rsidR="00716ACA" w:rsidRPr="00020112" w:rsidRDefault="00716ACA" w:rsidP="00716ACA">
      <w:pPr>
        <w:pStyle w:val="af"/>
        <w:numPr>
          <w:ilvl w:val="0"/>
          <w:numId w:val="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Visibility</w:t>
      </w:r>
      <w:r w:rsidRPr="00020112">
        <w:rPr>
          <w:rFonts w:ascii="微软雅黑" w:eastAsia="微软雅黑" w:hAnsi="微软雅黑" w:hint="eastAsia"/>
          <w:sz w:val="22"/>
        </w:rPr>
        <w:t>：</w:t>
      </w:r>
      <w:r w:rsidRPr="00020112">
        <w:rPr>
          <w:rFonts w:ascii="微软雅黑" w:eastAsia="微软雅黑" w:hAnsi="微软雅黑"/>
          <w:sz w:val="22"/>
        </w:rPr>
        <w:t>hidden</w:t>
      </w:r>
      <w:r w:rsidRPr="00020112">
        <w:rPr>
          <w:rFonts w:ascii="微软雅黑" w:eastAsia="微软雅黑" w:hAnsi="微软雅黑" w:hint="eastAsia"/>
          <w:sz w:val="22"/>
        </w:rPr>
        <w:t>；隐藏盒子，占位置</w:t>
      </w:r>
    </w:p>
    <w:p w:rsidR="00716ACA" w:rsidRPr="00020112" w:rsidRDefault="00716ACA" w:rsidP="00716ACA">
      <w:pPr>
        <w:pStyle w:val="af"/>
        <w:numPr>
          <w:ilvl w:val="0"/>
          <w:numId w:val="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Opacity</w:t>
      </w:r>
      <w:r w:rsidRPr="00020112">
        <w:rPr>
          <w:rFonts w:ascii="微软雅黑" w:eastAsia="微软雅黑" w:hAnsi="微软雅黑" w:hint="eastAsia"/>
          <w:sz w:val="22"/>
        </w:rPr>
        <w:t>：</w:t>
      </w:r>
      <w:r w:rsidRPr="00020112">
        <w:rPr>
          <w:rFonts w:ascii="微软雅黑" w:eastAsia="微软雅黑" w:hAnsi="微软雅黑"/>
          <w:sz w:val="22"/>
        </w:rPr>
        <w:t>0</w:t>
      </w:r>
      <w:r w:rsidRPr="00020112">
        <w:rPr>
          <w:rFonts w:ascii="微软雅黑" w:eastAsia="微软雅黑" w:hAnsi="微软雅黑" w:hint="eastAsia"/>
          <w:sz w:val="22"/>
        </w:rPr>
        <w:t>；隐藏盒子，占位置</w:t>
      </w:r>
    </w:p>
    <w:p w:rsidR="00716ACA" w:rsidRDefault="00716ACA" w:rsidP="00716ACA">
      <w:pPr>
        <w:pStyle w:val="af"/>
        <w:numPr>
          <w:ilvl w:val="0"/>
          <w:numId w:val="16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Position-left/top</w:t>
      </w:r>
      <w:r w:rsidRPr="00020112">
        <w:rPr>
          <w:rFonts w:ascii="微软雅黑" w:eastAsia="微软雅黑" w:hAnsi="微软雅黑" w:hint="eastAsia"/>
          <w:sz w:val="22"/>
        </w:rPr>
        <w:t>：</w:t>
      </w:r>
      <w:r w:rsidRPr="00020112">
        <w:rPr>
          <w:rFonts w:ascii="微软雅黑" w:eastAsia="微软雅黑" w:hAnsi="微软雅黑"/>
          <w:sz w:val="22"/>
        </w:rPr>
        <w:t>-999em</w:t>
      </w:r>
      <w:r w:rsidRPr="00020112">
        <w:rPr>
          <w:rFonts w:ascii="微软雅黑" w:eastAsia="微软雅黑" w:hAnsi="微软雅黑" w:hint="eastAsia"/>
          <w:sz w:val="22"/>
        </w:rPr>
        <w:t>；隐藏盒子，测试不占位置</w:t>
      </w:r>
    </w:p>
    <w:p w:rsidR="00716ACA" w:rsidRDefault="00716ACA" w:rsidP="00C75A11">
      <w:pPr>
        <w:rPr>
          <w:rFonts w:ascii="微软雅黑" w:eastAsia="微软雅黑" w:hAnsi="微软雅黑"/>
          <w:sz w:val="22"/>
        </w:rPr>
      </w:pPr>
    </w:p>
    <w:p w:rsidR="00144D6E" w:rsidRPr="00020112" w:rsidRDefault="00144D6E" w:rsidP="00144D6E">
      <w:pPr>
        <w:pStyle w:val="af"/>
        <w:numPr>
          <w:ilvl w:val="0"/>
          <w:numId w:val="4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关闭</w:t>
      </w:r>
      <w:r w:rsidRPr="00020112">
        <w:rPr>
          <w:rFonts w:ascii="微软雅黑" w:eastAsia="微软雅黑" w:hAnsi="微软雅黑"/>
          <w:sz w:val="22"/>
        </w:rPr>
        <w:t xml:space="preserve">a </w:t>
      </w:r>
      <w:r w:rsidRPr="00020112">
        <w:rPr>
          <w:rFonts w:ascii="微软雅黑" w:eastAsia="微软雅黑" w:hAnsi="微软雅黑" w:hint="eastAsia"/>
          <w:sz w:val="22"/>
        </w:rPr>
        <w:t>的链接：</w:t>
      </w:r>
    </w:p>
    <w:p w:rsidR="00144D6E" w:rsidRPr="00020112" w:rsidRDefault="00144D6E" w:rsidP="00144D6E">
      <w:pPr>
        <w:pStyle w:val="af"/>
        <w:numPr>
          <w:ilvl w:val="1"/>
          <w:numId w:val="4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Href=“javascript</w:t>
      </w:r>
      <w:r w:rsidRPr="00020112">
        <w:rPr>
          <w:rFonts w:ascii="微软雅黑" w:eastAsia="微软雅黑" w:hAnsi="微软雅黑" w:hint="eastAsia"/>
          <w:sz w:val="22"/>
        </w:rPr>
        <w:t>：（</w:t>
      </w:r>
      <w:r w:rsidRPr="00020112">
        <w:rPr>
          <w:rFonts w:ascii="微软雅黑" w:eastAsia="微软雅黑" w:hAnsi="微软雅黑"/>
          <w:sz w:val="22"/>
        </w:rPr>
        <w:t>javascript</w:t>
      </w:r>
      <w:r w:rsidRPr="00020112">
        <w:rPr>
          <w:rFonts w:ascii="微软雅黑" w:eastAsia="微软雅黑" w:hAnsi="微软雅黑" w:hint="eastAsia"/>
          <w:sz w:val="22"/>
        </w:rPr>
        <w:t>：</w:t>
      </w:r>
      <w:r w:rsidRPr="00020112">
        <w:rPr>
          <w:rFonts w:ascii="微软雅黑" w:eastAsia="微软雅黑" w:hAnsi="微软雅黑"/>
          <w:sz w:val="22"/>
        </w:rPr>
        <w:t>void(0)</w:t>
      </w:r>
      <w:r w:rsidRPr="00020112">
        <w:rPr>
          <w:rFonts w:ascii="微软雅黑" w:eastAsia="微软雅黑" w:hAnsi="微软雅黑" w:hint="eastAsia"/>
          <w:sz w:val="22"/>
        </w:rPr>
        <w:t>）；</w:t>
      </w:r>
      <w:r w:rsidRPr="00020112">
        <w:rPr>
          <w:rFonts w:ascii="微软雅黑" w:eastAsia="微软雅黑" w:hAnsi="微软雅黑"/>
          <w:sz w:val="22"/>
        </w:rPr>
        <w:t>”</w:t>
      </w:r>
      <w:r w:rsidRPr="00020112">
        <w:rPr>
          <w:rFonts w:ascii="微软雅黑" w:eastAsia="微软雅黑" w:hAnsi="微软雅黑" w:hint="eastAsia"/>
          <w:sz w:val="22"/>
        </w:rPr>
        <w:t>；关闭</w:t>
      </w:r>
      <w:r w:rsidRPr="00020112">
        <w:rPr>
          <w:rFonts w:ascii="微软雅黑" w:eastAsia="微软雅黑" w:hAnsi="微软雅黑"/>
          <w:sz w:val="22"/>
        </w:rPr>
        <w:t>a</w:t>
      </w:r>
      <w:r w:rsidRPr="00020112">
        <w:rPr>
          <w:rFonts w:ascii="微软雅黑" w:eastAsia="微软雅黑" w:hAnsi="微软雅黑" w:hint="eastAsia"/>
          <w:sz w:val="22"/>
        </w:rPr>
        <w:t>链接</w:t>
      </w:r>
    </w:p>
    <w:p w:rsidR="00144D6E" w:rsidRPr="00020112" w:rsidRDefault="00144D6E" w:rsidP="00144D6E">
      <w:pPr>
        <w:pStyle w:val="af"/>
        <w:numPr>
          <w:ilvl w:val="1"/>
          <w:numId w:val="4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A</w:t>
      </w:r>
      <w:r w:rsidRPr="00020112">
        <w:rPr>
          <w:rFonts w:ascii="微软雅黑" w:eastAsia="微软雅黑" w:hAnsi="微软雅黑" w:hint="eastAsia"/>
          <w:sz w:val="22"/>
        </w:rPr>
        <w:t>的</w:t>
      </w:r>
      <w:r w:rsidRPr="00020112">
        <w:rPr>
          <w:rFonts w:ascii="微软雅黑" w:eastAsia="微软雅黑" w:hAnsi="微软雅黑"/>
          <w:sz w:val="22"/>
        </w:rPr>
        <w:t>href = “”</w:t>
      </w:r>
      <w:r w:rsidRPr="00020112">
        <w:rPr>
          <w:rFonts w:ascii="微软雅黑" w:eastAsia="微软雅黑" w:hAnsi="微软雅黑" w:hint="eastAsia"/>
          <w:sz w:val="22"/>
        </w:rPr>
        <w:t>：效果是刷新页面</w:t>
      </w:r>
    </w:p>
    <w:p w:rsidR="00144D6E" w:rsidRDefault="00144D6E" w:rsidP="00C75A11">
      <w:pPr>
        <w:pStyle w:val="af"/>
        <w:numPr>
          <w:ilvl w:val="1"/>
          <w:numId w:val="4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Href = “#”</w:t>
      </w:r>
      <w:r w:rsidRPr="00020112">
        <w:rPr>
          <w:rFonts w:ascii="微软雅黑" w:eastAsia="微软雅黑" w:hAnsi="微软雅黑" w:hint="eastAsia"/>
          <w:sz w:val="22"/>
        </w:rPr>
        <w:t>：跳到页面顶部</w:t>
      </w:r>
    </w:p>
    <w:p w:rsidR="009A5D43" w:rsidRPr="00020112" w:rsidRDefault="009A5D43" w:rsidP="009A5D43">
      <w:pPr>
        <w:pStyle w:val="af"/>
        <w:numPr>
          <w:ilvl w:val="0"/>
          <w:numId w:val="4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 w:hint="eastAsia"/>
          <w:sz w:val="22"/>
        </w:rPr>
        <w:t>鼠标滚轮事件</w:t>
      </w:r>
    </w:p>
    <w:p w:rsidR="009A5D43" w:rsidRDefault="009A5D43" w:rsidP="000059A7">
      <w:pPr>
        <w:pStyle w:val="af"/>
        <w:numPr>
          <w:ilvl w:val="1"/>
          <w:numId w:val="488"/>
        </w:numPr>
        <w:ind w:firstLineChars="0"/>
        <w:rPr>
          <w:rFonts w:ascii="微软雅黑" w:eastAsia="微软雅黑" w:hAnsi="微软雅黑"/>
          <w:sz w:val="22"/>
        </w:rPr>
      </w:pPr>
      <w:r w:rsidRPr="00020112">
        <w:rPr>
          <w:rFonts w:ascii="微软雅黑" w:eastAsia="微软雅黑" w:hAnsi="微软雅黑"/>
          <w:sz w:val="22"/>
        </w:rPr>
        <w:t>window.onmousewheel=function（）｛｝</w:t>
      </w:r>
    </w:p>
    <w:p w:rsidR="0099455C" w:rsidRDefault="0099455C" w:rsidP="0099455C">
      <w:pPr>
        <w:rPr>
          <w:rFonts w:ascii="微软雅黑" w:eastAsia="微软雅黑" w:hAnsi="微软雅黑"/>
          <w:sz w:val="22"/>
        </w:rPr>
      </w:pPr>
    </w:p>
    <w:p w:rsidR="0099455C" w:rsidRDefault="0099455C" w:rsidP="0099455C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入口函数的区别：</w:t>
      </w:r>
      <w:r>
        <w:rPr>
          <w:rFonts w:ascii="微软雅黑" w:eastAsia="微软雅黑" w:hAnsi="微软雅黑"/>
          <w:sz w:val="22"/>
        </w:rPr>
        <w:br/>
      </w:r>
      <w:r>
        <w:rPr>
          <w:rFonts w:ascii="微软雅黑" w:eastAsia="微软雅黑" w:hAnsi="微软雅黑" w:hint="eastAsia"/>
          <w:sz w:val="22"/>
        </w:rPr>
        <w:t>window.onload = function({}) 页面全部加载后执行函数</w:t>
      </w:r>
    </w:p>
    <w:p w:rsidR="0099455C" w:rsidRDefault="0099455C" w:rsidP="0099455C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$(</w:t>
      </w:r>
      <w:r>
        <w:rPr>
          <w:rFonts w:ascii="微软雅黑" w:eastAsia="微软雅黑" w:hAnsi="微软雅黑"/>
          <w:sz w:val="22"/>
        </w:rPr>
        <w:t>document</w:t>
      </w:r>
      <w:r>
        <w:rPr>
          <w:rFonts w:ascii="微软雅黑" w:eastAsia="微软雅黑" w:hAnsi="微软雅黑" w:hint="eastAsia"/>
          <w:sz w:val="22"/>
        </w:rPr>
        <w:t>).ready(function(e){//代码}) 文档加载完成，图片未加载执行函数</w:t>
      </w:r>
      <w:r w:rsidR="00FE70EA">
        <w:rPr>
          <w:rFonts w:ascii="微软雅黑" w:eastAsia="微软雅黑" w:hAnsi="微软雅黑" w:hint="eastAsia"/>
          <w:sz w:val="22"/>
        </w:rPr>
        <w:t>（JQ常用）</w:t>
      </w:r>
    </w:p>
    <w:p w:rsidR="0099455C" w:rsidRDefault="00C42317" w:rsidP="0099455C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$(window).ready(function(e){//代码}) 文档图片均加载完成</w:t>
      </w:r>
    </w:p>
    <w:p w:rsidR="000D374C" w:rsidRDefault="000D374C" w:rsidP="0099455C">
      <w:pPr>
        <w:rPr>
          <w:rFonts w:ascii="微软雅黑" w:eastAsia="微软雅黑" w:hAnsi="微软雅黑"/>
          <w:sz w:val="22"/>
        </w:rPr>
      </w:pPr>
    </w:p>
    <w:p w:rsidR="000D374C" w:rsidRPr="000D374C" w:rsidRDefault="000D374C" w:rsidP="000D374C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鼠标滚动事件的兼容写法：</w:t>
      </w:r>
      <w:r w:rsidRPr="000D374C">
        <w:rPr>
          <w:rFonts w:ascii="微软雅黑" w:eastAsia="微软雅黑" w:hAnsi="微软雅黑" w:hint="eastAsia"/>
          <w:sz w:val="22"/>
        </w:rPr>
        <w:t>DTD，旧版本的浏览器遵循一些新的规则</w:t>
      </w:r>
    </w:p>
    <w:p w:rsidR="000D374C" w:rsidRPr="000D374C" w:rsidRDefault="000D374C" w:rsidP="000D374C">
      <w:pPr>
        <w:rPr>
          <w:rFonts w:ascii="微软雅黑" w:eastAsia="微软雅黑" w:hAnsi="微软雅黑"/>
          <w:sz w:val="22"/>
        </w:rPr>
      </w:pPr>
      <w:r w:rsidRPr="000D374C">
        <w:rPr>
          <w:rFonts w:ascii="微软雅黑" w:eastAsia="微软雅黑" w:hAnsi="微软雅黑" w:hint="eastAsia"/>
          <w:sz w:val="22"/>
        </w:rPr>
        <w:tab/>
        <w:t>未声明DTD，谷歌只识别DTD（ie9+认识他）</w:t>
      </w:r>
      <w:r w:rsidR="00F60F27">
        <w:rPr>
          <w:rFonts w:ascii="微软雅黑" w:eastAsia="微软雅黑" w:hAnsi="微软雅黑" w:hint="eastAsia"/>
          <w:sz w:val="22"/>
        </w:rPr>
        <w:t>：</w:t>
      </w:r>
      <w:r w:rsidRPr="000D374C">
        <w:rPr>
          <w:rFonts w:ascii="微软雅黑" w:eastAsia="微软雅黑" w:hAnsi="微软雅黑"/>
          <w:sz w:val="22"/>
        </w:rPr>
        <w:t>document.body.scrollTop</w:t>
      </w:r>
    </w:p>
    <w:p w:rsidR="0024239A" w:rsidRDefault="0024239A" w:rsidP="0024239A">
      <w:pPr>
        <w:ind w:firstLine="420"/>
        <w:rPr>
          <w:rFonts w:ascii="微软雅黑" w:eastAsia="微软雅黑" w:hAnsi="微软雅黑"/>
          <w:sz w:val="22"/>
        </w:rPr>
      </w:pPr>
    </w:p>
    <w:p w:rsidR="000D374C" w:rsidRPr="000D374C" w:rsidRDefault="000D374C" w:rsidP="00662462">
      <w:pPr>
        <w:ind w:firstLine="420"/>
        <w:rPr>
          <w:rFonts w:ascii="微软雅黑" w:eastAsia="微软雅黑" w:hAnsi="微软雅黑"/>
          <w:sz w:val="22"/>
        </w:rPr>
      </w:pPr>
      <w:r w:rsidRPr="000D374C">
        <w:rPr>
          <w:rFonts w:ascii="微软雅黑" w:eastAsia="微软雅黑" w:hAnsi="微软雅黑" w:hint="eastAsia"/>
          <w:sz w:val="22"/>
        </w:rPr>
        <w:t>已经声明DTD，IE6/7/8 可以识别，（IE9+在任何时候）</w:t>
      </w:r>
      <w:r w:rsidR="00662462">
        <w:rPr>
          <w:rFonts w:ascii="微软雅黑" w:eastAsia="微软雅黑" w:hAnsi="微软雅黑" w:hint="eastAsia"/>
          <w:sz w:val="22"/>
        </w:rPr>
        <w:t>：</w:t>
      </w:r>
      <w:r w:rsidRPr="000D374C">
        <w:rPr>
          <w:rFonts w:ascii="微软雅黑" w:eastAsia="微软雅黑" w:hAnsi="微软雅黑"/>
          <w:sz w:val="22"/>
        </w:rPr>
        <w:t>document.documentElement.scrollTop</w:t>
      </w:r>
    </w:p>
    <w:p w:rsidR="0024239A" w:rsidRDefault="000D374C" w:rsidP="000D374C">
      <w:pPr>
        <w:rPr>
          <w:rFonts w:ascii="微软雅黑" w:eastAsia="微软雅黑" w:hAnsi="微软雅黑"/>
          <w:sz w:val="22"/>
        </w:rPr>
      </w:pPr>
      <w:r w:rsidRPr="000D374C">
        <w:rPr>
          <w:rFonts w:ascii="微软雅黑" w:eastAsia="微软雅黑" w:hAnsi="微软雅黑" w:hint="eastAsia"/>
          <w:sz w:val="22"/>
        </w:rPr>
        <w:tab/>
      </w:r>
    </w:p>
    <w:p w:rsidR="000D374C" w:rsidRDefault="000D374C" w:rsidP="00F60F27">
      <w:pPr>
        <w:ind w:firstLine="420"/>
        <w:rPr>
          <w:rFonts w:ascii="微软雅黑" w:eastAsia="微软雅黑" w:hAnsi="微软雅黑"/>
          <w:sz w:val="22"/>
        </w:rPr>
      </w:pPr>
      <w:r w:rsidRPr="000D374C">
        <w:rPr>
          <w:rFonts w:ascii="微软雅黑" w:eastAsia="微软雅黑" w:hAnsi="微软雅黑" w:hint="eastAsia"/>
          <w:sz w:val="22"/>
        </w:rPr>
        <w:t>火狐/谷歌/ie9+以上支持的（不管DTD）</w:t>
      </w:r>
      <w:r w:rsidR="00993E00">
        <w:rPr>
          <w:rFonts w:ascii="微软雅黑" w:eastAsia="微软雅黑" w:hAnsi="微软雅黑" w:hint="eastAsia"/>
          <w:sz w:val="22"/>
        </w:rPr>
        <w:t>：</w:t>
      </w:r>
      <w:r w:rsidRPr="000D374C">
        <w:rPr>
          <w:rFonts w:ascii="微软雅黑" w:eastAsia="微软雅黑" w:hAnsi="微软雅黑"/>
          <w:sz w:val="22"/>
        </w:rPr>
        <w:t>window.pageYOffset</w:t>
      </w:r>
    </w:p>
    <w:p w:rsidR="008736E3" w:rsidRDefault="008736E3" w:rsidP="00F60F27">
      <w:pPr>
        <w:ind w:firstLine="420"/>
        <w:rPr>
          <w:rFonts w:ascii="微软雅黑" w:eastAsia="微软雅黑" w:hAnsi="微软雅黑"/>
          <w:sz w:val="22"/>
        </w:rPr>
      </w:pPr>
    </w:p>
    <w:p w:rsidR="008736E3" w:rsidRDefault="008736E3" w:rsidP="00F60F27">
      <w:pPr>
        <w:ind w:firstLine="42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浏览器的四大事件：offset</w:t>
      </w:r>
      <w:r w:rsidR="006554E3">
        <w:rPr>
          <w:rFonts w:ascii="微软雅黑" w:eastAsia="微软雅黑" w:hAnsi="微软雅黑" w:hint="eastAsia"/>
          <w:sz w:val="22"/>
        </w:rPr>
        <w:t>X</w:t>
      </w:r>
      <w:r w:rsidR="009E1AA0">
        <w:rPr>
          <w:rFonts w:ascii="微软雅黑" w:eastAsia="微软雅黑" w:hAnsi="微软雅黑" w:hint="eastAsia"/>
          <w:sz w:val="22"/>
        </w:rPr>
        <w:t>获取对象的长度；</w:t>
      </w:r>
      <w:r>
        <w:rPr>
          <w:rFonts w:ascii="微软雅黑" w:eastAsia="微软雅黑" w:hAnsi="微软雅黑" w:hint="eastAsia"/>
          <w:sz w:val="22"/>
        </w:rPr>
        <w:t>scrollTop，获取窗口滚动的</w:t>
      </w:r>
      <w:r w:rsidR="009823B6">
        <w:rPr>
          <w:rFonts w:ascii="微软雅黑" w:eastAsia="微软雅黑" w:hAnsi="微软雅黑" w:hint="eastAsia"/>
          <w:sz w:val="22"/>
        </w:rPr>
        <w:t>距离</w:t>
      </w:r>
      <w:r w:rsidR="00144A96">
        <w:rPr>
          <w:rFonts w:ascii="微软雅黑" w:eastAsia="微软雅黑" w:hAnsi="微软雅黑" w:hint="eastAsia"/>
          <w:sz w:val="22"/>
        </w:rPr>
        <w:t>（存在兼容性问题）</w:t>
      </w:r>
      <w:r w:rsidR="009823B6">
        <w:rPr>
          <w:rFonts w:ascii="微软雅黑" w:eastAsia="微软雅黑" w:hAnsi="微软雅黑" w:hint="eastAsia"/>
          <w:sz w:val="22"/>
        </w:rPr>
        <w:t>；</w:t>
      </w:r>
      <w:r w:rsidR="00594BD4">
        <w:rPr>
          <w:rFonts w:ascii="微软雅黑" w:eastAsia="微软雅黑" w:hAnsi="微软雅黑" w:hint="eastAsia"/>
          <w:sz w:val="22"/>
        </w:rPr>
        <w:t>clientX，获得窗口的位置；</w:t>
      </w:r>
      <w:r w:rsidR="004671F0">
        <w:rPr>
          <w:rFonts w:ascii="微软雅黑" w:eastAsia="微软雅黑" w:hAnsi="微软雅黑" w:hint="eastAsia"/>
          <w:sz w:val="22"/>
        </w:rPr>
        <w:t>event事件</w:t>
      </w:r>
      <w:r w:rsidR="006407E7">
        <w:rPr>
          <w:rFonts w:ascii="微软雅黑" w:eastAsia="微软雅黑" w:hAnsi="微软雅黑" w:hint="eastAsia"/>
          <w:sz w:val="22"/>
        </w:rPr>
        <w:t>；</w:t>
      </w:r>
    </w:p>
    <w:p w:rsidR="006407E7" w:rsidRPr="0099455C" w:rsidRDefault="004E580C" w:rsidP="00F60F27">
      <w:pPr>
        <w:ind w:firstLine="42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sz w:val="22"/>
        </w:rPr>
        <w:t>W</w:t>
      </w:r>
      <w:r>
        <w:rPr>
          <w:rFonts w:ascii="微软雅黑" w:eastAsia="微软雅黑" w:hAnsi="微软雅黑" w:hint="eastAsia"/>
          <w:sz w:val="22"/>
        </w:rPr>
        <w:t>indow.onscroll</w:t>
      </w:r>
      <w:r w:rsidR="008F35A8">
        <w:rPr>
          <w:rFonts w:ascii="微软雅黑" w:eastAsia="微软雅黑" w:hAnsi="微软雅黑" w:hint="eastAsia"/>
          <w:sz w:val="22"/>
        </w:rPr>
        <w:t xml:space="preserve"> </w:t>
      </w:r>
      <w:r w:rsidR="008F35A8">
        <w:rPr>
          <w:rFonts w:ascii="微软雅黑" w:eastAsia="微软雅黑" w:hAnsi="微软雅黑"/>
          <w:sz w:val="22"/>
        </w:rPr>
        <w:t>–</w:t>
      </w:r>
      <w:r w:rsidR="008F35A8">
        <w:rPr>
          <w:rFonts w:ascii="微软雅黑" w:eastAsia="微软雅黑" w:hAnsi="微软雅黑" w:hint="eastAsia"/>
          <w:sz w:val="22"/>
        </w:rPr>
        <w:t>-&gt;鼠标滚轮滚动触发事件</w:t>
      </w:r>
    </w:p>
    <w:sectPr w:rsidR="006407E7" w:rsidRPr="0099455C" w:rsidSect="005858B0">
      <w:footerReference w:type="default" r:id="rId30"/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4992" w:rsidRDefault="00C94992" w:rsidP="00494156">
      <w:pPr>
        <w:ind w:firstLine="560"/>
      </w:pPr>
      <w:r>
        <w:separator/>
      </w:r>
    </w:p>
  </w:endnote>
  <w:endnote w:type="continuationSeparator" w:id="0">
    <w:p w:rsidR="00C94992" w:rsidRDefault="00C94992" w:rsidP="00494156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方正楷体简体">
    <w:altName w:val="hakuyoxingshu7000"/>
    <w:charset w:val="86"/>
    <w:family w:val="auto"/>
    <w:pitch w:val="variable"/>
    <w:sig w:usb0="00000001" w:usb1="080E0000" w:usb2="00000010" w:usb3="00000000" w:csb0="00040000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7F5A" w:rsidRDefault="00C77F5A">
    <w:pPr>
      <w:pStyle w:val="aa"/>
      <w:ind w:firstLine="360"/>
    </w:pPr>
  </w:p>
  <w:p w:rsidR="00C77F5A" w:rsidRDefault="00C77F5A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4992" w:rsidRDefault="00C94992" w:rsidP="00494156">
      <w:pPr>
        <w:ind w:firstLine="560"/>
      </w:pPr>
      <w:r>
        <w:separator/>
      </w:r>
    </w:p>
  </w:footnote>
  <w:footnote w:type="continuationSeparator" w:id="0">
    <w:p w:rsidR="00C94992" w:rsidRDefault="00C94992" w:rsidP="00494156">
      <w:pPr>
        <w:ind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13A98DE"/>
    <w:lvl w:ilvl="0">
      <w:start w:val="1"/>
      <w:numFmt w:val="bullet"/>
      <w:pStyle w:val="a"/>
      <w:lvlText w:val=""/>
      <w:lvlJc w:val="left"/>
      <w:pPr>
        <w:tabs>
          <w:tab w:val="num" w:pos="3053"/>
        </w:tabs>
        <w:ind w:left="3053" w:hangingChars="200" w:hanging="360"/>
      </w:pPr>
      <w:rPr>
        <w:rFonts w:ascii="Wingdings" w:hAnsi="Wingdings" w:hint="default"/>
      </w:rPr>
    </w:lvl>
  </w:abstractNum>
  <w:abstractNum w:abstractNumId="1">
    <w:nsid w:val="001B4797"/>
    <w:multiLevelType w:val="hybridMultilevel"/>
    <w:tmpl w:val="7BFC0A0E"/>
    <w:lvl w:ilvl="0" w:tplc="006A20AC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00" w:hanging="420"/>
      </w:pPr>
    </w:lvl>
    <w:lvl w:ilvl="2" w:tplc="0409001B">
      <w:start w:val="1"/>
      <w:numFmt w:val="lowerRoman"/>
      <w:lvlText w:val="%3."/>
      <w:lvlJc w:val="right"/>
      <w:pPr>
        <w:ind w:left="1820" w:hanging="420"/>
      </w:pPr>
    </w:lvl>
    <w:lvl w:ilvl="3" w:tplc="0409000F">
      <w:start w:val="1"/>
      <w:numFmt w:val="decimal"/>
      <w:lvlText w:val="%4."/>
      <w:lvlJc w:val="left"/>
      <w:pPr>
        <w:ind w:left="2240" w:hanging="420"/>
      </w:pPr>
    </w:lvl>
    <w:lvl w:ilvl="4" w:tplc="04090019">
      <w:start w:val="1"/>
      <w:numFmt w:val="lowerLetter"/>
      <w:lvlText w:val="%5)"/>
      <w:lvlJc w:val="left"/>
      <w:pPr>
        <w:ind w:left="2660" w:hanging="420"/>
      </w:pPr>
    </w:lvl>
    <w:lvl w:ilvl="5" w:tplc="0409001B">
      <w:start w:val="1"/>
      <w:numFmt w:val="lowerRoman"/>
      <w:lvlText w:val="%6."/>
      <w:lvlJc w:val="right"/>
      <w:pPr>
        <w:ind w:left="3080" w:hanging="420"/>
      </w:pPr>
    </w:lvl>
    <w:lvl w:ilvl="6" w:tplc="0409000F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00527E04"/>
    <w:multiLevelType w:val="multilevel"/>
    <w:tmpl w:val="8F4E3738"/>
    <w:lvl w:ilvl="0">
      <w:start w:val="1"/>
      <w:numFmt w:val="decimal"/>
      <w:lvlText w:val="%1."/>
      <w:lvlJc w:val="left"/>
      <w:pPr>
        <w:ind w:left="1260" w:hanging="409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05A3844"/>
    <w:multiLevelType w:val="hybridMultilevel"/>
    <w:tmpl w:val="85F22E88"/>
    <w:lvl w:ilvl="0" w:tplc="04090005">
      <w:start w:val="1"/>
      <w:numFmt w:val="bullet"/>
      <w:lvlText w:val=""/>
      <w:lvlJc w:val="left"/>
      <w:pPr>
        <w:ind w:left="138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2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222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42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062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482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902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322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742" w:hanging="420"/>
      </w:pPr>
      <w:rPr>
        <w:rFonts w:ascii="Wingdings" w:hAnsi="Wingdings" w:hint="default"/>
      </w:rPr>
    </w:lvl>
  </w:abstractNum>
  <w:abstractNum w:abstractNumId="4">
    <w:nsid w:val="006302F0"/>
    <w:multiLevelType w:val="hybridMultilevel"/>
    <w:tmpl w:val="CDBE78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6F53F4"/>
    <w:multiLevelType w:val="hybridMultilevel"/>
    <w:tmpl w:val="2378FD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07070C9"/>
    <w:multiLevelType w:val="hybridMultilevel"/>
    <w:tmpl w:val="2E84D13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00770A85"/>
    <w:multiLevelType w:val="hybridMultilevel"/>
    <w:tmpl w:val="6B80A4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0810BFB"/>
    <w:multiLevelType w:val="hybridMultilevel"/>
    <w:tmpl w:val="FB5A42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09F04CA"/>
    <w:multiLevelType w:val="multilevel"/>
    <w:tmpl w:val="8F4E3738"/>
    <w:lvl w:ilvl="0">
      <w:start w:val="1"/>
      <w:numFmt w:val="decimal"/>
      <w:lvlText w:val="%1."/>
      <w:lvlJc w:val="left"/>
      <w:pPr>
        <w:ind w:left="1260" w:hanging="409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0149028B"/>
    <w:multiLevelType w:val="hybridMultilevel"/>
    <w:tmpl w:val="93E645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165262E"/>
    <w:multiLevelType w:val="multilevel"/>
    <w:tmpl w:val="D0CCDAA0"/>
    <w:lvl w:ilvl="0">
      <w:start w:val="1"/>
      <w:numFmt w:val="decimal"/>
      <w:lvlText w:val="%1."/>
      <w:lvlJc w:val="left"/>
      <w:pPr>
        <w:ind w:left="987" w:hanging="420"/>
      </w:p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decimal"/>
      <w:lvlText w:val="%9."/>
      <w:lvlJc w:val="left"/>
      <w:pPr>
        <w:ind w:left="567" w:firstLine="0"/>
      </w:pPr>
    </w:lvl>
  </w:abstractNum>
  <w:abstractNum w:abstractNumId="12">
    <w:nsid w:val="02A772DE"/>
    <w:multiLevelType w:val="hybridMultilevel"/>
    <w:tmpl w:val="D94CD1D6"/>
    <w:lvl w:ilvl="0" w:tplc="006A20AC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>
    <w:nsid w:val="02F22B5C"/>
    <w:multiLevelType w:val="hybridMultilevel"/>
    <w:tmpl w:val="30521D8C"/>
    <w:lvl w:ilvl="0" w:tplc="006A20AC">
      <w:start w:val="1"/>
      <w:numFmt w:val="decimal"/>
      <w:lvlText w:val="%1."/>
      <w:lvlJc w:val="left"/>
      <w:pPr>
        <w:ind w:left="141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4">
    <w:nsid w:val="030C19EF"/>
    <w:multiLevelType w:val="hybridMultilevel"/>
    <w:tmpl w:val="58BC8DA6"/>
    <w:lvl w:ilvl="0" w:tplc="51104B7C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  <w:color w:val="FF0000"/>
        <w:sz w:val="30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>
    <w:nsid w:val="036D260A"/>
    <w:multiLevelType w:val="hybridMultilevel"/>
    <w:tmpl w:val="F322EA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036D2B97"/>
    <w:multiLevelType w:val="multilevel"/>
    <w:tmpl w:val="D8001E2C"/>
    <w:lvl w:ilvl="0">
      <w:start w:val="1"/>
      <w:numFmt w:val="decimal"/>
      <w:lvlText w:val="%1."/>
      <w:lvlJc w:val="left"/>
      <w:pPr>
        <w:ind w:left="987" w:hanging="420"/>
      </w:p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decimal"/>
      <w:lvlText w:val="%9."/>
      <w:lvlJc w:val="left"/>
      <w:pPr>
        <w:ind w:left="567" w:firstLine="0"/>
      </w:pPr>
    </w:lvl>
  </w:abstractNum>
  <w:abstractNum w:abstractNumId="17">
    <w:nsid w:val="038F40AC"/>
    <w:multiLevelType w:val="hybridMultilevel"/>
    <w:tmpl w:val="ACB04C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40863BD"/>
    <w:multiLevelType w:val="hybridMultilevel"/>
    <w:tmpl w:val="4C724804"/>
    <w:lvl w:ilvl="0" w:tplc="006A20AC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04B013D5"/>
    <w:multiLevelType w:val="hybridMultilevel"/>
    <w:tmpl w:val="FC6C82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05651E4F"/>
    <w:multiLevelType w:val="hybridMultilevel"/>
    <w:tmpl w:val="076633E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21">
    <w:nsid w:val="05C34724"/>
    <w:multiLevelType w:val="hybridMultilevel"/>
    <w:tmpl w:val="E47CFB4A"/>
    <w:lvl w:ilvl="0" w:tplc="006A20AC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2">
    <w:nsid w:val="05FF32B6"/>
    <w:multiLevelType w:val="hybridMultilevel"/>
    <w:tmpl w:val="41DC1364"/>
    <w:lvl w:ilvl="0" w:tplc="006A20AC">
      <w:start w:val="1"/>
      <w:numFmt w:val="decimal"/>
      <w:lvlText w:val="%1."/>
      <w:lvlJc w:val="left"/>
      <w:pPr>
        <w:ind w:left="1412" w:hanging="420"/>
      </w:pPr>
    </w:lvl>
    <w:lvl w:ilvl="1" w:tplc="0409000F">
      <w:start w:val="1"/>
      <w:numFmt w:val="decimal"/>
      <w:lvlText w:val="%2."/>
      <w:lvlJc w:val="left"/>
      <w:pPr>
        <w:ind w:left="1832" w:hanging="420"/>
      </w:pPr>
    </w:lvl>
    <w:lvl w:ilvl="2" w:tplc="0409001B">
      <w:start w:val="1"/>
      <w:numFmt w:val="lowerRoman"/>
      <w:lvlText w:val="%3."/>
      <w:lvlJc w:val="right"/>
      <w:pPr>
        <w:ind w:left="2252" w:hanging="420"/>
      </w:pPr>
    </w:lvl>
    <w:lvl w:ilvl="3" w:tplc="0409000F">
      <w:start w:val="1"/>
      <w:numFmt w:val="decimal"/>
      <w:lvlText w:val="%4."/>
      <w:lvlJc w:val="left"/>
      <w:pPr>
        <w:ind w:left="2672" w:hanging="420"/>
      </w:pPr>
    </w:lvl>
    <w:lvl w:ilvl="4" w:tplc="04090019">
      <w:start w:val="1"/>
      <w:numFmt w:val="lowerLetter"/>
      <w:lvlText w:val="%5)"/>
      <w:lvlJc w:val="left"/>
      <w:pPr>
        <w:ind w:left="3092" w:hanging="420"/>
      </w:pPr>
    </w:lvl>
    <w:lvl w:ilvl="5" w:tplc="0409001B">
      <w:start w:val="1"/>
      <w:numFmt w:val="lowerRoman"/>
      <w:lvlText w:val="%6."/>
      <w:lvlJc w:val="right"/>
      <w:pPr>
        <w:ind w:left="3512" w:hanging="420"/>
      </w:pPr>
    </w:lvl>
    <w:lvl w:ilvl="6" w:tplc="0409000F">
      <w:start w:val="1"/>
      <w:numFmt w:val="decimal"/>
      <w:lvlText w:val="%7."/>
      <w:lvlJc w:val="left"/>
      <w:pPr>
        <w:ind w:left="3932" w:hanging="420"/>
      </w:pPr>
    </w:lvl>
    <w:lvl w:ilvl="7" w:tplc="04090019">
      <w:start w:val="1"/>
      <w:numFmt w:val="lowerLetter"/>
      <w:lvlText w:val="%8)"/>
      <w:lvlJc w:val="left"/>
      <w:pPr>
        <w:ind w:left="4352" w:hanging="420"/>
      </w:pPr>
    </w:lvl>
    <w:lvl w:ilvl="8" w:tplc="0409001B">
      <w:start w:val="1"/>
      <w:numFmt w:val="lowerRoman"/>
      <w:lvlText w:val="%9."/>
      <w:lvlJc w:val="right"/>
      <w:pPr>
        <w:ind w:left="4772" w:hanging="420"/>
      </w:pPr>
    </w:lvl>
  </w:abstractNum>
  <w:abstractNum w:abstractNumId="23">
    <w:nsid w:val="06103BFC"/>
    <w:multiLevelType w:val="hybridMultilevel"/>
    <w:tmpl w:val="04DA8E4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4">
    <w:nsid w:val="065E0706"/>
    <w:multiLevelType w:val="hybridMultilevel"/>
    <w:tmpl w:val="34EE20A2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5">
    <w:nsid w:val="06966661"/>
    <w:multiLevelType w:val="hybridMultilevel"/>
    <w:tmpl w:val="E9B67CA4"/>
    <w:lvl w:ilvl="0" w:tplc="B5AC182E">
      <w:start w:val="1"/>
      <w:numFmt w:val="upperLetter"/>
      <w:pStyle w:val="a0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06DE1DBC"/>
    <w:multiLevelType w:val="multilevel"/>
    <w:tmpl w:val="D1729310"/>
    <w:lvl w:ilvl="0">
      <w:start w:val="1"/>
      <w:numFmt w:val="bullet"/>
      <w:lvlText w:val=""/>
      <w:lvlJc w:val="left"/>
      <w:pPr>
        <w:ind w:left="1382" w:hanging="42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ind w:left="1802" w:hanging="420"/>
      </w:pPr>
      <w:rPr>
        <w:rFonts w:ascii="Wingdings" w:hAnsi="Wingdings" w:hint="default"/>
      </w:rPr>
    </w:lvl>
    <w:lvl w:ilvl="2">
      <w:start w:val="1"/>
      <w:numFmt w:val="bullet"/>
      <w:lvlText w:val=""/>
      <w:lvlJc w:val="left"/>
      <w:pPr>
        <w:ind w:left="2222" w:hanging="420"/>
      </w:pPr>
      <w:rPr>
        <w:rFonts w:ascii="Wingdings" w:hAnsi="Wingdings" w:hint="default"/>
      </w:rPr>
    </w:lvl>
    <w:lvl w:ilvl="3">
      <w:start w:val="1"/>
      <w:numFmt w:val="bullet"/>
      <w:lvlText w:val=""/>
      <w:lvlJc w:val="left"/>
      <w:pPr>
        <w:ind w:left="264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06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48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0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2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42" w:hanging="420"/>
      </w:pPr>
      <w:rPr>
        <w:rFonts w:ascii="Wingdings" w:hAnsi="Wingdings" w:hint="default"/>
      </w:rPr>
    </w:lvl>
  </w:abstractNum>
  <w:abstractNum w:abstractNumId="27">
    <w:nsid w:val="07A44DD1"/>
    <w:multiLevelType w:val="hybridMultilevel"/>
    <w:tmpl w:val="21C85138"/>
    <w:lvl w:ilvl="0" w:tplc="006A20AC">
      <w:start w:val="1"/>
      <w:numFmt w:val="decimal"/>
      <w:lvlText w:val="%1."/>
      <w:lvlJc w:val="lef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>
      <w:start w:val="1"/>
      <w:numFmt w:val="decimal"/>
      <w:lvlText w:val="%4."/>
      <w:lvlJc w:val="left"/>
      <w:pPr>
        <w:ind w:left="3360" w:hanging="420"/>
      </w:pPr>
    </w:lvl>
    <w:lvl w:ilvl="4" w:tplc="04090019">
      <w:start w:val="1"/>
      <w:numFmt w:val="lowerLetter"/>
      <w:lvlText w:val="%5)"/>
      <w:lvlJc w:val="left"/>
      <w:pPr>
        <w:ind w:left="3780" w:hanging="420"/>
      </w:pPr>
    </w:lvl>
    <w:lvl w:ilvl="5" w:tplc="0409001B">
      <w:start w:val="1"/>
      <w:numFmt w:val="lowerRoman"/>
      <w:lvlText w:val="%6."/>
      <w:lvlJc w:val="right"/>
      <w:pPr>
        <w:ind w:left="4200" w:hanging="420"/>
      </w:pPr>
    </w:lvl>
    <w:lvl w:ilvl="6" w:tplc="0409000F">
      <w:start w:val="1"/>
      <w:numFmt w:val="decimal"/>
      <w:lvlText w:val="%7."/>
      <w:lvlJc w:val="left"/>
      <w:pPr>
        <w:ind w:left="4620" w:hanging="420"/>
      </w:pPr>
    </w:lvl>
    <w:lvl w:ilvl="7" w:tplc="04090019">
      <w:start w:val="1"/>
      <w:numFmt w:val="lowerLetter"/>
      <w:lvlText w:val="%8)"/>
      <w:lvlJc w:val="left"/>
      <w:pPr>
        <w:ind w:left="5040" w:hanging="420"/>
      </w:pPr>
    </w:lvl>
    <w:lvl w:ilvl="8" w:tplc="0409001B">
      <w:start w:val="1"/>
      <w:numFmt w:val="lowerRoman"/>
      <w:lvlText w:val="%9."/>
      <w:lvlJc w:val="right"/>
      <w:pPr>
        <w:ind w:left="5460" w:hanging="420"/>
      </w:pPr>
    </w:lvl>
  </w:abstractNum>
  <w:abstractNum w:abstractNumId="28">
    <w:nsid w:val="07B56CC7"/>
    <w:multiLevelType w:val="hybridMultilevel"/>
    <w:tmpl w:val="CE7616E4"/>
    <w:lvl w:ilvl="0" w:tplc="0409000F">
      <w:start w:val="1"/>
      <w:numFmt w:val="decimal"/>
      <w:lvlText w:val="%1."/>
      <w:lvlJc w:val="left"/>
      <w:pPr>
        <w:ind w:left="1412" w:hanging="420"/>
      </w:pPr>
    </w:lvl>
    <w:lvl w:ilvl="1" w:tplc="04090019">
      <w:start w:val="1"/>
      <w:numFmt w:val="lowerLetter"/>
      <w:lvlText w:val="%2)"/>
      <w:lvlJc w:val="left"/>
      <w:pPr>
        <w:ind w:left="1832" w:hanging="420"/>
      </w:pPr>
    </w:lvl>
    <w:lvl w:ilvl="2" w:tplc="0409001B">
      <w:start w:val="1"/>
      <w:numFmt w:val="lowerRoman"/>
      <w:lvlText w:val="%3."/>
      <w:lvlJc w:val="right"/>
      <w:pPr>
        <w:ind w:left="2252" w:hanging="420"/>
      </w:pPr>
    </w:lvl>
    <w:lvl w:ilvl="3" w:tplc="0409000F">
      <w:start w:val="1"/>
      <w:numFmt w:val="decimal"/>
      <w:lvlText w:val="%4."/>
      <w:lvlJc w:val="left"/>
      <w:pPr>
        <w:ind w:left="2672" w:hanging="420"/>
      </w:pPr>
    </w:lvl>
    <w:lvl w:ilvl="4" w:tplc="04090019">
      <w:start w:val="1"/>
      <w:numFmt w:val="lowerLetter"/>
      <w:lvlText w:val="%5)"/>
      <w:lvlJc w:val="left"/>
      <w:pPr>
        <w:ind w:left="3092" w:hanging="420"/>
      </w:pPr>
    </w:lvl>
    <w:lvl w:ilvl="5" w:tplc="0409001B">
      <w:start w:val="1"/>
      <w:numFmt w:val="lowerRoman"/>
      <w:lvlText w:val="%6."/>
      <w:lvlJc w:val="right"/>
      <w:pPr>
        <w:ind w:left="3512" w:hanging="420"/>
      </w:pPr>
    </w:lvl>
    <w:lvl w:ilvl="6" w:tplc="0409000F">
      <w:start w:val="1"/>
      <w:numFmt w:val="decimal"/>
      <w:lvlText w:val="%7."/>
      <w:lvlJc w:val="left"/>
      <w:pPr>
        <w:ind w:left="3932" w:hanging="420"/>
      </w:pPr>
    </w:lvl>
    <w:lvl w:ilvl="7" w:tplc="04090019">
      <w:start w:val="1"/>
      <w:numFmt w:val="lowerLetter"/>
      <w:lvlText w:val="%8)"/>
      <w:lvlJc w:val="left"/>
      <w:pPr>
        <w:ind w:left="4352" w:hanging="420"/>
      </w:pPr>
    </w:lvl>
    <w:lvl w:ilvl="8" w:tplc="0409001B">
      <w:start w:val="1"/>
      <w:numFmt w:val="lowerRoman"/>
      <w:lvlText w:val="%9."/>
      <w:lvlJc w:val="right"/>
      <w:pPr>
        <w:ind w:left="4772" w:hanging="420"/>
      </w:pPr>
    </w:lvl>
  </w:abstractNum>
  <w:abstractNum w:abstractNumId="29">
    <w:nsid w:val="07D774D3"/>
    <w:multiLevelType w:val="hybridMultilevel"/>
    <w:tmpl w:val="316EC2B8"/>
    <w:lvl w:ilvl="0" w:tplc="0409000F">
      <w:start w:val="1"/>
      <w:numFmt w:val="decimal"/>
      <w:lvlText w:val="%1."/>
      <w:lvlJc w:val="left"/>
      <w:pPr>
        <w:ind w:left="1839" w:hanging="420"/>
      </w:pPr>
    </w:lvl>
    <w:lvl w:ilvl="1" w:tplc="04090019">
      <w:start w:val="1"/>
      <w:numFmt w:val="lowerLetter"/>
      <w:lvlText w:val="%2)"/>
      <w:lvlJc w:val="left"/>
      <w:pPr>
        <w:ind w:left="2259" w:hanging="420"/>
      </w:pPr>
    </w:lvl>
    <w:lvl w:ilvl="2" w:tplc="0409001B" w:tentative="1">
      <w:start w:val="1"/>
      <w:numFmt w:val="lowerRoman"/>
      <w:lvlText w:val="%3."/>
      <w:lvlJc w:val="right"/>
      <w:pPr>
        <w:ind w:left="2679" w:hanging="420"/>
      </w:pPr>
    </w:lvl>
    <w:lvl w:ilvl="3" w:tplc="0409000F" w:tentative="1">
      <w:start w:val="1"/>
      <w:numFmt w:val="decimal"/>
      <w:lvlText w:val="%4."/>
      <w:lvlJc w:val="left"/>
      <w:pPr>
        <w:ind w:left="3099" w:hanging="420"/>
      </w:pPr>
    </w:lvl>
    <w:lvl w:ilvl="4" w:tplc="04090019" w:tentative="1">
      <w:start w:val="1"/>
      <w:numFmt w:val="lowerLetter"/>
      <w:lvlText w:val="%5)"/>
      <w:lvlJc w:val="left"/>
      <w:pPr>
        <w:ind w:left="3519" w:hanging="420"/>
      </w:pPr>
    </w:lvl>
    <w:lvl w:ilvl="5" w:tplc="0409001B" w:tentative="1">
      <w:start w:val="1"/>
      <w:numFmt w:val="lowerRoman"/>
      <w:lvlText w:val="%6."/>
      <w:lvlJc w:val="right"/>
      <w:pPr>
        <w:ind w:left="3939" w:hanging="420"/>
      </w:pPr>
    </w:lvl>
    <w:lvl w:ilvl="6" w:tplc="0409000F" w:tentative="1">
      <w:start w:val="1"/>
      <w:numFmt w:val="decimal"/>
      <w:lvlText w:val="%7."/>
      <w:lvlJc w:val="left"/>
      <w:pPr>
        <w:ind w:left="4359" w:hanging="420"/>
      </w:pPr>
    </w:lvl>
    <w:lvl w:ilvl="7" w:tplc="04090019" w:tentative="1">
      <w:start w:val="1"/>
      <w:numFmt w:val="lowerLetter"/>
      <w:lvlText w:val="%8)"/>
      <w:lvlJc w:val="left"/>
      <w:pPr>
        <w:ind w:left="4779" w:hanging="420"/>
      </w:pPr>
    </w:lvl>
    <w:lvl w:ilvl="8" w:tplc="0409001B" w:tentative="1">
      <w:start w:val="1"/>
      <w:numFmt w:val="lowerRoman"/>
      <w:lvlText w:val="%9."/>
      <w:lvlJc w:val="right"/>
      <w:pPr>
        <w:ind w:left="5199" w:hanging="420"/>
      </w:pPr>
    </w:lvl>
  </w:abstractNum>
  <w:abstractNum w:abstractNumId="30">
    <w:nsid w:val="07D82AFE"/>
    <w:multiLevelType w:val="hybridMultilevel"/>
    <w:tmpl w:val="39F84F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080E3322"/>
    <w:multiLevelType w:val="hybridMultilevel"/>
    <w:tmpl w:val="BBA8AEE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2">
    <w:nsid w:val="081D769A"/>
    <w:multiLevelType w:val="hybridMultilevel"/>
    <w:tmpl w:val="883847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08666498"/>
    <w:multiLevelType w:val="hybridMultilevel"/>
    <w:tmpl w:val="BB3ED5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086D6703"/>
    <w:multiLevelType w:val="hybridMultilevel"/>
    <w:tmpl w:val="69F4205E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5">
    <w:nsid w:val="087C1BD0"/>
    <w:multiLevelType w:val="multilevel"/>
    <w:tmpl w:val="5BF8A668"/>
    <w:lvl w:ilvl="0">
      <w:start w:val="1"/>
      <w:numFmt w:val="decimal"/>
      <w:lvlText w:val="%1."/>
      <w:lvlJc w:val="left"/>
      <w:pPr>
        <w:ind w:left="987" w:hanging="420"/>
      </w:p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decimal"/>
      <w:lvlText w:val="%9."/>
      <w:lvlJc w:val="left"/>
      <w:pPr>
        <w:ind w:left="567" w:firstLine="0"/>
      </w:pPr>
    </w:lvl>
  </w:abstractNum>
  <w:abstractNum w:abstractNumId="36">
    <w:nsid w:val="08BE0EE5"/>
    <w:multiLevelType w:val="hybridMultilevel"/>
    <w:tmpl w:val="28E8CB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09083336"/>
    <w:multiLevelType w:val="hybridMultilevel"/>
    <w:tmpl w:val="D4729CFE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8">
    <w:nsid w:val="09745D21"/>
    <w:multiLevelType w:val="hybridMultilevel"/>
    <w:tmpl w:val="2B20E7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09791919"/>
    <w:multiLevelType w:val="hybridMultilevel"/>
    <w:tmpl w:val="1AA6B062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51104B7C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  <w:color w:val="FF0000"/>
        <w:sz w:val="30"/>
      </w:r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51104B7C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  <w:color w:val="FF0000"/>
        <w:sz w:val="30"/>
      </w:r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40">
    <w:nsid w:val="09B46A25"/>
    <w:multiLevelType w:val="hybridMultilevel"/>
    <w:tmpl w:val="A2147D44"/>
    <w:lvl w:ilvl="0" w:tplc="0409000F">
      <w:start w:val="1"/>
      <w:numFmt w:val="decimal"/>
      <w:lvlText w:val="%1."/>
      <w:lvlJc w:val="left"/>
      <w:pPr>
        <w:ind w:left="1412" w:hanging="420"/>
      </w:pPr>
    </w:lvl>
    <w:lvl w:ilvl="1" w:tplc="04090019">
      <w:start w:val="1"/>
      <w:numFmt w:val="lowerLetter"/>
      <w:lvlText w:val="%2)"/>
      <w:lvlJc w:val="left"/>
      <w:pPr>
        <w:ind w:left="1832" w:hanging="420"/>
      </w:pPr>
    </w:lvl>
    <w:lvl w:ilvl="2" w:tplc="0409001B">
      <w:start w:val="1"/>
      <w:numFmt w:val="lowerRoman"/>
      <w:lvlText w:val="%3."/>
      <w:lvlJc w:val="right"/>
      <w:pPr>
        <w:ind w:left="2252" w:hanging="420"/>
      </w:pPr>
    </w:lvl>
    <w:lvl w:ilvl="3" w:tplc="0409000F">
      <w:start w:val="1"/>
      <w:numFmt w:val="decimal"/>
      <w:lvlText w:val="%4."/>
      <w:lvlJc w:val="left"/>
      <w:pPr>
        <w:ind w:left="2672" w:hanging="420"/>
      </w:pPr>
    </w:lvl>
    <w:lvl w:ilvl="4" w:tplc="04090019">
      <w:start w:val="1"/>
      <w:numFmt w:val="lowerLetter"/>
      <w:lvlText w:val="%5)"/>
      <w:lvlJc w:val="left"/>
      <w:pPr>
        <w:ind w:left="3092" w:hanging="420"/>
      </w:pPr>
    </w:lvl>
    <w:lvl w:ilvl="5" w:tplc="0409001B">
      <w:start w:val="1"/>
      <w:numFmt w:val="lowerRoman"/>
      <w:lvlText w:val="%6."/>
      <w:lvlJc w:val="right"/>
      <w:pPr>
        <w:ind w:left="3512" w:hanging="420"/>
      </w:pPr>
    </w:lvl>
    <w:lvl w:ilvl="6" w:tplc="0409000F">
      <w:start w:val="1"/>
      <w:numFmt w:val="decimal"/>
      <w:lvlText w:val="%7."/>
      <w:lvlJc w:val="left"/>
      <w:pPr>
        <w:ind w:left="3932" w:hanging="420"/>
      </w:pPr>
    </w:lvl>
    <w:lvl w:ilvl="7" w:tplc="04090019">
      <w:start w:val="1"/>
      <w:numFmt w:val="lowerLetter"/>
      <w:lvlText w:val="%8)"/>
      <w:lvlJc w:val="left"/>
      <w:pPr>
        <w:ind w:left="4352" w:hanging="420"/>
      </w:pPr>
    </w:lvl>
    <w:lvl w:ilvl="8" w:tplc="0409001B">
      <w:start w:val="1"/>
      <w:numFmt w:val="lowerRoman"/>
      <w:lvlText w:val="%9."/>
      <w:lvlJc w:val="right"/>
      <w:pPr>
        <w:ind w:left="4772" w:hanging="420"/>
      </w:pPr>
    </w:lvl>
  </w:abstractNum>
  <w:abstractNum w:abstractNumId="41">
    <w:nsid w:val="09E422B3"/>
    <w:multiLevelType w:val="hybridMultilevel"/>
    <w:tmpl w:val="D2BAB5A8"/>
    <w:lvl w:ilvl="0" w:tplc="006A20AC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09F52ED4"/>
    <w:multiLevelType w:val="hybridMultilevel"/>
    <w:tmpl w:val="7CBE1C52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3">
    <w:nsid w:val="0A033AE1"/>
    <w:multiLevelType w:val="hybridMultilevel"/>
    <w:tmpl w:val="14B852DC"/>
    <w:lvl w:ilvl="0" w:tplc="0409000F">
      <w:start w:val="1"/>
      <w:numFmt w:val="decimal"/>
      <w:lvlText w:val="%1."/>
      <w:lvlJc w:val="left"/>
      <w:pPr>
        <w:ind w:left="1839" w:hanging="420"/>
      </w:pPr>
    </w:lvl>
    <w:lvl w:ilvl="1" w:tplc="04090019">
      <w:start w:val="1"/>
      <w:numFmt w:val="lowerLetter"/>
      <w:lvlText w:val="%2)"/>
      <w:lvlJc w:val="left"/>
      <w:pPr>
        <w:ind w:left="2259" w:hanging="420"/>
      </w:pPr>
    </w:lvl>
    <w:lvl w:ilvl="2" w:tplc="0409001B">
      <w:start w:val="1"/>
      <w:numFmt w:val="lowerRoman"/>
      <w:lvlText w:val="%3."/>
      <w:lvlJc w:val="right"/>
      <w:pPr>
        <w:ind w:left="2679" w:hanging="420"/>
      </w:pPr>
    </w:lvl>
    <w:lvl w:ilvl="3" w:tplc="0409000F">
      <w:start w:val="1"/>
      <w:numFmt w:val="decimal"/>
      <w:lvlText w:val="%4."/>
      <w:lvlJc w:val="left"/>
      <w:pPr>
        <w:ind w:left="3099" w:hanging="420"/>
      </w:pPr>
    </w:lvl>
    <w:lvl w:ilvl="4" w:tplc="04090019">
      <w:start w:val="1"/>
      <w:numFmt w:val="lowerLetter"/>
      <w:lvlText w:val="%5)"/>
      <w:lvlJc w:val="left"/>
      <w:pPr>
        <w:ind w:left="3519" w:hanging="420"/>
      </w:pPr>
    </w:lvl>
    <w:lvl w:ilvl="5" w:tplc="0409001B" w:tentative="1">
      <w:start w:val="1"/>
      <w:numFmt w:val="lowerRoman"/>
      <w:lvlText w:val="%6."/>
      <w:lvlJc w:val="right"/>
      <w:pPr>
        <w:ind w:left="3939" w:hanging="420"/>
      </w:pPr>
    </w:lvl>
    <w:lvl w:ilvl="6" w:tplc="0409000F" w:tentative="1">
      <w:start w:val="1"/>
      <w:numFmt w:val="decimal"/>
      <w:lvlText w:val="%7."/>
      <w:lvlJc w:val="left"/>
      <w:pPr>
        <w:ind w:left="4359" w:hanging="420"/>
      </w:pPr>
    </w:lvl>
    <w:lvl w:ilvl="7" w:tplc="04090019" w:tentative="1">
      <w:start w:val="1"/>
      <w:numFmt w:val="lowerLetter"/>
      <w:lvlText w:val="%8)"/>
      <w:lvlJc w:val="left"/>
      <w:pPr>
        <w:ind w:left="4779" w:hanging="420"/>
      </w:pPr>
    </w:lvl>
    <w:lvl w:ilvl="8" w:tplc="0409001B" w:tentative="1">
      <w:start w:val="1"/>
      <w:numFmt w:val="lowerRoman"/>
      <w:lvlText w:val="%9."/>
      <w:lvlJc w:val="right"/>
      <w:pPr>
        <w:ind w:left="5199" w:hanging="420"/>
      </w:pPr>
    </w:lvl>
  </w:abstractNum>
  <w:abstractNum w:abstractNumId="44">
    <w:nsid w:val="0A104BF0"/>
    <w:multiLevelType w:val="hybridMultilevel"/>
    <w:tmpl w:val="D382CFFA"/>
    <w:lvl w:ilvl="0" w:tplc="006A20AC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45">
    <w:nsid w:val="0A144BF1"/>
    <w:multiLevelType w:val="hybridMultilevel"/>
    <w:tmpl w:val="2A069D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0A242FD5"/>
    <w:multiLevelType w:val="multilevel"/>
    <w:tmpl w:val="5AB2C1E0"/>
    <w:lvl w:ilvl="0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567" w:firstLine="0"/>
      </w:pPr>
      <w:rPr>
        <w:rFonts w:hint="eastAsia"/>
      </w:rPr>
    </w:lvl>
  </w:abstractNum>
  <w:abstractNum w:abstractNumId="47">
    <w:nsid w:val="0AC43853"/>
    <w:multiLevelType w:val="hybridMultilevel"/>
    <w:tmpl w:val="E8521C16"/>
    <w:lvl w:ilvl="0" w:tplc="0409000F">
      <w:start w:val="1"/>
      <w:numFmt w:val="decimal"/>
      <w:lvlText w:val="%1."/>
      <w:lvlJc w:val="left"/>
      <w:pPr>
        <w:ind w:left="1271" w:hanging="420"/>
      </w:pPr>
    </w:lvl>
    <w:lvl w:ilvl="1" w:tplc="04090019">
      <w:start w:val="1"/>
      <w:numFmt w:val="lowerLetter"/>
      <w:lvlText w:val="%2)"/>
      <w:lvlJc w:val="left"/>
      <w:pPr>
        <w:ind w:left="1691" w:hanging="420"/>
      </w:pPr>
    </w:lvl>
    <w:lvl w:ilvl="2" w:tplc="0409001B">
      <w:start w:val="1"/>
      <w:numFmt w:val="lowerRoman"/>
      <w:lvlText w:val="%3."/>
      <w:lvlJc w:val="right"/>
      <w:pPr>
        <w:ind w:left="2111" w:hanging="420"/>
      </w:pPr>
    </w:lvl>
    <w:lvl w:ilvl="3" w:tplc="0409000F">
      <w:start w:val="1"/>
      <w:numFmt w:val="decimal"/>
      <w:lvlText w:val="%4."/>
      <w:lvlJc w:val="left"/>
      <w:pPr>
        <w:ind w:left="2531" w:hanging="420"/>
      </w:pPr>
    </w:lvl>
    <w:lvl w:ilvl="4" w:tplc="04090019">
      <w:start w:val="1"/>
      <w:numFmt w:val="lowerLetter"/>
      <w:lvlText w:val="%5)"/>
      <w:lvlJc w:val="left"/>
      <w:pPr>
        <w:ind w:left="2951" w:hanging="420"/>
      </w:pPr>
    </w:lvl>
    <w:lvl w:ilvl="5" w:tplc="0409001B">
      <w:start w:val="1"/>
      <w:numFmt w:val="lowerRoman"/>
      <w:lvlText w:val="%6."/>
      <w:lvlJc w:val="right"/>
      <w:pPr>
        <w:ind w:left="3371" w:hanging="420"/>
      </w:pPr>
    </w:lvl>
    <w:lvl w:ilvl="6" w:tplc="0409000F">
      <w:start w:val="1"/>
      <w:numFmt w:val="decimal"/>
      <w:lvlText w:val="%7."/>
      <w:lvlJc w:val="left"/>
      <w:pPr>
        <w:ind w:left="3791" w:hanging="420"/>
      </w:pPr>
    </w:lvl>
    <w:lvl w:ilvl="7" w:tplc="04090019">
      <w:start w:val="1"/>
      <w:numFmt w:val="lowerLetter"/>
      <w:lvlText w:val="%8)"/>
      <w:lvlJc w:val="left"/>
      <w:pPr>
        <w:ind w:left="4211" w:hanging="420"/>
      </w:pPr>
    </w:lvl>
    <w:lvl w:ilvl="8" w:tplc="0409001B">
      <w:start w:val="1"/>
      <w:numFmt w:val="lowerRoman"/>
      <w:lvlText w:val="%9."/>
      <w:lvlJc w:val="right"/>
      <w:pPr>
        <w:ind w:left="4631" w:hanging="420"/>
      </w:pPr>
    </w:lvl>
  </w:abstractNum>
  <w:abstractNum w:abstractNumId="48">
    <w:nsid w:val="0B5458DA"/>
    <w:multiLevelType w:val="multilevel"/>
    <w:tmpl w:val="DA962A0C"/>
    <w:lvl w:ilvl="0">
      <w:start w:val="1"/>
      <w:numFmt w:val="decimal"/>
      <w:lvlText w:val="%1."/>
      <w:lvlJc w:val="left"/>
      <w:pPr>
        <w:ind w:left="987" w:hanging="420"/>
      </w:p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decimal"/>
      <w:lvlText w:val="%9."/>
      <w:lvlJc w:val="left"/>
      <w:pPr>
        <w:ind w:left="567" w:firstLine="0"/>
      </w:pPr>
    </w:lvl>
  </w:abstractNum>
  <w:abstractNum w:abstractNumId="49">
    <w:nsid w:val="0BCA74DB"/>
    <w:multiLevelType w:val="hybridMultilevel"/>
    <w:tmpl w:val="97B44ADE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0">
    <w:nsid w:val="0BD52C3D"/>
    <w:multiLevelType w:val="hybridMultilevel"/>
    <w:tmpl w:val="A1DAA13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1">
    <w:nsid w:val="0C3F104F"/>
    <w:multiLevelType w:val="hybridMultilevel"/>
    <w:tmpl w:val="B6E6123C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>
      <w:start w:val="1"/>
      <w:numFmt w:val="decimal"/>
      <w:lvlText w:val="%4."/>
      <w:lvlJc w:val="left"/>
      <w:pPr>
        <w:ind w:left="3360" w:hanging="420"/>
      </w:pPr>
    </w:lvl>
    <w:lvl w:ilvl="4" w:tplc="04090019">
      <w:start w:val="1"/>
      <w:numFmt w:val="lowerLetter"/>
      <w:lvlText w:val="%5)"/>
      <w:lvlJc w:val="left"/>
      <w:pPr>
        <w:ind w:left="3780" w:hanging="420"/>
      </w:pPr>
    </w:lvl>
    <w:lvl w:ilvl="5" w:tplc="0409001B">
      <w:start w:val="1"/>
      <w:numFmt w:val="lowerRoman"/>
      <w:lvlText w:val="%6."/>
      <w:lvlJc w:val="right"/>
      <w:pPr>
        <w:ind w:left="4200" w:hanging="420"/>
      </w:pPr>
    </w:lvl>
    <w:lvl w:ilvl="6" w:tplc="0409000F">
      <w:start w:val="1"/>
      <w:numFmt w:val="decimal"/>
      <w:lvlText w:val="%7."/>
      <w:lvlJc w:val="left"/>
      <w:pPr>
        <w:ind w:left="4620" w:hanging="420"/>
      </w:pPr>
    </w:lvl>
    <w:lvl w:ilvl="7" w:tplc="04090019">
      <w:start w:val="1"/>
      <w:numFmt w:val="lowerLetter"/>
      <w:lvlText w:val="%8)"/>
      <w:lvlJc w:val="left"/>
      <w:pPr>
        <w:ind w:left="5040" w:hanging="420"/>
      </w:pPr>
    </w:lvl>
    <w:lvl w:ilvl="8" w:tplc="0409001B">
      <w:start w:val="1"/>
      <w:numFmt w:val="lowerRoman"/>
      <w:lvlText w:val="%9."/>
      <w:lvlJc w:val="right"/>
      <w:pPr>
        <w:ind w:left="5460" w:hanging="420"/>
      </w:pPr>
    </w:lvl>
  </w:abstractNum>
  <w:abstractNum w:abstractNumId="52">
    <w:nsid w:val="0C490D58"/>
    <w:multiLevelType w:val="multilevel"/>
    <w:tmpl w:val="0FFCB87C"/>
    <w:lvl w:ilvl="0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pStyle w:val="2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3">
    <w:nsid w:val="0C873E75"/>
    <w:multiLevelType w:val="hybridMultilevel"/>
    <w:tmpl w:val="A0405EAE"/>
    <w:lvl w:ilvl="0" w:tplc="0409000F">
      <w:start w:val="1"/>
      <w:numFmt w:val="decimal"/>
      <w:lvlText w:val="%1."/>
      <w:lvlJc w:val="left"/>
      <w:pPr>
        <w:ind w:left="1412" w:hanging="420"/>
      </w:pPr>
    </w:lvl>
    <w:lvl w:ilvl="1" w:tplc="51104B7C">
      <w:start w:val="1"/>
      <w:numFmt w:val="bullet"/>
      <w:lvlText w:val=""/>
      <w:lvlJc w:val="left"/>
      <w:pPr>
        <w:ind w:left="1832" w:hanging="420"/>
      </w:pPr>
      <w:rPr>
        <w:rFonts w:ascii="Wingdings" w:hAnsi="Wingdings" w:hint="default"/>
        <w:color w:val="FF0000"/>
        <w:sz w:val="30"/>
      </w:rPr>
    </w:lvl>
    <w:lvl w:ilvl="2" w:tplc="0409001B">
      <w:start w:val="1"/>
      <w:numFmt w:val="lowerRoman"/>
      <w:lvlText w:val="%3."/>
      <w:lvlJc w:val="right"/>
      <w:pPr>
        <w:ind w:left="2252" w:hanging="420"/>
      </w:pPr>
    </w:lvl>
    <w:lvl w:ilvl="3" w:tplc="0409000F">
      <w:start w:val="1"/>
      <w:numFmt w:val="decimal"/>
      <w:lvlText w:val="%4."/>
      <w:lvlJc w:val="left"/>
      <w:pPr>
        <w:ind w:left="2672" w:hanging="420"/>
      </w:pPr>
    </w:lvl>
    <w:lvl w:ilvl="4" w:tplc="04090019">
      <w:start w:val="1"/>
      <w:numFmt w:val="lowerLetter"/>
      <w:lvlText w:val="%5)"/>
      <w:lvlJc w:val="left"/>
      <w:pPr>
        <w:ind w:left="3092" w:hanging="420"/>
      </w:pPr>
    </w:lvl>
    <w:lvl w:ilvl="5" w:tplc="0409001B">
      <w:start w:val="1"/>
      <w:numFmt w:val="lowerRoman"/>
      <w:lvlText w:val="%6."/>
      <w:lvlJc w:val="right"/>
      <w:pPr>
        <w:ind w:left="3512" w:hanging="420"/>
      </w:pPr>
    </w:lvl>
    <w:lvl w:ilvl="6" w:tplc="0409000F">
      <w:start w:val="1"/>
      <w:numFmt w:val="decimal"/>
      <w:lvlText w:val="%7."/>
      <w:lvlJc w:val="left"/>
      <w:pPr>
        <w:ind w:left="3932" w:hanging="420"/>
      </w:pPr>
    </w:lvl>
    <w:lvl w:ilvl="7" w:tplc="04090019">
      <w:start w:val="1"/>
      <w:numFmt w:val="lowerLetter"/>
      <w:lvlText w:val="%8)"/>
      <w:lvlJc w:val="left"/>
      <w:pPr>
        <w:ind w:left="4352" w:hanging="420"/>
      </w:pPr>
    </w:lvl>
    <w:lvl w:ilvl="8" w:tplc="0409001B">
      <w:start w:val="1"/>
      <w:numFmt w:val="lowerRoman"/>
      <w:lvlText w:val="%9."/>
      <w:lvlJc w:val="right"/>
      <w:pPr>
        <w:ind w:left="4772" w:hanging="420"/>
      </w:pPr>
    </w:lvl>
  </w:abstractNum>
  <w:abstractNum w:abstractNumId="54">
    <w:nsid w:val="0C8F7E2C"/>
    <w:multiLevelType w:val="hybridMultilevel"/>
    <w:tmpl w:val="5C44FBDA"/>
    <w:lvl w:ilvl="0" w:tplc="974E20C8">
      <w:start w:val="1"/>
      <w:numFmt w:val="bullet"/>
      <w:lvlText w:val="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5">
    <w:nsid w:val="0CA845AD"/>
    <w:multiLevelType w:val="hybridMultilevel"/>
    <w:tmpl w:val="8A16CF96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56">
    <w:nsid w:val="0D470D0B"/>
    <w:multiLevelType w:val="hybridMultilevel"/>
    <w:tmpl w:val="4376906A"/>
    <w:lvl w:ilvl="0" w:tplc="006A20AC">
      <w:start w:val="1"/>
      <w:numFmt w:val="decimal"/>
      <w:lvlText w:val="%1."/>
      <w:lvlJc w:val="left"/>
      <w:pPr>
        <w:ind w:left="1282" w:hanging="420"/>
      </w:pPr>
    </w:lvl>
    <w:lvl w:ilvl="1" w:tplc="04090019">
      <w:start w:val="1"/>
      <w:numFmt w:val="lowerLetter"/>
      <w:lvlText w:val="%2)"/>
      <w:lvlJc w:val="left"/>
      <w:pPr>
        <w:ind w:left="1702" w:hanging="420"/>
      </w:pPr>
    </w:lvl>
    <w:lvl w:ilvl="2" w:tplc="0409001B">
      <w:start w:val="1"/>
      <w:numFmt w:val="lowerRoman"/>
      <w:lvlText w:val="%3."/>
      <w:lvlJc w:val="right"/>
      <w:pPr>
        <w:ind w:left="2122" w:hanging="420"/>
      </w:pPr>
    </w:lvl>
    <w:lvl w:ilvl="3" w:tplc="0409000F">
      <w:start w:val="1"/>
      <w:numFmt w:val="decimal"/>
      <w:lvlText w:val="%4."/>
      <w:lvlJc w:val="left"/>
      <w:pPr>
        <w:ind w:left="2542" w:hanging="420"/>
      </w:pPr>
    </w:lvl>
    <w:lvl w:ilvl="4" w:tplc="04090019">
      <w:start w:val="1"/>
      <w:numFmt w:val="lowerLetter"/>
      <w:lvlText w:val="%5)"/>
      <w:lvlJc w:val="left"/>
      <w:pPr>
        <w:ind w:left="2962" w:hanging="420"/>
      </w:pPr>
    </w:lvl>
    <w:lvl w:ilvl="5" w:tplc="0409001B">
      <w:start w:val="1"/>
      <w:numFmt w:val="lowerRoman"/>
      <w:lvlText w:val="%6."/>
      <w:lvlJc w:val="right"/>
      <w:pPr>
        <w:ind w:left="3382" w:hanging="420"/>
      </w:pPr>
    </w:lvl>
    <w:lvl w:ilvl="6" w:tplc="0409000F">
      <w:start w:val="1"/>
      <w:numFmt w:val="decimal"/>
      <w:lvlText w:val="%7."/>
      <w:lvlJc w:val="left"/>
      <w:pPr>
        <w:ind w:left="3802" w:hanging="420"/>
      </w:pPr>
    </w:lvl>
    <w:lvl w:ilvl="7" w:tplc="04090019">
      <w:start w:val="1"/>
      <w:numFmt w:val="lowerLetter"/>
      <w:lvlText w:val="%8)"/>
      <w:lvlJc w:val="left"/>
      <w:pPr>
        <w:ind w:left="4222" w:hanging="420"/>
      </w:pPr>
    </w:lvl>
    <w:lvl w:ilvl="8" w:tplc="0409001B">
      <w:start w:val="1"/>
      <w:numFmt w:val="lowerRoman"/>
      <w:lvlText w:val="%9."/>
      <w:lvlJc w:val="right"/>
      <w:pPr>
        <w:ind w:left="4642" w:hanging="420"/>
      </w:pPr>
    </w:lvl>
  </w:abstractNum>
  <w:abstractNum w:abstractNumId="57">
    <w:nsid w:val="0DBA402E"/>
    <w:multiLevelType w:val="hybridMultilevel"/>
    <w:tmpl w:val="DB54CC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0DC620D1"/>
    <w:multiLevelType w:val="multilevel"/>
    <w:tmpl w:val="15DAC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0E12749F"/>
    <w:multiLevelType w:val="hybridMultilevel"/>
    <w:tmpl w:val="A38A503A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0">
    <w:nsid w:val="0E9F2D21"/>
    <w:multiLevelType w:val="hybridMultilevel"/>
    <w:tmpl w:val="FB8820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0F13101F"/>
    <w:multiLevelType w:val="hybridMultilevel"/>
    <w:tmpl w:val="499E9C5C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2">
    <w:nsid w:val="0F556916"/>
    <w:multiLevelType w:val="multilevel"/>
    <w:tmpl w:val="5AB2C1E0"/>
    <w:lvl w:ilvl="0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567" w:firstLine="0"/>
      </w:pPr>
      <w:rPr>
        <w:rFonts w:hint="eastAsia"/>
      </w:rPr>
    </w:lvl>
  </w:abstractNum>
  <w:abstractNum w:abstractNumId="63">
    <w:nsid w:val="0F7C3909"/>
    <w:multiLevelType w:val="hybridMultilevel"/>
    <w:tmpl w:val="8580048A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4">
    <w:nsid w:val="0F9C7A26"/>
    <w:multiLevelType w:val="hybridMultilevel"/>
    <w:tmpl w:val="998ADB2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5">
    <w:nsid w:val="0FB36DB1"/>
    <w:multiLevelType w:val="hybridMultilevel"/>
    <w:tmpl w:val="BBFAEA36"/>
    <w:lvl w:ilvl="0" w:tplc="006A20AC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66">
    <w:nsid w:val="0FD33690"/>
    <w:multiLevelType w:val="hybridMultilevel"/>
    <w:tmpl w:val="FF60B3C2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547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7">
    <w:nsid w:val="105C58EB"/>
    <w:multiLevelType w:val="hybridMultilevel"/>
    <w:tmpl w:val="0FFA70FA"/>
    <w:lvl w:ilvl="0" w:tplc="006A20AC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1142421E"/>
    <w:multiLevelType w:val="hybridMultilevel"/>
    <w:tmpl w:val="779620A8"/>
    <w:lvl w:ilvl="0" w:tplc="006A20AC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69">
    <w:nsid w:val="11AF26D0"/>
    <w:multiLevelType w:val="hybridMultilevel"/>
    <w:tmpl w:val="6A8E46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11B27EE2"/>
    <w:multiLevelType w:val="hybridMultilevel"/>
    <w:tmpl w:val="E39219AE"/>
    <w:lvl w:ilvl="0" w:tplc="006A20AC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71">
    <w:nsid w:val="12015121"/>
    <w:multiLevelType w:val="hybridMultilevel"/>
    <w:tmpl w:val="4EC8D6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12253693"/>
    <w:multiLevelType w:val="hybridMultilevel"/>
    <w:tmpl w:val="E370C428"/>
    <w:lvl w:ilvl="0" w:tplc="006A20AC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12295876"/>
    <w:multiLevelType w:val="hybridMultilevel"/>
    <w:tmpl w:val="04FA49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>
    <w:nsid w:val="125E4E7C"/>
    <w:multiLevelType w:val="hybridMultilevel"/>
    <w:tmpl w:val="7DCA49A4"/>
    <w:lvl w:ilvl="0" w:tplc="0409000F">
      <w:start w:val="1"/>
      <w:numFmt w:val="decimal"/>
      <w:lvlText w:val="%1."/>
      <w:lvlJc w:val="left"/>
      <w:pPr>
        <w:ind w:left="1271" w:hanging="420"/>
      </w:pPr>
    </w:lvl>
    <w:lvl w:ilvl="1" w:tplc="51104B7C">
      <w:start w:val="1"/>
      <w:numFmt w:val="bullet"/>
      <w:lvlText w:val=""/>
      <w:lvlJc w:val="left"/>
      <w:pPr>
        <w:ind w:left="1691" w:hanging="420"/>
      </w:pPr>
      <w:rPr>
        <w:rFonts w:ascii="Wingdings" w:hAnsi="Wingdings" w:hint="default"/>
        <w:color w:val="FF0000"/>
        <w:sz w:val="30"/>
      </w:rPr>
    </w:lvl>
    <w:lvl w:ilvl="2" w:tplc="0409001B">
      <w:start w:val="1"/>
      <w:numFmt w:val="lowerRoman"/>
      <w:lvlText w:val="%3."/>
      <w:lvlJc w:val="right"/>
      <w:pPr>
        <w:ind w:left="2111" w:hanging="420"/>
      </w:pPr>
    </w:lvl>
    <w:lvl w:ilvl="3" w:tplc="0409000F">
      <w:start w:val="1"/>
      <w:numFmt w:val="decimal"/>
      <w:lvlText w:val="%4."/>
      <w:lvlJc w:val="left"/>
      <w:pPr>
        <w:ind w:left="2531" w:hanging="420"/>
      </w:pPr>
    </w:lvl>
    <w:lvl w:ilvl="4" w:tplc="04090019">
      <w:start w:val="1"/>
      <w:numFmt w:val="lowerLetter"/>
      <w:lvlText w:val="%5)"/>
      <w:lvlJc w:val="left"/>
      <w:pPr>
        <w:ind w:left="2951" w:hanging="420"/>
      </w:pPr>
    </w:lvl>
    <w:lvl w:ilvl="5" w:tplc="0409001B">
      <w:start w:val="1"/>
      <w:numFmt w:val="lowerRoman"/>
      <w:lvlText w:val="%6."/>
      <w:lvlJc w:val="right"/>
      <w:pPr>
        <w:ind w:left="3371" w:hanging="420"/>
      </w:pPr>
    </w:lvl>
    <w:lvl w:ilvl="6" w:tplc="0409000F">
      <w:start w:val="1"/>
      <w:numFmt w:val="decimal"/>
      <w:lvlText w:val="%7."/>
      <w:lvlJc w:val="left"/>
      <w:pPr>
        <w:ind w:left="3791" w:hanging="420"/>
      </w:pPr>
    </w:lvl>
    <w:lvl w:ilvl="7" w:tplc="04090019">
      <w:start w:val="1"/>
      <w:numFmt w:val="lowerLetter"/>
      <w:lvlText w:val="%8)"/>
      <w:lvlJc w:val="left"/>
      <w:pPr>
        <w:ind w:left="4211" w:hanging="420"/>
      </w:pPr>
    </w:lvl>
    <w:lvl w:ilvl="8" w:tplc="0409001B">
      <w:start w:val="1"/>
      <w:numFmt w:val="lowerRoman"/>
      <w:lvlText w:val="%9."/>
      <w:lvlJc w:val="right"/>
      <w:pPr>
        <w:ind w:left="4631" w:hanging="420"/>
      </w:pPr>
    </w:lvl>
  </w:abstractNum>
  <w:abstractNum w:abstractNumId="75">
    <w:nsid w:val="12712A42"/>
    <w:multiLevelType w:val="hybridMultilevel"/>
    <w:tmpl w:val="C7627A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12894D8E"/>
    <w:multiLevelType w:val="hybridMultilevel"/>
    <w:tmpl w:val="18805CA6"/>
    <w:lvl w:ilvl="0" w:tplc="04090005">
      <w:start w:val="1"/>
      <w:numFmt w:val="bullet"/>
      <w:lvlText w:val=""/>
      <w:lvlJc w:val="left"/>
      <w:pPr>
        <w:ind w:left="138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2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222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42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062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482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902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322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742" w:hanging="420"/>
      </w:pPr>
      <w:rPr>
        <w:rFonts w:ascii="Wingdings" w:hAnsi="Wingdings" w:hint="default"/>
      </w:rPr>
    </w:lvl>
  </w:abstractNum>
  <w:abstractNum w:abstractNumId="77">
    <w:nsid w:val="12C5338B"/>
    <w:multiLevelType w:val="hybridMultilevel"/>
    <w:tmpl w:val="2AD21C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>
    <w:nsid w:val="12D40F10"/>
    <w:multiLevelType w:val="hybridMultilevel"/>
    <w:tmpl w:val="36DAD052"/>
    <w:lvl w:ilvl="0" w:tplc="006A20AC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79">
    <w:nsid w:val="13402444"/>
    <w:multiLevelType w:val="hybridMultilevel"/>
    <w:tmpl w:val="45FA1A6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0">
    <w:nsid w:val="13880AA4"/>
    <w:multiLevelType w:val="hybridMultilevel"/>
    <w:tmpl w:val="601EF352"/>
    <w:lvl w:ilvl="0" w:tplc="0660CB42">
      <w:start w:val="1"/>
      <w:numFmt w:val="decimal"/>
      <w:lvlText w:val="%1."/>
      <w:lvlJc w:val="left"/>
      <w:pPr>
        <w:ind w:left="1200" w:hanging="36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81">
    <w:nsid w:val="13A609C0"/>
    <w:multiLevelType w:val="hybridMultilevel"/>
    <w:tmpl w:val="73FAB0A8"/>
    <w:lvl w:ilvl="0" w:tplc="51104B7C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  <w:color w:val="FF0000"/>
        <w:sz w:val="30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2">
    <w:nsid w:val="13CE6713"/>
    <w:multiLevelType w:val="hybridMultilevel"/>
    <w:tmpl w:val="251038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15657A6B"/>
    <w:multiLevelType w:val="hybridMultilevel"/>
    <w:tmpl w:val="3A04158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4">
    <w:nsid w:val="15866CA0"/>
    <w:multiLevelType w:val="hybridMultilevel"/>
    <w:tmpl w:val="138643C4"/>
    <w:lvl w:ilvl="0" w:tplc="04090005">
      <w:start w:val="1"/>
      <w:numFmt w:val="bullet"/>
      <w:lvlText w:val=""/>
      <w:lvlJc w:val="left"/>
      <w:pPr>
        <w:ind w:left="138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2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222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42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062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482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902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322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742" w:hanging="420"/>
      </w:pPr>
      <w:rPr>
        <w:rFonts w:ascii="Wingdings" w:hAnsi="Wingdings" w:hint="default"/>
      </w:rPr>
    </w:lvl>
  </w:abstractNum>
  <w:abstractNum w:abstractNumId="85">
    <w:nsid w:val="15B1613B"/>
    <w:multiLevelType w:val="multilevel"/>
    <w:tmpl w:val="E4705874"/>
    <w:lvl w:ilvl="0">
      <w:start w:val="1"/>
      <w:numFmt w:val="bullet"/>
      <w:lvlText w:val=""/>
      <w:lvlJc w:val="left"/>
      <w:pPr>
        <w:tabs>
          <w:tab w:val="num" w:pos="1560"/>
        </w:tabs>
        <w:ind w:left="15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280"/>
        </w:tabs>
        <w:ind w:left="22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720"/>
        </w:tabs>
        <w:ind w:left="37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880"/>
        </w:tabs>
        <w:ind w:left="58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  <w:sz w:val="20"/>
      </w:rPr>
    </w:lvl>
  </w:abstractNum>
  <w:abstractNum w:abstractNumId="86">
    <w:nsid w:val="15D306F8"/>
    <w:multiLevelType w:val="multilevel"/>
    <w:tmpl w:val="F0546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>
    <w:nsid w:val="168E7691"/>
    <w:multiLevelType w:val="hybridMultilevel"/>
    <w:tmpl w:val="F72AAB0A"/>
    <w:lvl w:ilvl="0" w:tplc="51104B7C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  <w:color w:val="FF0000"/>
        <w:sz w:val="30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8">
    <w:nsid w:val="16916072"/>
    <w:multiLevelType w:val="hybridMultilevel"/>
    <w:tmpl w:val="7CDEF17C"/>
    <w:lvl w:ilvl="0" w:tplc="031A6842">
      <w:start w:val="1"/>
      <w:numFmt w:val="decimal"/>
      <w:lvlText w:val="%1."/>
      <w:lvlJc w:val="left"/>
      <w:pPr>
        <w:ind w:left="1282" w:hanging="420"/>
      </w:pPr>
    </w:lvl>
    <w:lvl w:ilvl="1" w:tplc="04090019">
      <w:start w:val="1"/>
      <w:numFmt w:val="lowerLetter"/>
      <w:lvlText w:val="%2)"/>
      <w:lvlJc w:val="left"/>
      <w:pPr>
        <w:ind w:left="1702" w:hanging="420"/>
      </w:pPr>
    </w:lvl>
    <w:lvl w:ilvl="2" w:tplc="0409001B">
      <w:start w:val="1"/>
      <w:numFmt w:val="lowerRoman"/>
      <w:lvlText w:val="%3."/>
      <w:lvlJc w:val="right"/>
      <w:pPr>
        <w:ind w:left="2122" w:hanging="420"/>
      </w:pPr>
    </w:lvl>
    <w:lvl w:ilvl="3" w:tplc="0409000F">
      <w:start w:val="1"/>
      <w:numFmt w:val="decimal"/>
      <w:lvlText w:val="%4."/>
      <w:lvlJc w:val="left"/>
      <w:pPr>
        <w:ind w:left="2542" w:hanging="420"/>
      </w:pPr>
    </w:lvl>
    <w:lvl w:ilvl="4" w:tplc="04090019">
      <w:start w:val="1"/>
      <w:numFmt w:val="lowerLetter"/>
      <w:lvlText w:val="%5)"/>
      <w:lvlJc w:val="left"/>
      <w:pPr>
        <w:ind w:left="2962" w:hanging="420"/>
      </w:pPr>
    </w:lvl>
    <w:lvl w:ilvl="5" w:tplc="0409001B">
      <w:start w:val="1"/>
      <w:numFmt w:val="lowerRoman"/>
      <w:lvlText w:val="%6."/>
      <w:lvlJc w:val="right"/>
      <w:pPr>
        <w:ind w:left="3382" w:hanging="420"/>
      </w:pPr>
    </w:lvl>
    <w:lvl w:ilvl="6" w:tplc="0409000F">
      <w:start w:val="1"/>
      <w:numFmt w:val="decimal"/>
      <w:lvlText w:val="%7."/>
      <w:lvlJc w:val="left"/>
      <w:pPr>
        <w:ind w:left="3802" w:hanging="420"/>
      </w:pPr>
    </w:lvl>
    <w:lvl w:ilvl="7" w:tplc="04090019">
      <w:start w:val="1"/>
      <w:numFmt w:val="lowerLetter"/>
      <w:lvlText w:val="%8)"/>
      <w:lvlJc w:val="left"/>
      <w:pPr>
        <w:ind w:left="4222" w:hanging="420"/>
      </w:pPr>
    </w:lvl>
    <w:lvl w:ilvl="8" w:tplc="0409001B">
      <w:start w:val="1"/>
      <w:numFmt w:val="lowerRoman"/>
      <w:lvlText w:val="%9."/>
      <w:lvlJc w:val="right"/>
      <w:pPr>
        <w:ind w:left="4642" w:hanging="420"/>
      </w:pPr>
    </w:lvl>
  </w:abstractNum>
  <w:abstractNum w:abstractNumId="89">
    <w:nsid w:val="169624D4"/>
    <w:multiLevelType w:val="hybridMultilevel"/>
    <w:tmpl w:val="FE7EC3F2"/>
    <w:lvl w:ilvl="0" w:tplc="0409000F">
      <w:start w:val="1"/>
      <w:numFmt w:val="decimal"/>
      <w:lvlText w:val="%1."/>
      <w:lvlJc w:val="left"/>
      <w:pPr>
        <w:ind w:left="1839" w:hanging="420"/>
      </w:pPr>
    </w:lvl>
    <w:lvl w:ilvl="1" w:tplc="04090019" w:tentative="1">
      <w:start w:val="1"/>
      <w:numFmt w:val="lowerLetter"/>
      <w:lvlText w:val="%2)"/>
      <w:lvlJc w:val="left"/>
      <w:pPr>
        <w:ind w:left="2259" w:hanging="420"/>
      </w:pPr>
    </w:lvl>
    <w:lvl w:ilvl="2" w:tplc="0409001B" w:tentative="1">
      <w:start w:val="1"/>
      <w:numFmt w:val="lowerRoman"/>
      <w:lvlText w:val="%3."/>
      <w:lvlJc w:val="right"/>
      <w:pPr>
        <w:ind w:left="2679" w:hanging="420"/>
      </w:pPr>
    </w:lvl>
    <w:lvl w:ilvl="3" w:tplc="0409000F" w:tentative="1">
      <w:start w:val="1"/>
      <w:numFmt w:val="decimal"/>
      <w:lvlText w:val="%4."/>
      <w:lvlJc w:val="left"/>
      <w:pPr>
        <w:ind w:left="3099" w:hanging="420"/>
      </w:pPr>
    </w:lvl>
    <w:lvl w:ilvl="4" w:tplc="04090019" w:tentative="1">
      <w:start w:val="1"/>
      <w:numFmt w:val="lowerLetter"/>
      <w:lvlText w:val="%5)"/>
      <w:lvlJc w:val="left"/>
      <w:pPr>
        <w:ind w:left="3519" w:hanging="420"/>
      </w:pPr>
    </w:lvl>
    <w:lvl w:ilvl="5" w:tplc="0409001B" w:tentative="1">
      <w:start w:val="1"/>
      <w:numFmt w:val="lowerRoman"/>
      <w:lvlText w:val="%6."/>
      <w:lvlJc w:val="right"/>
      <w:pPr>
        <w:ind w:left="3939" w:hanging="420"/>
      </w:pPr>
    </w:lvl>
    <w:lvl w:ilvl="6" w:tplc="0409000F" w:tentative="1">
      <w:start w:val="1"/>
      <w:numFmt w:val="decimal"/>
      <w:lvlText w:val="%7."/>
      <w:lvlJc w:val="left"/>
      <w:pPr>
        <w:ind w:left="4359" w:hanging="420"/>
      </w:pPr>
    </w:lvl>
    <w:lvl w:ilvl="7" w:tplc="04090019" w:tentative="1">
      <w:start w:val="1"/>
      <w:numFmt w:val="lowerLetter"/>
      <w:lvlText w:val="%8)"/>
      <w:lvlJc w:val="left"/>
      <w:pPr>
        <w:ind w:left="4779" w:hanging="420"/>
      </w:pPr>
    </w:lvl>
    <w:lvl w:ilvl="8" w:tplc="0409001B" w:tentative="1">
      <w:start w:val="1"/>
      <w:numFmt w:val="lowerRoman"/>
      <w:lvlText w:val="%9."/>
      <w:lvlJc w:val="right"/>
      <w:pPr>
        <w:ind w:left="5199" w:hanging="420"/>
      </w:pPr>
    </w:lvl>
  </w:abstractNum>
  <w:abstractNum w:abstractNumId="90">
    <w:nsid w:val="16B37B11"/>
    <w:multiLevelType w:val="hybridMultilevel"/>
    <w:tmpl w:val="05448248"/>
    <w:lvl w:ilvl="0" w:tplc="006A20AC">
      <w:start w:val="1"/>
      <w:numFmt w:val="decimal"/>
      <w:lvlText w:val="%1."/>
      <w:lvlJc w:val="left"/>
      <w:pPr>
        <w:ind w:left="1282" w:hanging="420"/>
      </w:pPr>
    </w:lvl>
    <w:lvl w:ilvl="1" w:tplc="04090019">
      <w:start w:val="1"/>
      <w:numFmt w:val="lowerLetter"/>
      <w:lvlText w:val="%2)"/>
      <w:lvlJc w:val="left"/>
      <w:pPr>
        <w:ind w:left="1702" w:hanging="420"/>
      </w:pPr>
    </w:lvl>
    <w:lvl w:ilvl="2" w:tplc="0409001B">
      <w:start w:val="1"/>
      <w:numFmt w:val="lowerRoman"/>
      <w:lvlText w:val="%3."/>
      <w:lvlJc w:val="right"/>
      <w:pPr>
        <w:ind w:left="2122" w:hanging="420"/>
      </w:pPr>
    </w:lvl>
    <w:lvl w:ilvl="3" w:tplc="0409000F">
      <w:start w:val="1"/>
      <w:numFmt w:val="decimal"/>
      <w:lvlText w:val="%4."/>
      <w:lvlJc w:val="left"/>
      <w:pPr>
        <w:ind w:left="2542" w:hanging="420"/>
      </w:pPr>
    </w:lvl>
    <w:lvl w:ilvl="4" w:tplc="04090019">
      <w:start w:val="1"/>
      <w:numFmt w:val="lowerLetter"/>
      <w:lvlText w:val="%5)"/>
      <w:lvlJc w:val="left"/>
      <w:pPr>
        <w:ind w:left="2962" w:hanging="420"/>
      </w:pPr>
    </w:lvl>
    <w:lvl w:ilvl="5" w:tplc="0409001B">
      <w:start w:val="1"/>
      <w:numFmt w:val="lowerRoman"/>
      <w:lvlText w:val="%6."/>
      <w:lvlJc w:val="right"/>
      <w:pPr>
        <w:ind w:left="3382" w:hanging="420"/>
      </w:pPr>
    </w:lvl>
    <w:lvl w:ilvl="6" w:tplc="0409000F">
      <w:start w:val="1"/>
      <w:numFmt w:val="decimal"/>
      <w:lvlText w:val="%7."/>
      <w:lvlJc w:val="left"/>
      <w:pPr>
        <w:ind w:left="3802" w:hanging="420"/>
      </w:pPr>
    </w:lvl>
    <w:lvl w:ilvl="7" w:tplc="04090019">
      <w:start w:val="1"/>
      <w:numFmt w:val="lowerLetter"/>
      <w:lvlText w:val="%8)"/>
      <w:lvlJc w:val="left"/>
      <w:pPr>
        <w:ind w:left="4222" w:hanging="420"/>
      </w:pPr>
    </w:lvl>
    <w:lvl w:ilvl="8" w:tplc="0409001B">
      <w:start w:val="1"/>
      <w:numFmt w:val="lowerRoman"/>
      <w:lvlText w:val="%9."/>
      <w:lvlJc w:val="right"/>
      <w:pPr>
        <w:ind w:left="4642" w:hanging="420"/>
      </w:pPr>
    </w:lvl>
  </w:abstractNum>
  <w:abstractNum w:abstractNumId="91">
    <w:nsid w:val="16C00867"/>
    <w:multiLevelType w:val="hybridMultilevel"/>
    <w:tmpl w:val="FEE2E498"/>
    <w:lvl w:ilvl="0" w:tplc="0409000F">
      <w:start w:val="1"/>
      <w:numFmt w:val="decimal"/>
      <w:lvlText w:val="%1."/>
      <w:lvlJc w:val="left"/>
      <w:pPr>
        <w:ind w:left="2520" w:hanging="420"/>
      </w:pPr>
    </w:lvl>
    <w:lvl w:ilvl="1" w:tplc="04090019">
      <w:start w:val="1"/>
      <w:numFmt w:val="lowerLetter"/>
      <w:lvlText w:val="%2)"/>
      <w:lvlJc w:val="left"/>
      <w:pPr>
        <w:ind w:left="2940" w:hanging="420"/>
      </w:pPr>
    </w:lvl>
    <w:lvl w:ilvl="2" w:tplc="0409001B">
      <w:start w:val="1"/>
      <w:numFmt w:val="lowerRoman"/>
      <w:lvlText w:val="%3."/>
      <w:lvlJc w:val="right"/>
      <w:pPr>
        <w:ind w:left="3360" w:hanging="420"/>
      </w:pPr>
    </w:lvl>
    <w:lvl w:ilvl="3" w:tplc="0409000F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92">
    <w:nsid w:val="17FF4E54"/>
    <w:multiLevelType w:val="hybridMultilevel"/>
    <w:tmpl w:val="58AEA5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>
    <w:nsid w:val="186A61C6"/>
    <w:multiLevelType w:val="hybridMultilevel"/>
    <w:tmpl w:val="42BC82BA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4">
    <w:nsid w:val="18760FC4"/>
    <w:multiLevelType w:val="hybridMultilevel"/>
    <w:tmpl w:val="ECC4AB5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5">
    <w:nsid w:val="18EF447F"/>
    <w:multiLevelType w:val="hybridMultilevel"/>
    <w:tmpl w:val="DB644C88"/>
    <w:lvl w:ilvl="0" w:tplc="0409000F">
      <w:start w:val="1"/>
      <w:numFmt w:val="decimal"/>
      <w:lvlText w:val="%1."/>
      <w:lvlJc w:val="left"/>
      <w:pPr>
        <w:ind w:left="1839" w:hanging="420"/>
      </w:pPr>
    </w:lvl>
    <w:lvl w:ilvl="1" w:tplc="04090019">
      <w:start w:val="1"/>
      <w:numFmt w:val="lowerLetter"/>
      <w:lvlText w:val="%2)"/>
      <w:lvlJc w:val="left"/>
      <w:pPr>
        <w:ind w:left="2259" w:hanging="420"/>
      </w:pPr>
    </w:lvl>
    <w:lvl w:ilvl="2" w:tplc="0409001B" w:tentative="1">
      <w:start w:val="1"/>
      <w:numFmt w:val="lowerRoman"/>
      <w:lvlText w:val="%3."/>
      <w:lvlJc w:val="right"/>
      <w:pPr>
        <w:ind w:left="2679" w:hanging="420"/>
      </w:pPr>
    </w:lvl>
    <w:lvl w:ilvl="3" w:tplc="0409000F" w:tentative="1">
      <w:start w:val="1"/>
      <w:numFmt w:val="decimal"/>
      <w:lvlText w:val="%4."/>
      <w:lvlJc w:val="left"/>
      <w:pPr>
        <w:ind w:left="3099" w:hanging="420"/>
      </w:pPr>
    </w:lvl>
    <w:lvl w:ilvl="4" w:tplc="04090019" w:tentative="1">
      <w:start w:val="1"/>
      <w:numFmt w:val="lowerLetter"/>
      <w:lvlText w:val="%5)"/>
      <w:lvlJc w:val="left"/>
      <w:pPr>
        <w:ind w:left="3519" w:hanging="420"/>
      </w:pPr>
    </w:lvl>
    <w:lvl w:ilvl="5" w:tplc="0409001B" w:tentative="1">
      <w:start w:val="1"/>
      <w:numFmt w:val="lowerRoman"/>
      <w:lvlText w:val="%6."/>
      <w:lvlJc w:val="right"/>
      <w:pPr>
        <w:ind w:left="3939" w:hanging="420"/>
      </w:pPr>
    </w:lvl>
    <w:lvl w:ilvl="6" w:tplc="0409000F" w:tentative="1">
      <w:start w:val="1"/>
      <w:numFmt w:val="decimal"/>
      <w:lvlText w:val="%7."/>
      <w:lvlJc w:val="left"/>
      <w:pPr>
        <w:ind w:left="4359" w:hanging="420"/>
      </w:pPr>
    </w:lvl>
    <w:lvl w:ilvl="7" w:tplc="04090019" w:tentative="1">
      <w:start w:val="1"/>
      <w:numFmt w:val="lowerLetter"/>
      <w:lvlText w:val="%8)"/>
      <w:lvlJc w:val="left"/>
      <w:pPr>
        <w:ind w:left="4779" w:hanging="420"/>
      </w:pPr>
    </w:lvl>
    <w:lvl w:ilvl="8" w:tplc="0409001B" w:tentative="1">
      <w:start w:val="1"/>
      <w:numFmt w:val="lowerRoman"/>
      <w:lvlText w:val="%9."/>
      <w:lvlJc w:val="right"/>
      <w:pPr>
        <w:ind w:left="5199" w:hanging="420"/>
      </w:pPr>
    </w:lvl>
  </w:abstractNum>
  <w:abstractNum w:abstractNumId="96">
    <w:nsid w:val="194C37D4"/>
    <w:multiLevelType w:val="hybridMultilevel"/>
    <w:tmpl w:val="EC6C9F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>
    <w:nsid w:val="19895B2C"/>
    <w:multiLevelType w:val="hybridMultilevel"/>
    <w:tmpl w:val="E1AC230A"/>
    <w:lvl w:ilvl="0" w:tplc="0409000F">
      <w:start w:val="1"/>
      <w:numFmt w:val="decimal"/>
      <w:lvlText w:val="%1."/>
      <w:lvlJc w:val="left"/>
      <w:pPr>
        <w:ind w:left="1620" w:hanging="420"/>
      </w:p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>
      <w:start w:val="1"/>
      <w:numFmt w:val="lowerRoman"/>
      <w:lvlText w:val="%3."/>
      <w:lvlJc w:val="right"/>
      <w:pPr>
        <w:ind w:left="2460" w:hanging="420"/>
      </w:pPr>
    </w:lvl>
    <w:lvl w:ilvl="3" w:tplc="0409000F">
      <w:start w:val="1"/>
      <w:numFmt w:val="decimal"/>
      <w:lvlText w:val="%4."/>
      <w:lvlJc w:val="left"/>
      <w:pPr>
        <w:ind w:left="2880" w:hanging="420"/>
      </w:pPr>
    </w:lvl>
    <w:lvl w:ilvl="4" w:tplc="04090019">
      <w:start w:val="1"/>
      <w:numFmt w:val="lowerLetter"/>
      <w:lvlText w:val="%5)"/>
      <w:lvlJc w:val="left"/>
      <w:pPr>
        <w:ind w:left="3300" w:hanging="420"/>
      </w:pPr>
    </w:lvl>
    <w:lvl w:ilvl="5" w:tplc="0409001B">
      <w:start w:val="1"/>
      <w:numFmt w:val="lowerRoman"/>
      <w:lvlText w:val="%6."/>
      <w:lvlJc w:val="right"/>
      <w:pPr>
        <w:ind w:left="3720" w:hanging="420"/>
      </w:pPr>
    </w:lvl>
    <w:lvl w:ilvl="6" w:tplc="0409000F">
      <w:start w:val="1"/>
      <w:numFmt w:val="decimal"/>
      <w:lvlText w:val="%7."/>
      <w:lvlJc w:val="left"/>
      <w:pPr>
        <w:ind w:left="4140" w:hanging="420"/>
      </w:pPr>
    </w:lvl>
    <w:lvl w:ilvl="7" w:tplc="04090019">
      <w:start w:val="1"/>
      <w:numFmt w:val="lowerLetter"/>
      <w:lvlText w:val="%8)"/>
      <w:lvlJc w:val="left"/>
      <w:pPr>
        <w:ind w:left="4560" w:hanging="420"/>
      </w:pPr>
    </w:lvl>
    <w:lvl w:ilvl="8" w:tplc="0409001B">
      <w:start w:val="1"/>
      <w:numFmt w:val="lowerRoman"/>
      <w:lvlText w:val="%9."/>
      <w:lvlJc w:val="right"/>
      <w:pPr>
        <w:ind w:left="4980" w:hanging="420"/>
      </w:pPr>
    </w:lvl>
  </w:abstractNum>
  <w:abstractNum w:abstractNumId="98">
    <w:nsid w:val="19BC64C6"/>
    <w:multiLevelType w:val="hybridMultilevel"/>
    <w:tmpl w:val="8E409596"/>
    <w:lvl w:ilvl="0" w:tplc="B7A819E2">
      <w:start w:val="1"/>
      <w:numFmt w:val="decimal"/>
      <w:pStyle w:val="a1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>
    <w:nsid w:val="1A3C2F08"/>
    <w:multiLevelType w:val="hybridMultilevel"/>
    <w:tmpl w:val="EA24EEBE"/>
    <w:lvl w:ilvl="0" w:tplc="006A20AC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100">
    <w:nsid w:val="1A5A2C27"/>
    <w:multiLevelType w:val="multilevel"/>
    <w:tmpl w:val="C38C7B16"/>
    <w:lvl w:ilvl="0">
      <w:start w:val="1"/>
      <w:numFmt w:val="decimal"/>
      <w:lvlText w:val="%1"/>
      <w:lvlJc w:val="left"/>
      <w:pPr>
        <w:ind w:left="284" w:firstLine="0"/>
      </w:pPr>
    </w:lvl>
    <w:lvl w:ilvl="1">
      <w:start w:val="1"/>
      <w:numFmt w:val="decimal"/>
      <w:lvlText w:val="%1.%2"/>
      <w:lvlJc w:val="left"/>
      <w:pPr>
        <w:ind w:left="2836" w:hanging="283"/>
      </w:pPr>
      <w:rPr>
        <w:b w:val="0"/>
      </w:rPr>
    </w:lvl>
    <w:lvl w:ilvl="2">
      <w:start w:val="1"/>
      <w:numFmt w:val="decimal"/>
      <w:lvlText w:val="%1.%2.%3"/>
      <w:lvlJc w:val="left"/>
      <w:pPr>
        <w:ind w:left="1701" w:hanging="567"/>
      </w:pPr>
    </w:lvl>
    <w:lvl w:ilvl="3">
      <w:start w:val="1"/>
      <w:numFmt w:val="decimal"/>
      <w:lvlText w:val="%1.%2.%3.%4"/>
      <w:lvlJc w:val="left"/>
      <w:pPr>
        <w:ind w:left="1985" w:hanging="284"/>
      </w:pPr>
    </w:lvl>
    <w:lvl w:ilvl="4">
      <w:start w:val="1"/>
      <w:numFmt w:val="decimal"/>
      <w:lvlText w:val="%1.%2.%3.%4.%5"/>
      <w:lvlJc w:val="left"/>
      <w:pPr>
        <w:ind w:left="2268" w:firstLine="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1">
    <w:nsid w:val="1A8C31AF"/>
    <w:multiLevelType w:val="multilevel"/>
    <w:tmpl w:val="5AB2C1E0"/>
    <w:lvl w:ilvl="0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567" w:firstLine="0"/>
      </w:pPr>
      <w:rPr>
        <w:rFonts w:hint="eastAsia"/>
      </w:rPr>
    </w:lvl>
  </w:abstractNum>
  <w:abstractNum w:abstractNumId="102">
    <w:nsid w:val="1B03671B"/>
    <w:multiLevelType w:val="hybridMultilevel"/>
    <w:tmpl w:val="05FAAD4E"/>
    <w:lvl w:ilvl="0" w:tplc="006A20AC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103">
    <w:nsid w:val="1B0F5796"/>
    <w:multiLevelType w:val="hybridMultilevel"/>
    <w:tmpl w:val="A396605A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4">
    <w:nsid w:val="1BA532C1"/>
    <w:multiLevelType w:val="hybridMultilevel"/>
    <w:tmpl w:val="B3CAF516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05">
    <w:nsid w:val="1C580B53"/>
    <w:multiLevelType w:val="hybridMultilevel"/>
    <w:tmpl w:val="4C2A447A"/>
    <w:lvl w:ilvl="0" w:tplc="006A20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>
    <w:nsid w:val="1C650B4B"/>
    <w:multiLevelType w:val="multilevel"/>
    <w:tmpl w:val="5AB2C1E0"/>
    <w:lvl w:ilvl="0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567" w:firstLine="0"/>
      </w:pPr>
      <w:rPr>
        <w:rFonts w:hint="eastAsia"/>
      </w:rPr>
    </w:lvl>
  </w:abstractNum>
  <w:abstractNum w:abstractNumId="107">
    <w:nsid w:val="1CAA5A17"/>
    <w:multiLevelType w:val="hybridMultilevel"/>
    <w:tmpl w:val="ED28DC9E"/>
    <w:lvl w:ilvl="0" w:tplc="006A20AC">
      <w:start w:val="1"/>
      <w:numFmt w:val="decimal"/>
      <w:lvlText w:val="%1."/>
      <w:lvlJc w:val="left"/>
      <w:pPr>
        <w:ind w:left="1282" w:hanging="420"/>
      </w:pPr>
    </w:lvl>
    <w:lvl w:ilvl="1" w:tplc="04090019">
      <w:start w:val="1"/>
      <w:numFmt w:val="lowerLetter"/>
      <w:lvlText w:val="%2)"/>
      <w:lvlJc w:val="left"/>
      <w:pPr>
        <w:ind w:left="1702" w:hanging="420"/>
      </w:pPr>
    </w:lvl>
    <w:lvl w:ilvl="2" w:tplc="0409001B">
      <w:start w:val="1"/>
      <w:numFmt w:val="lowerRoman"/>
      <w:lvlText w:val="%3."/>
      <w:lvlJc w:val="right"/>
      <w:pPr>
        <w:ind w:left="2122" w:hanging="420"/>
      </w:pPr>
    </w:lvl>
    <w:lvl w:ilvl="3" w:tplc="0409000F">
      <w:start w:val="1"/>
      <w:numFmt w:val="decimal"/>
      <w:lvlText w:val="%4."/>
      <w:lvlJc w:val="left"/>
      <w:pPr>
        <w:ind w:left="2542" w:hanging="420"/>
      </w:pPr>
    </w:lvl>
    <w:lvl w:ilvl="4" w:tplc="04090019">
      <w:start w:val="1"/>
      <w:numFmt w:val="lowerLetter"/>
      <w:lvlText w:val="%5)"/>
      <w:lvlJc w:val="left"/>
      <w:pPr>
        <w:ind w:left="2962" w:hanging="420"/>
      </w:pPr>
    </w:lvl>
    <w:lvl w:ilvl="5" w:tplc="0409001B">
      <w:start w:val="1"/>
      <w:numFmt w:val="lowerRoman"/>
      <w:lvlText w:val="%6."/>
      <w:lvlJc w:val="right"/>
      <w:pPr>
        <w:ind w:left="3382" w:hanging="420"/>
      </w:pPr>
    </w:lvl>
    <w:lvl w:ilvl="6" w:tplc="0409000F">
      <w:start w:val="1"/>
      <w:numFmt w:val="decimal"/>
      <w:lvlText w:val="%7."/>
      <w:lvlJc w:val="left"/>
      <w:pPr>
        <w:ind w:left="3802" w:hanging="420"/>
      </w:pPr>
    </w:lvl>
    <w:lvl w:ilvl="7" w:tplc="04090019">
      <w:start w:val="1"/>
      <w:numFmt w:val="lowerLetter"/>
      <w:lvlText w:val="%8)"/>
      <w:lvlJc w:val="left"/>
      <w:pPr>
        <w:ind w:left="4222" w:hanging="420"/>
      </w:pPr>
    </w:lvl>
    <w:lvl w:ilvl="8" w:tplc="0409001B">
      <w:start w:val="1"/>
      <w:numFmt w:val="lowerRoman"/>
      <w:lvlText w:val="%9."/>
      <w:lvlJc w:val="right"/>
      <w:pPr>
        <w:ind w:left="4642" w:hanging="420"/>
      </w:pPr>
    </w:lvl>
  </w:abstractNum>
  <w:abstractNum w:abstractNumId="108">
    <w:nsid w:val="1CCB5507"/>
    <w:multiLevelType w:val="hybridMultilevel"/>
    <w:tmpl w:val="7EBECB8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9">
    <w:nsid w:val="1D0918A9"/>
    <w:multiLevelType w:val="hybridMultilevel"/>
    <w:tmpl w:val="A014C874"/>
    <w:lvl w:ilvl="0" w:tplc="006A20AC">
      <w:start w:val="1"/>
      <w:numFmt w:val="decimal"/>
      <w:lvlText w:val="%1."/>
      <w:lvlJc w:val="left"/>
      <w:pPr>
        <w:ind w:left="619" w:hanging="420"/>
      </w:pPr>
    </w:lvl>
    <w:lvl w:ilvl="1" w:tplc="04090019">
      <w:start w:val="1"/>
      <w:numFmt w:val="lowerLetter"/>
      <w:lvlText w:val="%2)"/>
      <w:lvlJc w:val="left"/>
      <w:pPr>
        <w:ind w:left="1039" w:hanging="420"/>
      </w:pPr>
    </w:lvl>
    <w:lvl w:ilvl="2" w:tplc="0409001B">
      <w:start w:val="1"/>
      <w:numFmt w:val="lowerRoman"/>
      <w:lvlText w:val="%3."/>
      <w:lvlJc w:val="right"/>
      <w:pPr>
        <w:ind w:left="1459" w:hanging="420"/>
      </w:pPr>
    </w:lvl>
    <w:lvl w:ilvl="3" w:tplc="0409000F">
      <w:start w:val="1"/>
      <w:numFmt w:val="decimal"/>
      <w:lvlText w:val="%4."/>
      <w:lvlJc w:val="left"/>
      <w:pPr>
        <w:ind w:left="1879" w:hanging="420"/>
      </w:pPr>
    </w:lvl>
    <w:lvl w:ilvl="4" w:tplc="04090019">
      <w:start w:val="1"/>
      <w:numFmt w:val="lowerLetter"/>
      <w:lvlText w:val="%5)"/>
      <w:lvlJc w:val="left"/>
      <w:pPr>
        <w:ind w:left="2299" w:hanging="420"/>
      </w:pPr>
    </w:lvl>
    <w:lvl w:ilvl="5" w:tplc="0409001B">
      <w:start w:val="1"/>
      <w:numFmt w:val="lowerRoman"/>
      <w:lvlText w:val="%6."/>
      <w:lvlJc w:val="right"/>
      <w:pPr>
        <w:ind w:left="2719" w:hanging="420"/>
      </w:pPr>
    </w:lvl>
    <w:lvl w:ilvl="6" w:tplc="0409000F">
      <w:start w:val="1"/>
      <w:numFmt w:val="decimal"/>
      <w:lvlText w:val="%7."/>
      <w:lvlJc w:val="left"/>
      <w:pPr>
        <w:ind w:left="3139" w:hanging="420"/>
      </w:pPr>
    </w:lvl>
    <w:lvl w:ilvl="7" w:tplc="04090019">
      <w:start w:val="1"/>
      <w:numFmt w:val="lowerLetter"/>
      <w:lvlText w:val="%8)"/>
      <w:lvlJc w:val="left"/>
      <w:pPr>
        <w:ind w:left="3559" w:hanging="420"/>
      </w:pPr>
    </w:lvl>
    <w:lvl w:ilvl="8" w:tplc="0409001B">
      <w:start w:val="1"/>
      <w:numFmt w:val="lowerRoman"/>
      <w:lvlText w:val="%9."/>
      <w:lvlJc w:val="right"/>
      <w:pPr>
        <w:ind w:left="3979" w:hanging="420"/>
      </w:pPr>
    </w:lvl>
  </w:abstractNum>
  <w:abstractNum w:abstractNumId="110">
    <w:nsid w:val="1D1025AF"/>
    <w:multiLevelType w:val="hybridMultilevel"/>
    <w:tmpl w:val="A67096A2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1">
    <w:nsid w:val="1D6731C3"/>
    <w:multiLevelType w:val="hybridMultilevel"/>
    <w:tmpl w:val="3FE4736C"/>
    <w:lvl w:ilvl="0" w:tplc="A9584464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2">
    <w:nsid w:val="1D877C35"/>
    <w:multiLevelType w:val="hybridMultilevel"/>
    <w:tmpl w:val="AB1CDEA6"/>
    <w:lvl w:ilvl="0" w:tplc="006A20AC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113">
    <w:nsid w:val="1E294D7F"/>
    <w:multiLevelType w:val="hybridMultilevel"/>
    <w:tmpl w:val="80247E9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4">
    <w:nsid w:val="1E4460CE"/>
    <w:multiLevelType w:val="hybridMultilevel"/>
    <w:tmpl w:val="1CF2D698"/>
    <w:lvl w:ilvl="0" w:tplc="006A20AC">
      <w:start w:val="1"/>
      <w:numFmt w:val="decimal"/>
      <w:lvlText w:val="%1."/>
      <w:lvlJc w:val="left"/>
      <w:pPr>
        <w:ind w:left="1740" w:hanging="420"/>
      </w:pPr>
    </w:lvl>
    <w:lvl w:ilvl="1" w:tplc="04090019">
      <w:start w:val="1"/>
      <w:numFmt w:val="lowerLetter"/>
      <w:lvlText w:val="%2)"/>
      <w:lvlJc w:val="left"/>
      <w:pPr>
        <w:ind w:left="2160" w:hanging="420"/>
      </w:pPr>
    </w:lvl>
    <w:lvl w:ilvl="2" w:tplc="0409001B">
      <w:start w:val="1"/>
      <w:numFmt w:val="lowerRoman"/>
      <w:lvlText w:val="%3."/>
      <w:lvlJc w:val="right"/>
      <w:pPr>
        <w:ind w:left="2580" w:hanging="420"/>
      </w:pPr>
    </w:lvl>
    <w:lvl w:ilvl="3" w:tplc="0409000F">
      <w:start w:val="1"/>
      <w:numFmt w:val="decimal"/>
      <w:lvlText w:val="%4."/>
      <w:lvlJc w:val="left"/>
      <w:pPr>
        <w:ind w:left="3000" w:hanging="420"/>
      </w:pPr>
    </w:lvl>
    <w:lvl w:ilvl="4" w:tplc="04090019">
      <w:start w:val="1"/>
      <w:numFmt w:val="lowerLetter"/>
      <w:lvlText w:val="%5)"/>
      <w:lvlJc w:val="left"/>
      <w:pPr>
        <w:ind w:left="3420" w:hanging="420"/>
      </w:pPr>
    </w:lvl>
    <w:lvl w:ilvl="5" w:tplc="0409001B">
      <w:start w:val="1"/>
      <w:numFmt w:val="lowerRoman"/>
      <w:lvlText w:val="%6."/>
      <w:lvlJc w:val="right"/>
      <w:pPr>
        <w:ind w:left="3840" w:hanging="420"/>
      </w:pPr>
    </w:lvl>
    <w:lvl w:ilvl="6" w:tplc="0409000F">
      <w:start w:val="1"/>
      <w:numFmt w:val="decimal"/>
      <w:lvlText w:val="%7."/>
      <w:lvlJc w:val="left"/>
      <w:pPr>
        <w:ind w:left="4260" w:hanging="420"/>
      </w:pPr>
    </w:lvl>
    <w:lvl w:ilvl="7" w:tplc="04090019">
      <w:start w:val="1"/>
      <w:numFmt w:val="lowerLetter"/>
      <w:lvlText w:val="%8)"/>
      <w:lvlJc w:val="left"/>
      <w:pPr>
        <w:ind w:left="4680" w:hanging="420"/>
      </w:pPr>
    </w:lvl>
    <w:lvl w:ilvl="8" w:tplc="0409001B">
      <w:start w:val="1"/>
      <w:numFmt w:val="lowerRoman"/>
      <w:lvlText w:val="%9."/>
      <w:lvlJc w:val="right"/>
      <w:pPr>
        <w:ind w:left="5100" w:hanging="420"/>
      </w:pPr>
    </w:lvl>
  </w:abstractNum>
  <w:abstractNum w:abstractNumId="115">
    <w:nsid w:val="1EA31700"/>
    <w:multiLevelType w:val="hybridMultilevel"/>
    <w:tmpl w:val="080AC8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>
    <w:nsid w:val="1ECC1E8D"/>
    <w:multiLevelType w:val="hybridMultilevel"/>
    <w:tmpl w:val="84F2C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7">
    <w:nsid w:val="1ED21D0E"/>
    <w:multiLevelType w:val="hybridMultilevel"/>
    <w:tmpl w:val="A686CFC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8">
    <w:nsid w:val="1EE27D8D"/>
    <w:multiLevelType w:val="hybridMultilevel"/>
    <w:tmpl w:val="D3285F84"/>
    <w:lvl w:ilvl="0" w:tplc="006A20AC">
      <w:start w:val="1"/>
      <w:numFmt w:val="decimal"/>
      <w:lvlText w:val="%1."/>
      <w:lvlJc w:val="left"/>
      <w:pPr>
        <w:ind w:left="1833" w:hanging="420"/>
      </w:pPr>
    </w:lvl>
    <w:lvl w:ilvl="1" w:tplc="04090019">
      <w:start w:val="1"/>
      <w:numFmt w:val="lowerLetter"/>
      <w:lvlText w:val="%2)"/>
      <w:lvlJc w:val="left"/>
      <w:pPr>
        <w:ind w:left="2253" w:hanging="420"/>
      </w:pPr>
    </w:lvl>
    <w:lvl w:ilvl="2" w:tplc="0409001B">
      <w:start w:val="1"/>
      <w:numFmt w:val="lowerRoman"/>
      <w:lvlText w:val="%3."/>
      <w:lvlJc w:val="right"/>
      <w:pPr>
        <w:ind w:left="2673" w:hanging="420"/>
      </w:pPr>
    </w:lvl>
    <w:lvl w:ilvl="3" w:tplc="0409000F">
      <w:start w:val="1"/>
      <w:numFmt w:val="decimal"/>
      <w:lvlText w:val="%4."/>
      <w:lvlJc w:val="left"/>
      <w:pPr>
        <w:ind w:left="3093" w:hanging="420"/>
      </w:pPr>
    </w:lvl>
    <w:lvl w:ilvl="4" w:tplc="04090019">
      <w:start w:val="1"/>
      <w:numFmt w:val="lowerLetter"/>
      <w:lvlText w:val="%5)"/>
      <w:lvlJc w:val="left"/>
      <w:pPr>
        <w:ind w:left="3513" w:hanging="420"/>
      </w:pPr>
    </w:lvl>
    <w:lvl w:ilvl="5" w:tplc="0409001B">
      <w:start w:val="1"/>
      <w:numFmt w:val="lowerRoman"/>
      <w:lvlText w:val="%6."/>
      <w:lvlJc w:val="right"/>
      <w:pPr>
        <w:ind w:left="3933" w:hanging="420"/>
      </w:pPr>
    </w:lvl>
    <w:lvl w:ilvl="6" w:tplc="0409000F">
      <w:start w:val="1"/>
      <w:numFmt w:val="decimal"/>
      <w:lvlText w:val="%7."/>
      <w:lvlJc w:val="left"/>
      <w:pPr>
        <w:ind w:left="4353" w:hanging="420"/>
      </w:pPr>
    </w:lvl>
    <w:lvl w:ilvl="7" w:tplc="04090019">
      <w:start w:val="1"/>
      <w:numFmt w:val="lowerLetter"/>
      <w:lvlText w:val="%8)"/>
      <w:lvlJc w:val="left"/>
      <w:pPr>
        <w:ind w:left="4773" w:hanging="420"/>
      </w:pPr>
    </w:lvl>
    <w:lvl w:ilvl="8" w:tplc="0409001B">
      <w:start w:val="1"/>
      <w:numFmt w:val="lowerRoman"/>
      <w:lvlText w:val="%9."/>
      <w:lvlJc w:val="right"/>
      <w:pPr>
        <w:ind w:left="5193" w:hanging="420"/>
      </w:pPr>
    </w:lvl>
  </w:abstractNum>
  <w:abstractNum w:abstractNumId="119">
    <w:nsid w:val="1EE866C7"/>
    <w:multiLevelType w:val="hybridMultilevel"/>
    <w:tmpl w:val="500C5F9E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0">
    <w:nsid w:val="20115E13"/>
    <w:multiLevelType w:val="hybridMultilevel"/>
    <w:tmpl w:val="AD04E54A"/>
    <w:lvl w:ilvl="0" w:tplc="006A20AC">
      <w:start w:val="1"/>
      <w:numFmt w:val="decimal"/>
      <w:lvlText w:val="%1."/>
      <w:lvlJc w:val="left"/>
      <w:pPr>
        <w:ind w:left="141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21">
    <w:nsid w:val="206D3CFB"/>
    <w:multiLevelType w:val="hybridMultilevel"/>
    <w:tmpl w:val="51DCD5C8"/>
    <w:lvl w:ilvl="0" w:tplc="006A20AC">
      <w:start w:val="1"/>
      <w:numFmt w:val="decimal"/>
      <w:lvlText w:val="%1."/>
      <w:lvlJc w:val="left"/>
      <w:pPr>
        <w:ind w:left="1282" w:hanging="420"/>
      </w:pPr>
    </w:lvl>
    <w:lvl w:ilvl="1" w:tplc="04090019">
      <w:start w:val="1"/>
      <w:numFmt w:val="lowerLetter"/>
      <w:lvlText w:val="%2)"/>
      <w:lvlJc w:val="left"/>
      <w:pPr>
        <w:ind w:left="1702" w:hanging="420"/>
      </w:pPr>
    </w:lvl>
    <w:lvl w:ilvl="2" w:tplc="0409001B">
      <w:start w:val="1"/>
      <w:numFmt w:val="lowerRoman"/>
      <w:lvlText w:val="%3."/>
      <w:lvlJc w:val="right"/>
      <w:pPr>
        <w:ind w:left="2122" w:hanging="420"/>
      </w:pPr>
    </w:lvl>
    <w:lvl w:ilvl="3" w:tplc="0409000F">
      <w:start w:val="1"/>
      <w:numFmt w:val="decimal"/>
      <w:lvlText w:val="%4."/>
      <w:lvlJc w:val="left"/>
      <w:pPr>
        <w:ind w:left="2542" w:hanging="420"/>
      </w:pPr>
    </w:lvl>
    <w:lvl w:ilvl="4" w:tplc="04090019">
      <w:start w:val="1"/>
      <w:numFmt w:val="lowerLetter"/>
      <w:lvlText w:val="%5)"/>
      <w:lvlJc w:val="left"/>
      <w:pPr>
        <w:ind w:left="2962" w:hanging="420"/>
      </w:pPr>
    </w:lvl>
    <w:lvl w:ilvl="5" w:tplc="0409001B">
      <w:start w:val="1"/>
      <w:numFmt w:val="lowerRoman"/>
      <w:lvlText w:val="%6."/>
      <w:lvlJc w:val="right"/>
      <w:pPr>
        <w:ind w:left="3382" w:hanging="420"/>
      </w:pPr>
    </w:lvl>
    <w:lvl w:ilvl="6" w:tplc="0409000F">
      <w:start w:val="1"/>
      <w:numFmt w:val="decimal"/>
      <w:lvlText w:val="%7."/>
      <w:lvlJc w:val="left"/>
      <w:pPr>
        <w:ind w:left="3802" w:hanging="420"/>
      </w:pPr>
    </w:lvl>
    <w:lvl w:ilvl="7" w:tplc="04090019">
      <w:start w:val="1"/>
      <w:numFmt w:val="lowerLetter"/>
      <w:lvlText w:val="%8)"/>
      <w:lvlJc w:val="left"/>
      <w:pPr>
        <w:ind w:left="4222" w:hanging="420"/>
      </w:pPr>
    </w:lvl>
    <w:lvl w:ilvl="8" w:tplc="0409001B">
      <w:start w:val="1"/>
      <w:numFmt w:val="lowerRoman"/>
      <w:lvlText w:val="%9."/>
      <w:lvlJc w:val="right"/>
      <w:pPr>
        <w:ind w:left="4642" w:hanging="420"/>
      </w:pPr>
    </w:lvl>
  </w:abstractNum>
  <w:abstractNum w:abstractNumId="122">
    <w:nsid w:val="20A16E7E"/>
    <w:multiLevelType w:val="hybridMultilevel"/>
    <w:tmpl w:val="696A804E"/>
    <w:lvl w:ilvl="0" w:tplc="006A20AC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123">
    <w:nsid w:val="2108596B"/>
    <w:multiLevelType w:val="hybridMultilevel"/>
    <w:tmpl w:val="6C6E5548"/>
    <w:lvl w:ilvl="0" w:tplc="0409000F">
      <w:start w:val="1"/>
      <w:numFmt w:val="decimal"/>
      <w:lvlText w:val="%1."/>
      <w:lvlJc w:val="left"/>
      <w:pPr>
        <w:ind w:left="1272" w:hanging="420"/>
      </w:pPr>
    </w:lvl>
    <w:lvl w:ilvl="1" w:tplc="04090019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124">
    <w:nsid w:val="21987C77"/>
    <w:multiLevelType w:val="hybridMultilevel"/>
    <w:tmpl w:val="6782619A"/>
    <w:lvl w:ilvl="0" w:tplc="006A20AC">
      <w:start w:val="1"/>
      <w:numFmt w:val="decimal"/>
      <w:lvlText w:val="%1."/>
      <w:lvlJc w:val="left"/>
      <w:pPr>
        <w:ind w:left="1282" w:hanging="420"/>
      </w:pPr>
    </w:lvl>
    <w:lvl w:ilvl="1" w:tplc="04090019">
      <w:start w:val="1"/>
      <w:numFmt w:val="lowerLetter"/>
      <w:lvlText w:val="%2)"/>
      <w:lvlJc w:val="left"/>
      <w:pPr>
        <w:ind w:left="1702" w:hanging="420"/>
      </w:pPr>
    </w:lvl>
    <w:lvl w:ilvl="2" w:tplc="0409001B">
      <w:start w:val="1"/>
      <w:numFmt w:val="lowerRoman"/>
      <w:lvlText w:val="%3."/>
      <w:lvlJc w:val="right"/>
      <w:pPr>
        <w:ind w:left="2122" w:hanging="420"/>
      </w:pPr>
    </w:lvl>
    <w:lvl w:ilvl="3" w:tplc="0409000F">
      <w:start w:val="1"/>
      <w:numFmt w:val="decimal"/>
      <w:lvlText w:val="%4."/>
      <w:lvlJc w:val="left"/>
      <w:pPr>
        <w:ind w:left="2542" w:hanging="420"/>
      </w:pPr>
    </w:lvl>
    <w:lvl w:ilvl="4" w:tplc="04090019">
      <w:start w:val="1"/>
      <w:numFmt w:val="lowerLetter"/>
      <w:lvlText w:val="%5)"/>
      <w:lvlJc w:val="left"/>
      <w:pPr>
        <w:ind w:left="2962" w:hanging="420"/>
      </w:pPr>
    </w:lvl>
    <w:lvl w:ilvl="5" w:tplc="0409001B">
      <w:start w:val="1"/>
      <w:numFmt w:val="lowerRoman"/>
      <w:lvlText w:val="%6."/>
      <w:lvlJc w:val="right"/>
      <w:pPr>
        <w:ind w:left="3382" w:hanging="420"/>
      </w:pPr>
    </w:lvl>
    <w:lvl w:ilvl="6" w:tplc="0409000F">
      <w:start w:val="1"/>
      <w:numFmt w:val="decimal"/>
      <w:lvlText w:val="%7."/>
      <w:lvlJc w:val="left"/>
      <w:pPr>
        <w:ind w:left="3802" w:hanging="420"/>
      </w:pPr>
    </w:lvl>
    <w:lvl w:ilvl="7" w:tplc="04090019">
      <w:start w:val="1"/>
      <w:numFmt w:val="lowerLetter"/>
      <w:lvlText w:val="%8)"/>
      <w:lvlJc w:val="left"/>
      <w:pPr>
        <w:ind w:left="4222" w:hanging="420"/>
      </w:pPr>
    </w:lvl>
    <w:lvl w:ilvl="8" w:tplc="0409001B">
      <w:start w:val="1"/>
      <w:numFmt w:val="lowerRoman"/>
      <w:lvlText w:val="%9."/>
      <w:lvlJc w:val="right"/>
      <w:pPr>
        <w:ind w:left="4642" w:hanging="420"/>
      </w:pPr>
    </w:lvl>
  </w:abstractNum>
  <w:abstractNum w:abstractNumId="125">
    <w:nsid w:val="21AF6378"/>
    <w:multiLevelType w:val="hybridMultilevel"/>
    <w:tmpl w:val="5FB28A62"/>
    <w:lvl w:ilvl="0" w:tplc="04090005">
      <w:start w:val="1"/>
      <w:numFmt w:val="bullet"/>
      <w:lvlText w:val=""/>
      <w:lvlJc w:val="left"/>
      <w:pPr>
        <w:ind w:left="138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2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222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42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062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482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902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322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742" w:hanging="420"/>
      </w:pPr>
      <w:rPr>
        <w:rFonts w:ascii="Wingdings" w:hAnsi="Wingdings" w:hint="default"/>
      </w:rPr>
    </w:lvl>
  </w:abstractNum>
  <w:abstractNum w:abstractNumId="126">
    <w:nsid w:val="22AD0229"/>
    <w:multiLevelType w:val="multilevel"/>
    <w:tmpl w:val="5AB2C1E0"/>
    <w:lvl w:ilvl="0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567" w:firstLine="0"/>
      </w:pPr>
      <w:rPr>
        <w:rFonts w:hint="eastAsia"/>
      </w:rPr>
    </w:lvl>
  </w:abstractNum>
  <w:abstractNum w:abstractNumId="127">
    <w:nsid w:val="22CF0C03"/>
    <w:multiLevelType w:val="hybridMultilevel"/>
    <w:tmpl w:val="19BC99E6"/>
    <w:lvl w:ilvl="0" w:tplc="0409000F">
      <w:start w:val="1"/>
      <w:numFmt w:val="decimal"/>
      <w:lvlText w:val="%1."/>
      <w:lvlJc w:val="left"/>
      <w:pPr>
        <w:ind w:left="560" w:hanging="420"/>
      </w:pPr>
    </w:lvl>
    <w:lvl w:ilvl="1" w:tplc="04090019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128">
    <w:nsid w:val="2332738E"/>
    <w:multiLevelType w:val="hybridMultilevel"/>
    <w:tmpl w:val="B5E213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>
    <w:nsid w:val="23412E1A"/>
    <w:multiLevelType w:val="hybridMultilevel"/>
    <w:tmpl w:val="D1622AD8"/>
    <w:lvl w:ilvl="0" w:tplc="006A20AC">
      <w:start w:val="1"/>
      <w:numFmt w:val="decimal"/>
      <w:lvlText w:val="%1."/>
      <w:lvlJc w:val="left"/>
      <w:pPr>
        <w:ind w:left="183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130">
    <w:nsid w:val="235B1D0F"/>
    <w:multiLevelType w:val="multilevel"/>
    <w:tmpl w:val="7C986BCA"/>
    <w:lvl w:ilvl="0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upp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ind w:left="2520" w:hanging="420"/>
      </w:pPr>
      <w:rPr>
        <w:rFonts w:hint="eastAsia"/>
      </w:rPr>
    </w:lvl>
    <w:lvl w:ilvl="3">
      <w:start w:val="1"/>
      <w:numFmt w:val="decimal"/>
      <w:lvlText w:val="%4"/>
      <w:lvlJc w:val="left"/>
      <w:pPr>
        <w:ind w:left="2940" w:hanging="420"/>
      </w:pPr>
      <w:rPr>
        <w:rFonts w:hint="default"/>
      </w:rPr>
    </w:lvl>
    <w:lvl w:ilvl="4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  <w:color w:val="FF0000"/>
      </w:rPr>
    </w:lvl>
    <w:lvl w:ilvl="5">
      <w:start w:val="1"/>
      <w:numFmt w:val="lowerRoman"/>
      <w:lvlText w:val="%6."/>
      <w:lvlJc w:val="left"/>
      <w:pPr>
        <w:ind w:left="378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5040" w:hanging="420"/>
      </w:pPr>
      <w:rPr>
        <w:rFonts w:hint="eastAsia"/>
      </w:rPr>
    </w:lvl>
  </w:abstractNum>
  <w:abstractNum w:abstractNumId="131">
    <w:nsid w:val="23A76736"/>
    <w:multiLevelType w:val="hybridMultilevel"/>
    <w:tmpl w:val="9BAEC87A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32">
    <w:nsid w:val="23BF7E65"/>
    <w:multiLevelType w:val="hybridMultilevel"/>
    <w:tmpl w:val="6B9468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3">
    <w:nsid w:val="24477F4F"/>
    <w:multiLevelType w:val="hybridMultilevel"/>
    <w:tmpl w:val="A1C0AAF2"/>
    <w:lvl w:ilvl="0" w:tplc="0409000F">
      <w:start w:val="1"/>
      <w:numFmt w:val="decimal"/>
      <w:lvlText w:val="%1."/>
      <w:lvlJc w:val="left"/>
      <w:pPr>
        <w:ind w:left="560" w:hanging="420"/>
      </w:pPr>
    </w:lvl>
    <w:lvl w:ilvl="1" w:tplc="04090019" w:tentative="1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134">
    <w:nsid w:val="245C1871"/>
    <w:multiLevelType w:val="hybridMultilevel"/>
    <w:tmpl w:val="AA226D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5">
    <w:nsid w:val="245D3495"/>
    <w:multiLevelType w:val="hybridMultilevel"/>
    <w:tmpl w:val="C738292A"/>
    <w:lvl w:ilvl="0" w:tplc="006A20AC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6">
    <w:nsid w:val="24691162"/>
    <w:multiLevelType w:val="hybridMultilevel"/>
    <w:tmpl w:val="1316B418"/>
    <w:lvl w:ilvl="0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137">
    <w:nsid w:val="24702398"/>
    <w:multiLevelType w:val="hybridMultilevel"/>
    <w:tmpl w:val="65B41726"/>
    <w:lvl w:ilvl="0" w:tplc="006A20AC">
      <w:start w:val="1"/>
      <w:numFmt w:val="decimal"/>
      <w:lvlText w:val="%1."/>
      <w:lvlJc w:val="left"/>
      <w:pPr>
        <w:ind w:left="1200" w:hanging="36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138">
    <w:nsid w:val="24F03CC8"/>
    <w:multiLevelType w:val="hybridMultilevel"/>
    <w:tmpl w:val="2F4AA3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9">
    <w:nsid w:val="25031BE8"/>
    <w:multiLevelType w:val="hybridMultilevel"/>
    <w:tmpl w:val="9904A00E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0">
    <w:nsid w:val="250C007C"/>
    <w:multiLevelType w:val="hybridMultilevel"/>
    <w:tmpl w:val="83E800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1">
    <w:nsid w:val="255C7558"/>
    <w:multiLevelType w:val="hybridMultilevel"/>
    <w:tmpl w:val="0AF0D970"/>
    <w:lvl w:ilvl="0" w:tplc="006A20AC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142">
    <w:nsid w:val="257706E8"/>
    <w:multiLevelType w:val="hybridMultilevel"/>
    <w:tmpl w:val="3E70A3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">
    <w:nsid w:val="25961564"/>
    <w:multiLevelType w:val="hybridMultilevel"/>
    <w:tmpl w:val="90FEE36E"/>
    <w:lvl w:ilvl="0" w:tplc="006A20AC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44">
    <w:nsid w:val="25B417A8"/>
    <w:multiLevelType w:val="hybridMultilevel"/>
    <w:tmpl w:val="2D78A2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">
    <w:nsid w:val="25DC20B5"/>
    <w:multiLevelType w:val="hybridMultilevel"/>
    <w:tmpl w:val="076871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6">
    <w:nsid w:val="25EC789F"/>
    <w:multiLevelType w:val="hybridMultilevel"/>
    <w:tmpl w:val="6DBEB140"/>
    <w:lvl w:ilvl="0" w:tplc="006A20AC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147">
    <w:nsid w:val="260E14EE"/>
    <w:multiLevelType w:val="hybridMultilevel"/>
    <w:tmpl w:val="4992FBD2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8">
    <w:nsid w:val="26EB46C0"/>
    <w:multiLevelType w:val="hybridMultilevel"/>
    <w:tmpl w:val="060097C0"/>
    <w:lvl w:ilvl="0" w:tplc="006A20AC">
      <w:start w:val="1"/>
      <w:numFmt w:val="decimal"/>
      <w:lvlText w:val="%1."/>
      <w:lvlJc w:val="left"/>
      <w:pPr>
        <w:ind w:left="1412" w:hanging="420"/>
      </w:pPr>
    </w:lvl>
    <w:lvl w:ilvl="1" w:tplc="04090019">
      <w:start w:val="1"/>
      <w:numFmt w:val="lowerLetter"/>
      <w:lvlText w:val="%2)"/>
      <w:lvlJc w:val="left"/>
      <w:pPr>
        <w:ind w:left="1832" w:hanging="420"/>
      </w:pPr>
    </w:lvl>
    <w:lvl w:ilvl="2" w:tplc="0409001B">
      <w:start w:val="1"/>
      <w:numFmt w:val="lowerRoman"/>
      <w:lvlText w:val="%3."/>
      <w:lvlJc w:val="right"/>
      <w:pPr>
        <w:ind w:left="2252" w:hanging="420"/>
      </w:pPr>
    </w:lvl>
    <w:lvl w:ilvl="3" w:tplc="0409000F">
      <w:start w:val="1"/>
      <w:numFmt w:val="decimal"/>
      <w:lvlText w:val="%4."/>
      <w:lvlJc w:val="left"/>
      <w:pPr>
        <w:ind w:left="2672" w:hanging="420"/>
      </w:pPr>
    </w:lvl>
    <w:lvl w:ilvl="4" w:tplc="04090019">
      <w:start w:val="1"/>
      <w:numFmt w:val="lowerLetter"/>
      <w:lvlText w:val="%5)"/>
      <w:lvlJc w:val="left"/>
      <w:pPr>
        <w:ind w:left="3092" w:hanging="420"/>
      </w:pPr>
    </w:lvl>
    <w:lvl w:ilvl="5" w:tplc="0409001B">
      <w:start w:val="1"/>
      <w:numFmt w:val="lowerRoman"/>
      <w:lvlText w:val="%6."/>
      <w:lvlJc w:val="right"/>
      <w:pPr>
        <w:ind w:left="3512" w:hanging="420"/>
      </w:pPr>
    </w:lvl>
    <w:lvl w:ilvl="6" w:tplc="0409000F">
      <w:start w:val="1"/>
      <w:numFmt w:val="decimal"/>
      <w:lvlText w:val="%7."/>
      <w:lvlJc w:val="left"/>
      <w:pPr>
        <w:ind w:left="3932" w:hanging="420"/>
      </w:pPr>
    </w:lvl>
    <w:lvl w:ilvl="7" w:tplc="04090019">
      <w:start w:val="1"/>
      <w:numFmt w:val="lowerLetter"/>
      <w:lvlText w:val="%8)"/>
      <w:lvlJc w:val="left"/>
      <w:pPr>
        <w:ind w:left="4352" w:hanging="420"/>
      </w:pPr>
    </w:lvl>
    <w:lvl w:ilvl="8" w:tplc="0409001B">
      <w:start w:val="1"/>
      <w:numFmt w:val="lowerRoman"/>
      <w:lvlText w:val="%9."/>
      <w:lvlJc w:val="right"/>
      <w:pPr>
        <w:ind w:left="4772" w:hanging="420"/>
      </w:pPr>
    </w:lvl>
  </w:abstractNum>
  <w:abstractNum w:abstractNumId="149">
    <w:nsid w:val="2705307E"/>
    <w:multiLevelType w:val="hybridMultilevel"/>
    <w:tmpl w:val="39B05F7C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0">
    <w:nsid w:val="271E5658"/>
    <w:multiLevelType w:val="hybridMultilevel"/>
    <w:tmpl w:val="8D822BC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51">
    <w:nsid w:val="273272AB"/>
    <w:multiLevelType w:val="hybridMultilevel"/>
    <w:tmpl w:val="B3429B28"/>
    <w:lvl w:ilvl="0" w:tplc="006A20AC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52">
    <w:nsid w:val="27581DFC"/>
    <w:multiLevelType w:val="hybridMultilevel"/>
    <w:tmpl w:val="051422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3">
    <w:nsid w:val="276213F1"/>
    <w:multiLevelType w:val="hybridMultilevel"/>
    <w:tmpl w:val="552CF2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4">
    <w:nsid w:val="2771490B"/>
    <w:multiLevelType w:val="hybridMultilevel"/>
    <w:tmpl w:val="DC0696DE"/>
    <w:lvl w:ilvl="0" w:tplc="0409000F">
      <w:start w:val="1"/>
      <w:numFmt w:val="decimal"/>
      <w:lvlText w:val="%1."/>
      <w:lvlJc w:val="left"/>
      <w:pPr>
        <w:ind w:left="1412" w:hanging="420"/>
      </w:pPr>
    </w:lvl>
    <w:lvl w:ilvl="1" w:tplc="04090019">
      <w:start w:val="1"/>
      <w:numFmt w:val="lowerLetter"/>
      <w:lvlText w:val="%2)"/>
      <w:lvlJc w:val="left"/>
      <w:pPr>
        <w:ind w:left="1832" w:hanging="420"/>
      </w:pPr>
    </w:lvl>
    <w:lvl w:ilvl="2" w:tplc="0409001B">
      <w:start w:val="1"/>
      <w:numFmt w:val="lowerRoman"/>
      <w:lvlText w:val="%3."/>
      <w:lvlJc w:val="right"/>
      <w:pPr>
        <w:ind w:left="2252" w:hanging="420"/>
      </w:pPr>
    </w:lvl>
    <w:lvl w:ilvl="3" w:tplc="0409000F">
      <w:start w:val="1"/>
      <w:numFmt w:val="decimal"/>
      <w:lvlText w:val="%4."/>
      <w:lvlJc w:val="left"/>
      <w:pPr>
        <w:ind w:left="2672" w:hanging="420"/>
      </w:pPr>
    </w:lvl>
    <w:lvl w:ilvl="4" w:tplc="04090019">
      <w:start w:val="1"/>
      <w:numFmt w:val="lowerLetter"/>
      <w:lvlText w:val="%5)"/>
      <w:lvlJc w:val="left"/>
      <w:pPr>
        <w:ind w:left="3092" w:hanging="420"/>
      </w:pPr>
    </w:lvl>
    <w:lvl w:ilvl="5" w:tplc="0409001B">
      <w:start w:val="1"/>
      <w:numFmt w:val="lowerRoman"/>
      <w:lvlText w:val="%6."/>
      <w:lvlJc w:val="right"/>
      <w:pPr>
        <w:ind w:left="3512" w:hanging="420"/>
      </w:pPr>
    </w:lvl>
    <w:lvl w:ilvl="6" w:tplc="0409000F">
      <w:start w:val="1"/>
      <w:numFmt w:val="decimal"/>
      <w:lvlText w:val="%7."/>
      <w:lvlJc w:val="left"/>
      <w:pPr>
        <w:ind w:left="3932" w:hanging="420"/>
      </w:pPr>
    </w:lvl>
    <w:lvl w:ilvl="7" w:tplc="04090019">
      <w:start w:val="1"/>
      <w:numFmt w:val="lowerLetter"/>
      <w:lvlText w:val="%8)"/>
      <w:lvlJc w:val="left"/>
      <w:pPr>
        <w:ind w:left="4352" w:hanging="420"/>
      </w:pPr>
    </w:lvl>
    <w:lvl w:ilvl="8" w:tplc="0409001B">
      <w:start w:val="1"/>
      <w:numFmt w:val="lowerRoman"/>
      <w:lvlText w:val="%9."/>
      <w:lvlJc w:val="right"/>
      <w:pPr>
        <w:ind w:left="4772" w:hanging="420"/>
      </w:pPr>
    </w:lvl>
  </w:abstractNum>
  <w:abstractNum w:abstractNumId="155">
    <w:nsid w:val="27812984"/>
    <w:multiLevelType w:val="multilevel"/>
    <w:tmpl w:val="7C986BCA"/>
    <w:lvl w:ilvl="0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upp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ind w:left="2520" w:hanging="420"/>
      </w:pPr>
      <w:rPr>
        <w:rFonts w:hint="eastAsia"/>
      </w:rPr>
    </w:lvl>
    <w:lvl w:ilvl="3">
      <w:start w:val="1"/>
      <w:numFmt w:val="decimal"/>
      <w:lvlText w:val="%4"/>
      <w:lvlJc w:val="left"/>
      <w:pPr>
        <w:ind w:left="2940" w:hanging="420"/>
      </w:pPr>
      <w:rPr>
        <w:rFonts w:hint="default"/>
      </w:rPr>
    </w:lvl>
    <w:lvl w:ilvl="4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  <w:color w:val="FF0000"/>
      </w:rPr>
    </w:lvl>
    <w:lvl w:ilvl="5">
      <w:start w:val="1"/>
      <w:numFmt w:val="lowerRoman"/>
      <w:lvlText w:val="%6."/>
      <w:lvlJc w:val="left"/>
      <w:pPr>
        <w:ind w:left="378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5040" w:hanging="420"/>
      </w:pPr>
      <w:rPr>
        <w:rFonts w:hint="eastAsia"/>
      </w:rPr>
    </w:lvl>
  </w:abstractNum>
  <w:abstractNum w:abstractNumId="156">
    <w:nsid w:val="278E20E2"/>
    <w:multiLevelType w:val="hybridMultilevel"/>
    <w:tmpl w:val="76B8E7C2"/>
    <w:lvl w:ilvl="0" w:tplc="006A20AC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57">
    <w:nsid w:val="27A22D74"/>
    <w:multiLevelType w:val="hybridMultilevel"/>
    <w:tmpl w:val="D39492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8">
    <w:nsid w:val="283E032D"/>
    <w:multiLevelType w:val="hybridMultilevel"/>
    <w:tmpl w:val="06D459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9">
    <w:nsid w:val="28922484"/>
    <w:multiLevelType w:val="hybridMultilevel"/>
    <w:tmpl w:val="0C8212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0">
    <w:nsid w:val="289226E3"/>
    <w:multiLevelType w:val="hybridMultilevel"/>
    <w:tmpl w:val="1AA4766A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1">
    <w:nsid w:val="28BF5E89"/>
    <w:multiLevelType w:val="hybridMultilevel"/>
    <w:tmpl w:val="F262377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2">
    <w:nsid w:val="29136731"/>
    <w:multiLevelType w:val="hybridMultilevel"/>
    <w:tmpl w:val="FEDE4500"/>
    <w:lvl w:ilvl="0" w:tplc="6010B7DE">
      <w:start w:val="1"/>
      <w:numFmt w:val="decimal"/>
      <w:pStyle w:val="a2"/>
      <w:lvlText w:val="%1."/>
      <w:lvlJc w:val="left"/>
      <w:pPr>
        <w:ind w:left="335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3779" w:hanging="420"/>
      </w:pPr>
    </w:lvl>
    <w:lvl w:ilvl="2" w:tplc="0409001B" w:tentative="1">
      <w:start w:val="1"/>
      <w:numFmt w:val="lowerRoman"/>
      <w:lvlText w:val="%3."/>
      <w:lvlJc w:val="right"/>
      <w:pPr>
        <w:ind w:left="4199" w:hanging="420"/>
      </w:pPr>
    </w:lvl>
    <w:lvl w:ilvl="3" w:tplc="0409000F" w:tentative="1">
      <w:start w:val="1"/>
      <w:numFmt w:val="decimal"/>
      <w:lvlText w:val="%4."/>
      <w:lvlJc w:val="left"/>
      <w:pPr>
        <w:ind w:left="4619" w:hanging="420"/>
      </w:pPr>
    </w:lvl>
    <w:lvl w:ilvl="4" w:tplc="04090019" w:tentative="1">
      <w:start w:val="1"/>
      <w:numFmt w:val="lowerLetter"/>
      <w:pStyle w:val="a2"/>
      <w:lvlText w:val="%5)"/>
      <w:lvlJc w:val="left"/>
      <w:pPr>
        <w:ind w:left="5039" w:hanging="420"/>
      </w:pPr>
    </w:lvl>
    <w:lvl w:ilvl="5" w:tplc="0409001B" w:tentative="1">
      <w:start w:val="1"/>
      <w:numFmt w:val="lowerRoman"/>
      <w:lvlText w:val="%6."/>
      <w:lvlJc w:val="right"/>
      <w:pPr>
        <w:ind w:left="5459" w:hanging="420"/>
      </w:pPr>
    </w:lvl>
    <w:lvl w:ilvl="6" w:tplc="0409000F" w:tentative="1">
      <w:start w:val="1"/>
      <w:numFmt w:val="decimal"/>
      <w:lvlText w:val="%7."/>
      <w:lvlJc w:val="left"/>
      <w:pPr>
        <w:ind w:left="5879" w:hanging="420"/>
      </w:pPr>
    </w:lvl>
    <w:lvl w:ilvl="7" w:tplc="04090019" w:tentative="1">
      <w:start w:val="1"/>
      <w:numFmt w:val="lowerLetter"/>
      <w:lvlText w:val="%8)"/>
      <w:lvlJc w:val="left"/>
      <w:pPr>
        <w:ind w:left="6299" w:hanging="420"/>
      </w:pPr>
    </w:lvl>
    <w:lvl w:ilvl="8" w:tplc="0409001B" w:tentative="1">
      <w:start w:val="1"/>
      <w:numFmt w:val="lowerRoman"/>
      <w:lvlText w:val="%9."/>
      <w:lvlJc w:val="right"/>
      <w:pPr>
        <w:ind w:left="6719" w:hanging="420"/>
      </w:pPr>
    </w:lvl>
  </w:abstractNum>
  <w:abstractNum w:abstractNumId="163">
    <w:nsid w:val="29402480"/>
    <w:multiLevelType w:val="hybridMultilevel"/>
    <w:tmpl w:val="849A9510"/>
    <w:lvl w:ilvl="0" w:tplc="45121C72">
      <w:start w:val="1"/>
      <w:numFmt w:val="decimal"/>
      <w:lvlText w:val="%1."/>
      <w:lvlJc w:val="left"/>
      <w:pPr>
        <w:ind w:left="1200" w:hanging="36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164">
    <w:nsid w:val="294B64B5"/>
    <w:multiLevelType w:val="hybridMultilevel"/>
    <w:tmpl w:val="87FAF3A0"/>
    <w:lvl w:ilvl="0" w:tplc="006A20AC">
      <w:start w:val="1"/>
      <w:numFmt w:val="decimal"/>
      <w:lvlText w:val="%1."/>
      <w:lvlJc w:val="left"/>
      <w:pPr>
        <w:ind w:left="141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65">
    <w:nsid w:val="29832FBD"/>
    <w:multiLevelType w:val="hybridMultilevel"/>
    <w:tmpl w:val="39A026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6">
    <w:nsid w:val="298925AE"/>
    <w:multiLevelType w:val="multilevel"/>
    <w:tmpl w:val="5AB2C1E0"/>
    <w:lvl w:ilvl="0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567" w:firstLine="0"/>
      </w:pPr>
      <w:rPr>
        <w:rFonts w:hint="eastAsia"/>
      </w:rPr>
    </w:lvl>
  </w:abstractNum>
  <w:abstractNum w:abstractNumId="167">
    <w:nsid w:val="29CF14D7"/>
    <w:multiLevelType w:val="hybridMultilevel"/>
    <w:tmpl w:val="484868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8">
    <w:nsid w:val="29EB571E"/>
    <w:multiLevelType w:val="hybridMultilevel"/>
    <w:tmpl w:val="A09602F8"/>
    <w:lvl w:ilvl="0" w:tplc="0409000F">
      <w:start w:val="1"/>
      <w:numFmt w:val="decimal"/>
      <w:lvlText w:val="%1."/>
      <w:lvlJc w:val="left"/>
      <w:pPr>
        <w:ind w:left="1839" w:hanging="420"/>
      </w:pPr>
    </w:lvl>
    <w:lvl w:ilvl="1" w:tplc="04090019">
      <w:start w:val="1"/>
      <w:numFmt w:val="lowerLetter"/>
      <w:lvlText w:val="%2)"/>
      <w:lvlJc w:val="left"/>
      <w:pPr>
        <w:ind w:left="2259" w:hanging="420"/>
      </w:pPr>
    </w:lvl>
    <w:lvl w:ilvl="2" w:tplc="0409001B" w:tentative="1">
      <w:start w:val="1"/>
      <w:numFmt w:val="lowerRoman"/>
      <w:lvlText w:val="%3."/>
      <w:lvlJc w:val="right"/>
      <w:pPr>
        <w:ind w:left="2679" w:hanging="420"/>
      </w:pPr>
    </w:lvl>
    <w:lvl w:ilvl="3" w:tplc="0409000F" w:tentative="1">
      <w:start w:val="1"/>
      <w:numFmt w:val="decimal"/>
      <w:lvlText w:val="%4."/>
      <w:lvlJc w:val="left"/>
      <w:pPr>
        <w:ind w:left="3099" w:hanging="420"/>
      </w:pPr>
    </w:lvl>
    <w:lvl w:ilvl="4" w:tplc="04090019" w:tentative="1">
      <w:start w:val="1"/>
      <w:numFmt w:val="lowerLetter"/>
      <w:lvlText w:val="%5)"/>
      <w:lvlJc w:val="left"/>
      <w:pPr>
        <w:ind w:left="3519" w:hanging="420"/>
      </w:pPr>
    </w:lvl>
    <w:lvl w:ilvl="5" w:tplc="0409001B" w:tentative="1">
      <w:start w:val="1"/>
      <w:numFmt w:val="lowerRoman"/>
      <w:lvlText w:val="%6."/>
      <w:lvlJc w:val="right"/>
      <w:pPr>
        <w:ind w:left="3939" w:hanging="420"/>
      </w:pPr>
    </w:lvl>
    <w:lvl w:ilvl="6" w:tplc="0409000F" w:tentative="1">
      <w:start w:val="1"/>
      <w:numFmt w:val="decimal"/>
      <w:lvlText w:val="%7."/>
      <w:lvlJc w:val="left"/>
      <w:pPr>
        <w:ind w:left="4359" w:hanging="420"/>
      </w:pPr>
    </w:lvl>
    <w:lvl w:ilvl="7" w:tplc="04090019" w:tentative="1">
      <w:start w:val="1"/>
      <w:numFmt w:val="lowerLetter"/>
      <w:lvlText w:val="%8)"/>
      <w:lvlJc w:val="left"/>
      <w:pPr>
        <w:ind w:left="4779" w:hanging="420"/>
      </w:pPr>
    </w:lvl>
    <w:lvl w:ilvl="8" w:tplc="0409001B" w:tentative="1">
      <w:start w:val="1"/>
      <w:numFmt w:val="lowerRoman"/>
      <w:lvlText w:val="%9."/>
      <w:lvlJc w:val="right"/>
      <w:pPr>
        <w:ind w:left="5199" w:hanging="420"/>
      </w:pPr>
    </w:lvl>
  </w:abstractNum>
  <w:abstractNum w:abstractNumId="169">
    <w:nsid w:val="2A10710B"/>
    <w:multiLevelType w:val="hybridMultilevel"/>
    <w:tmpl w:val="10502BF6"/>
    <w:lvl w:ilvl="0" w:tplc="006A20AC">
      <w:start w:val="1"/>
      <w:numFmt w:val="decimal"/>
      <w:lvlText w:val="%1."/>
      <w:lvlJc w:val="left"/>
      <w:pPr>
        <w:ind w:left="2404" w:hanging="420"/>
      </w:pPr>
    </w:lvl>
    <w:lvl w:ilvl="1" w:tplc="04090019">
      <w:start w:val="1"/>
      <w:numFmt w:val="lowerLetter"/>
      <w:lvlText w:val="%2)"/>
      <w:lvlJc w:val="left"/>
      <w:pPr>
        <w:ind w:left="2824" w:hanging="420"/>
      </w:pPr>
    </w:lvl>
    <w:lvl w:ilvl="2" w:tplc="0409001B">
      <w:start w:val="1"/>
      <w:numFmt w:val="lowerRoman"/>
      <w:lvlText w:val="%3."/>
      <w:lvlJc w:val="right"/>
      <w:pPr>
        <w:ind w:left="3244" w:hanging="420"/>
      </w:pPr>
    </w:lvl>
    <w:lvl w:ilvl="3" w:tplc="0409000F">
      <w:start w:val="1"/>
      <w:numFmt w:val="decimal"/>
      <w:lvlText w:val="%4."/>
      <w:lvlJc w:val="left"/>
      <w:pPr>
        <w:ind w:left="3664" w:hanging="420"/>
      </w:pPr>
    </w:lvl>
    <w:lvl w:ilvl="4" w:tplc="04090019">
      <w:start w:val="1"/>
      <w:numFmt w:val="lowerLetter"/>
      <w:lvlText w:val="%5)"/>
      <w:lvlJc w:val="left"/>
      <w:pPr>
        <w:ind w:left="4084" w:hanging="420"/>
      </w:pPr>
    </w:lvl>
    <w:lvl w:ilvl="5" w:tplc="0409001B">
      <w:start w:val="1"/>
      <w:numFmt w:val="lowerRoman"/>
      <w:lvlText w:val="%6."/>
      <w:lvlJc w:val="right"/>
      <w:pPr>
        <w:ind w:left="4504" w:hanging="420"/>
      </w:pPr>
    </w:lvl>
    <w:lvl w:ilvl="6" w:tplc="0409000F">
      <w:start w:val="1"/>
      <w:numFmt w:val="decimal"/>
      <w:lvlText w:val="%7."/>
      <w:lvlJc w:val="left"/>
      <w:pPr>
        <w:ind w:left="4924" w:hanging="420"/>
      </w:pPr>
    </w:lvl>
    <w:lvl w:ilvl="7" w:tplc="04090019">
      <w:start w:val="1"/>
      <w:numFmt w:val="lowerLetter"/>
      <w:lvlText w:val="%8)"/>
      <w:lvlJc w:val="left"/>
      <w:pPr>
        <w:ind w:left="5344" w:hanging="420"/>
      </w:pPr>
    </w:lvl>
    <w:lvl w:ilvl="8" w:tplc="0409001B">
      <w:start w:val="1"/>
      <w:numFmt w:val="lowerRoman"/>
      <w:lvlText w:val="%9."/>
      <w:lvlJc w:val="right"/>
      <w:pPr>
        <w:ind w:left="5764" w:hanging="420"/>
      </w:pPr>
    </w:lvl>
  </w:abstractNum>
  <w:abstractNum w:abstractNumId="170">
    <w:nsid w:val="2A15350F"/>
    <w:multiLevelType w:val="hybridMultilevel"/>
    <w:tmpl w:val="68B0BABE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71">
    <w:nsid w:val="2AAB0F3B"/>
    <w:multiLevelType w:val="hybridMultilevel"/>
    <w:tmpl w:val="FC5E53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2">
    <w:nsid w:val="2AD74034"/>
    <w:multiLevelType w:val="hybridMultilevel"/>
    <w:tmpl w:val="AA589CA2"/>
    <w:lvl w:ilvl="0" w:tplc="0409000F">
      <w:start w:val="1"/>
      <w:numFmt w:val="decimal"/>
      <w:lvlText w:val="%1."/>
      <w:lvlJc w:val="left"/>
      <w:pPr>
        <w:ind w:left="1271" w:hanging="420"/>
      </w:pPr>
    </w:lvl>
    <w:lvl w:ilvl="1" w:tplc="04090019">
      <w:start w:val="1"/>
      <w:numFmt w:val="lowerLetter"/>
      <w:lvlText w:val="%2)"/>
      <w:lvlJc w:val="left"/>
      <w:pPr>
        <w:ind w:left="1691" w:hanging="420"/>
      </w:pPr>
    </w:lvl>
    <w:lvl w:ilvl="2" w:tplc="A65ED704">
      <w:start w:val="1"/>
      <w:numFmt w:val="bullet"/>
      <w:lvlText w:val=""/>
      <w:lvlJc w:val="left"/>
      <w:pPr>
        <w:ind w:left="2111" w:hanging="420"/>
      </w:pPr>
      <w:rPr>
        <w:rFonts w:ascii="Wingdings" w:hAnsi="Wingdings" w:hint="default"/>
        <w:b/>
        <w:i w:val="0"/>
        <w:color w:val="FF0000"/>
        <w:sz w:val="28"/>
        <w:em w:val="none"/>
      </w:rPr>
    </w:lvl>
    <w:lvl w:ilvl="3" w:tplc="0409000F">
      <w:start w:val="1"/>
      <w:numFmt w:val="decimal"/>
      <w:lvlText w:val="%4."/>
      <w:lvlJc w:val="left"/>
      <w:pPr>
        <w:ind w:left="2531" w:hanging="420"/>
      </w:pPr>
    </w:lvl>
    <w:lvl w:ilvl="4" w:tplc="04090019">
      <w:start w:val="1"/>
      <w:numFmt w:val="lowerLetter"/>
      <w:lvlText w:val="%5)"/>
      <w:lvlJc w:val="left"/>
      <w:pPr>
        <w:ind w:left="2951" w:hanging="420"/>
      </w:pPr>
    </w:lvl>
    <w:lvl w:ilvl="5" w:tplc="0409001B">
      <w:start w:val="1"/>
      <w:numFmt w:val="lowerRoman"/>
      <w:lvlText w:val="%6."/>
      <w:lvlJc w:val="right"/>
      <w:pPr>
        <w:ind w:left="3371" w:hanging="420"/>
      </w:pPr>
    </w:lvl>
    <w:lvl w:ilvl="6" w:tplc="0409000F">
      <w:start w:val="1"/>
      <w:numFmt w:val="decimal"/>
      <w:lvlText w:val="%7."/>
      <w:lvlJc w:val="left"/>
      <w:pPr>
        <w:ind w:left="3791" w:hanging="420"/>
      </w:pPr>
    </w:lvl>
    <w:lvl w:ilvl="7" w:tplc="04090019">
      <w:start w:val="1"/>
      <w:numFmt w:val="lowerLetter"/>
      <w:lvlText w:val="%8)"/>
      <w:lvlJc w:val="left"/>
      <w:pPr>
        <w:ind w:left="4211" w:hanging="420"/>
      </w:pPr>
    </w:lvl>
    <w:lvl w:ilvl="8" w:tplc="0409001B">
      <w:start w:val="1"/>
      <w:numFmt w:val="lowerRoman"/>
      <w:lvlText w:val="%9."/>
      <w:lvlJc w:val="right"/>
      <w:pPr>
        <w:ind w:left="4631" w:hanging="420"/>
      </w:pPr>
    </w:lvl>
  </w:abstractNum>
  <w:abstractNum w:abstractNumId="173">
    <w:nsid w:val="2B163418"/>
    <w:multiLevelType w:val="hybridMultilevel"/>
    <w:tmpl w:val="6158F81E"/>
    <w:lvl w:ilvl="0" w:tplc="0409000F">
      <w:start w:val="1"/>
      <w:numFmt w:val="decimal"/>
      <w:lvlText w:val="%1."/>
      <w:lvlJc w:val="left"/>
      <w:pPr>
        <w:ind w:left="560" w:hanging="420"/>
      </w:pPr>
    </w:lvl>
    <w:lvl w:ilvl="1" w:tplc="04090019">
      <w:start w:val="1"/>
      <w:numFmt w:val="lowerLetter"/>
      <w:lvlText w:val="%2)"/>
      <w:lvlJc w:val="left"/>
      <w:pPr>
        <w:ind w:left="980" w:hanging="420"/>
      </w:pPr>
    </w:lvl>
    <w:lvl w:ilvl="2" w:tplc="0409001B">
      <w:start w:val="1"/>
      <w:numFmt w:val="lowerRoman"/>
      <w:lvlText w:val="%3."/>
      <w:lvlJc w:val="right"/>
      <w:pPr>
        <w:ind w:left="1400" w:hanging="420"/>
      </w:pPr>
    </w:lvl>
    <w:lvl w:ilvl="3" w:tplc="0409000F">
      <w:start w:val="1"/>
      <w:numFmt w:val="decimal"/>
      <w:lvlText w:val="%4."/>
      <w:lvlJc w:val="left"/>
      <w:pPr>
        <w:ind w:left="1820" w:hanging="420"/>
      </w:pPr>
    </w:lvl>
    <w:lvl w:ilvl="4" w:tplc="04090019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174">
    <w:nsid w:val="2B785A48"/>
    <w:multiLevelType w:val="hybridMultilevel"/>
    <w:tmpl w:val="981C00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5">
    <w:nsid w:val="2B9F3BDD"/>
    <w:multiLevelType w:val="hybridMultilevel"/>
    <w:tmpl w:val="844CD606"/>
    <w:lvl w:ilvl="0" w:tplc="006A20AC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76">
    <w:nsid w:val="2BE359B3"/>
    <w:multiLevelType w:val="hybridMultilevel"/>
    <w:tmpl w:val="D36A3F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7">
    <w:nsid w:val="2C9B7497"/>
    <w:multiLevelType w:val="multilevel"/>
    <w:tmpl w:val="7C986BCA"/>
    <w:lvl w:ilvl="0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upp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ind w:left="2520" w:hanging="420"/>
      </w:pPr>
      <w:rPr>
        <w:rFonts w:hint="eastAsia"/>
      </w:rPr>
    </w:lvl>
    <w:lvl w:ilvl="3">
      <w:start w:val="1"/>
      <w:numFmt w:val="decimal"/>
      <w:lvlText w:val="%4"/>
      <w:lvlJc w:val="left"/>
      <w:pPr>
        <w:ind w:left="2940" w:hanging="420"/>
      </w:pPr>
      <w:rPr>
        <w:rFonts w:hint="default"/>
      </w:rPr>
    </w:lvl>
    <w:lvl w:ilvl="4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  <w:color w:val="FF0000"/>
      </w:rPr>
    </w:lvl>
    <w:lvl w:ilvl="5">
      <w:start w:val="1"/>
      <w:numFmt w:val="lowerRoman"/>
      <w:lvlText w:val="%6."/>
      <w:lvlJc w:val="left"/>
      <w:pPr>
        <w:ind w:left="378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5040" w:hanging="420"/>
      </w:pPr>
      <w:rPr>
        <w:rFonts w:hint="eastAsia"/>
      </w:rPr>
    </w:lvl>
  </w:abstractNum>
  <w:abstractNum w:abstractNumId="178">
    <w:nsid w:val="2CC54D3A"/>
    <w:multiLevelType w:val="hybridMultilevel"/>
    <w:tmpl w:val="E8D2526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9">
    <w:nsid w:val="2D03762F"/>
    <w:multiLevelType w:val="hybridMultilevel"/>
    <w:tmpl w:val="596CDF10"/>
    <w:lvl w:ilvl="0" w:tplc="BFE069EE">
      <w:start w:val="1"/>
      <w:numFmt w:val="bullet"/>
      <w:lvlText w:val=""/>
      <w:lvlJc w:val="left"/>
      <w:pPr>
        <w:ind w:left="1271" w:hanging="420"/>
      </w:pPr>
      <w:rPr>
        <w:rFonts w:ascii="Wingdings" w:hAnsi="Wingdings" w:hint="default"/>
        <w:b w:val="0"/>
        <w:i w:val="0"/>
        <w:color w:val="FF0000"/>
        <w:sz w:val="24"/>
        <w:em w:val="none"/>
      </w:rPr>
    </w:lvl>
    <w:lvl w:ilvl="1" w:tplc="04090019">
      <w:start w:val="1"/>
      <w:numFmt w:val="lowerLetter"/>
      <w:lvlText w:val="%2)"/>
      <w:lvlJc w:val="left"/>
      <w:pPr>
        <w:ind w:left="1691" w:hanging="420"/>
      </w:pPr>
    </w:lvl>
    <w:lvl w:ilvl="2" w:tplc="0409001B">
      <w:start w:val="1"/>
      <w:numFmt w:val="lowerRoman"/>
      <w:lvlText w:val="%3."/>
      <w:lvlJc w:val="right"/>
      <w:pPr>
        <w:ind w:left="2111" w:hanging="420"/>
      </w:pPr>
    </w:lvl>
    <w:lvl w:ilvl="3" w:tplc="0409000F">
      <w:start w:val="1"/>
      <w:numFmt w:val="decimal"/>
      <w:lvlText w:val="%4."/>
      <w:lvlJc w:val="left"/>
      <w:pPr>
        <w:ind w:left="2531" w:hanging="420"/>
      </w:pPr>
    </w:lvl>
    <w:lvl w:ilvl="4" w:tplc="04090019">
      <w:start w:val="1"/>
      <w:numFmt w:val="lowerLetter"/>
      <w:lvlText w:val="%5)"/>
      <w:lvlJc w:val="left"/>
      <w:pPr>
        <w:ind w:left="2951" w:hanging="420"/>
      </w:pPr>
    </w:lvl>
    <w:lvl w:ilvl="5" w:tplc="0409001B">
      <w:start w:val="1"/>
      <w:numFmt w:val="lowerRoman"/>
      <w:lvlText w:val="%6."/>
      <w:lvlJc w:val="right"/>
      <w:pPr>
        <w:ind w:left="3371" w:hanging="420"/>
      </w:pPr>
    </w:lvl>
    <w:lvl w:ilvl="6" w:tplc="0409000F">
      <w:start w:val="1"/>
      <w:numFmt w:val="decimal"/>
      <w:lvlText w:val="%7."/>
      <w:lvlJc w:val="left"/>
      <w:pPr>
        <w:ind w:left="3791" w:hanging="420"/>
      </w:pPr>
    </w:lvl>
    <w:lvl w:ilvl="7" w:tplc="04090019">
      <w:start w:val="1"/>
      <w:numFmt w:val="lowerLetter"/>
      <w:lvlText w:val="%8)"/>
      <w:lvlJc w:val="left"/>
      <w:pPr>
        <w:ind w:left="4211" w:hanging="420"/>
      </w:pPr>
    </w:lvl>
    <w:lvl w:ilvl="8" w:tplc="0409001B">
      <w:start w:val="1"/>
      <w:numFmt w:val="lowerRoman"/>
      <w:lvlText w:val="%9."/>
      <w:lvlJc w:val="right"/>
      <w:pPr>
        <w:ind w:left="4631" w:hanging="420"/>
      </w:pPr>
    </w:lvl>
  </w:abstractNum>
  <w:abstractNum w:abstractNumId="180">
    <w:nsid w:val="2D3D2ABE"/>
    <w:multiLevelType w:val="hybridMultilevel"/>
    <w:tmpl w:val="EA008C76"/>
    <w:lvl w:ilvl="0" w:tplc="0409000F">
      <w:start w:val="1"/>
      <w:numFmt w:val="decimal"/>
      <w:lvlText w:val="%1."/>
      <w:lvlJc w:val="left"/>
      <w:pPr>
        <w:ind w:left="1839" w:hanging="420"/>
      </w:pPr>
    </w:lvl>
    <w:lvl w:ilvl="1" w:tplc="04090019" w:tentative="1">
      <w:start w:val="1"/>
      <w:numFmt w:val="lowerLetter"/>
      <w:lvlText w:val="%2)"/>
      <w:lvlJc w:val="left"/>
      <w:pPr>
        <w:ind w:left="2259" w:hanging="420"/>
      </w:pPr>
    </w:lvl>
    <w:lvl w:ilvl="2" w:tplc="0409001B" w:tentative="1">
      <w:start w:val="1"/>
      <w:numFmt w:val="lowerRoman"/>
      <w:lvlText w:val="%3."/>
      <w:lvlJc w:val="right"/>
      <w:pPr>
        <w:ind w:left="2679" w:hanging="420"/>
      </w:pPr>
    </w:lvl>
    <w:lvl w:ilvl="3" w:tplc="0409000F" w:tentative="1">
      <w:start w:val="1"/>
      <w:numFmt w:val="decimal"/>
      <w:lvlText w:val="%4."/>
      <w:lvlJc w:val="left"/>
      <w:pPr>
        <w:ind w:left="3099" w:hanging="420"/>
      </w:pPr>
    </w:lvl>
    <w:lvl w:ilvl="4" w:tplc="04090019" w:tentative="1">
      <w:start w:val="1"/>
      <w:numFmt w:val="lowerLetter"/>
      <w:lvlText w:val="%5)"/>
      <w:lvlJc w:val="left"/>
      <w:pPr>
        <w:ind w:left="3519" w:hanging="420"/>
      </w:pPr>
    </w:lvl>
    <w:lvl w:ilvl="5" w:tplc="0409001B" w:tentative="1">
      <w:start w:val="1"/>
      <w:numFmt w:val="lowerRoman"/>
      <w:lvlText w:val="%6."/>
      <w:lvlJc w:val="right"/>
      <w:pPr>
        <w:ind w:left="3939" w:hanging="420"/>
      </w:pPr>
    </w:lvl>
    <w:lvl w:ilvl="6" w:tplc="0409000F" w:tentative="1">
      <w:start w:val="1"/>
      <w:numFmt w:val="decimal"/>
      <w:lvlText w:val="%7."/>
      <w:lvlJc w:val="left"/>
      <w:pPr>
        <w:ind w:left="4359" w:hanging="420"/>
      </w:pPr>
    </w:lvl>
    <w:lvl w:ilvl="7" w:tplc="04090019" w:tentative="1">
      <w:start w:val="1"/>
      <w:numFmt w:val="lowerLetter"/>
      <w:lvlText w:val="%8)"/>
      <w:lvlJc w:val="left"/>
      <w:pPr>
        <w:ind w:left="4779" w:hanging="420"/>
      </w:pPr>
    </w:lvl>
    <w:lvl w:ilvl="8" w:tplc="0409001B" w:tentative="1">
      <w:start w:val="1"/>
      <w:numFmt w:val="lowerRoman"/>
      <w:lvlText w:val="%9."/>
      <w:lvlJc w:val="right"/>
      <w:pPr>
        <w:ind w:left="5199" w:hanging="420"/>
      </w:pPr>
    </w:lvl>
  </w:abstractNum>
  <w:abstractNum w:abstractNumId="181">
    <w:nsid w:val="2D7465FB"/>
    <w:multiLevelType w:val="hybridMultilevel"/>
    <w:tmpl w:val="4FC6D4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2">
    <w:nsid w:val="2DC10684"/>
    <w:multiLevelType w:val="hybridMultilevel"/>
    <w:tmpl w:val="288CF3EC"/>
    <w:lvl w:ilvl="0" w:tplc="006A20AC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83">
    <w:nsid w:val="2DEC68A6"/>
    <w:multiLevelType w:val="hybridMultilevel"/>
    <w:tmpl w:val="E9924D00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4">
    <w:nsid w:val="2E3F63F2"/>
    <w:multiLevelType w:val="hybridMultilevel"/>
    <w:tmpl w:val="2AD47FB4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85">
    <w:nsid w:val="2EA3634C"/>
    <w:multiLevelType w:val="hybridMultilevel"/>
    <w:tmpl w:val="5A88780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6">
    <w:nsid w:val="2EE7017E"/>
    <w:multiLevelType w:val="hybridMultilevel"/>
    <w:tmpl w:val="EB60400C"/>
    <w:lvl w:ilvl="0" w:tplc="0409000F">
      <w:start w:val="1"/>
      <w:numFmt w:val="decimal"/>
      <w:lvlText w:val="%1."/>
      <w:lvlJc w:val="left"/>
      <w:pPr>
        <w:ind w:left="1839" w:hanging="420"/>
      </w:pPr>
    </w:lvl>
    <w:lvl w:ilvl="1" w:tplc="04090019" w:tentative="1">
      <w:start w:val="1"/>
      <w:numFmt w:val="lowerLetter"/>
      <w:lvlText w:val="%2)"/>
      <w:lvlJc w:val="left"/>
      <w:pPr>
        <w:ind w:left="2259" w:hanging="420"/>
      </w:pPr>
    </w:lvl>
    <w:lvl w:ilvl="2" w:tplc="0409001B" w:tentative="1">
      <w:start w:val="1"/>
      <w:numFmt w:val="lowerRoman"/>
      <w:lvlText w:val="%3."/>
      <w:lvlJc w:val="right"/>
      <w:pPr>
        <w:ind w:left="2679" w:hanging="420"/>
      </w:pPr>
    </w:lvl>
    <w:lvl w:ilvl="3" w:tplc="0409000F" w:tentative="1">
      <w:start w:val="1"/>
      <w:numFmt w:val="decimal"/>
      <w:lvlText w:val="%4."/>
      <w:lvlJc w:val="left"/>
      <w:pPr>
        <w:ind w:left="3099" w:hanging="420"/>
      </w:pPr>
    </w:lvl>
    <w:lvl w:ilvl="4" w:tplc="04090019" w:tentative="1">
      <w:start w:val="1"/>
      <w:numFmt w:val="lowerLetter"/>
      <w:lvlText w:val="%5)"/>
      <w:lvlJc w:val="left"/>
      <w:pPr>
        <w:ind w:left="3519" w:hanging="420"/>
      </w:pPr>
    </w:lvl>
    <w:lvl w:ilvl="5" w:tplc="0409001B" w:tentative="1">
      <w:start w:val="1"/>
      <w:numFmt w:val="lowerRoman"/>
      <w:lvlText w:val="%6."/>
      <w:lvlJc w:val="right"/>
      <w:pPr>
        <w:ind w:left="3939" w:hanging="420"/>
      </w:pPr>
    </w:lvl>
    <w:lvl w:ilvl="6" w:tplc="0409000F" w:tentative="1">
      <w:start w:val="1"/>
      <w:numFmt w:val="decimal"/>
      <w:lvlText w:val="%7."/>
      <w:lvlJc w:val="left"/>
      <w:pPr>
        <w:ind w:left="4359" w:hanging="420"/>
      </w:pPr>
    </w:lvl>
    <w:lvl w:ilvl="7" w:tplc="04090019" w:tentative="1">
      <w:start w:val="1"/>
      <w:numFmt w:val="lowerLetter"/>
      <w:lvlText w:val="%8)"/>
      <w:lvlJc w:val="left"/>
      <w:pPr>
        <w:ind w:left="4779" w:hanging="420"/>
      </w:pPr>
    </w:lvl>
    <w:lvl w:ilvl="8" w:tplc="0409001B" w:tentative="1">
      <w:start w:val="1"/>
      <w:numFmt w:val="lowerRoman"/>
      <w:lvlText w:val="%9."/>
      <w:lvlJc w:val="right"/>
      <w:pPr>
        <w:ind w:left="5199" w:hanging="420"/>
      </w:pPr>
    </w:lvl>
  </w:abstractNum>
  <w:abstractNum w:abstractNumId="187">
    <w:nsid w:val="2F226309"/>
    <w:multiLevelType w:val="hybridMultilevel"/>
    <w:tmpl w:val="7460F6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8">
    <w:nsid w:val="30100A23"/>
    <w:multiLevelType w:val="hybridMultilevel"/>
    <w:tmpl w:val="2CEA841A"/>
    <w:lvl w:ilvl="0" w:tplc="006A20AC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89">
    <w:nsid w:val="30200584"/>
    <w:multiLevelType w:val="hybridMultilevel"/>
    <w:tmpl w:val="8E78FE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0">
    <w:nsid w:val="3025445E"/>
    <w:multiLevelType w:val="hybridMultilevel"/>
    <w:tmpl w:val="3DE4DA88"/>
    <w:lvl w:ilvl="0" w:tplc="51104B7C">
      <w:start w:val="1"/>
      <w:numFmt w:val="bullet"/>
      <w:lvlText w:val=""/>
      <w:lvlJc w:val="left"/>
      <w:pPr>
        <w:ind w:left="1412" w:hanging="420"/>
      </w:pPr>
      <w:rPr>
        <w:rFonts w:ascii="Wingdings" w:hAnsi="Wingdings" w:hint="default"/>
        <w:color w:val="FF0000"/>
        <w:sz w:val="30"/>
      </w:rPr>
    </w:lvl>
    <w:lvl w:ilvl="1" w:tplc="04090019">
      <w:start w:val="1"/>
      <w:numFmt w:val="lowerLetter"/>
      <w:lvlText w:val="%2)"/>
      <w:lvlJc w:val="left"/>
      <w:pPr>
        <w:ind w:left="1832" w:hanging="420"/>
      </w:pPr>
    </w:lvl>
    <w:lvl w:ilvl="2" w:tplc="0409001B">
      <w:start w:val="1"/>
      <w:numFmt w:val="lowerRoman"/>
      <w:lvlText w:val="%3."/>
      <w:lvlJc w:val="right"/>
      <w:pPr>
        <w:ind w:left="2252" w:hanging="420"/>
      </w:pPr>
    </w:lvl>
    <w:lvl w:ilvl="3" w:tplc="0409000F">
      <w:start w:val="1"/>
      <w:numFmt w:val="decimal"/>
      <w:lvlText w:val="%4."/>
      <w:lvlJc w:val="left"/>
      <w:pPr>
        <w:ind w:left="2672" w:hanging="420"/>
      </w:pPr>
    </w:lvl>
    <w:lvl w:ilvl="4" w:tplc="04090019">
      <w:start w:val="1"/>
      <w:numFmt w:val="lowerLetter"/>
      <w:lvlText w:val="%5)"/>
      <w:lvlJc w:val="left"/>
      <w:pPr>
        <w:ind w:left="3092" w:hanging="420"/>
      </w:pPr>
    </w:lvl>
    <w:lvl w:ilvl="5" w:tplc="0409001B">
      <w:start w:val="1"/>
      <w:numFmt w:val="lowerRoman"/>
      <w:lvlText w:val="%6."/>
      <w:lvlJc w:val="right"/>
      <w:pPr>
        <w:ind w:left="3512" w:hanging="420"/>
      </w:pPr>
    </w:lvl>
    <w:lvl w:ilvl="6" w:tplc="0409000F">
      <w:start w:val="1"/>
      <w:numFmt w:val="decimal"/>
      <w:lvlText w:val="%7."/>
      <w:lvlJc w:val="left"/>
      <w:pPr>
        <w:ind w:left="3932" w:hanging="420"/>
      </w:pPr>
    </w:lvl>
    <w:lvl w:ilvl="7" w:tplc="04090019">
      <w:start w:val="1"/>
      <w:numFmt w:val="lowerLetter"/>
      <w:lvlText w:val="%8)"/>
      <w:lvlJc w:val="left"/>
      <w:pPr>
        <w:ind w:left="4352" w:hanging="420"/>
      </w:pPr>
    </w:lvl>
    <w:lvl w:ilvl="8" w:tplc="0409001B">
      <w:start w:val="1"/>
      <w:numFmt w:val="lowerRoman"/>
      <w:lvlText w:val="%9."/>
      <w:lvlJc w:val="right"/>
      <w:pPr>
        <w:ind w:left="4772" w:hanging="420"/>
      </w:pPr>
    </w:lvl>
  </w:abstractNum>
  <w:abstractNum w:abstractNumId="191">
    <w:nsid w:val="302C559F"/>
    <w:multiLevelType w:val="hybridMultilevel"/>
    <w:tmpl w:val="12E06EB2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92">
    <w:nsid w:val="304F7ADC"/>
    <w:multiLevelType w:val="hybridMultilevel"/>
    <w:tmpl w:val="2640E5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3">
    <w:nsid w:val="306B415D"/>
    <w:multiLevelType w:val="hybridMultilevel"/>
    <w:tmpl w:val="952E9B0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4">
    <w:nsid w:val="30A202DC"/>
    <w:multiLevelType w:val="hybridMultilevel"/>
    <w:tmpl w:val="BAC23270"/>
    <w:lvl w:ilvl="0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195">
    <w:nsid w:val="31540F06"/>
    <w:multiLevelType w:val="hybridMultilevel"/>
    <w:tmpl w:val="07080B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6">
    <w:nsid w:val="315E0F7F"/>
    <w:multiLevelType w:val="hybridMultilevel"/>
    <w:tmpl w:val="55787124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97">
    <w:nsid w:val="31607E67"/>
    <w:multiLevelType w:val="hybridMultilevel"/>
    <w:tmpl w:val="20E4148C"/>
    <w:lvl w:ilvl="0" w:tplc="0409000F">
      <w:start w:val="1"/>
      <w:numFmt w:val="decimal"/>
      <w:lvlText w:val="%1."/>
      <w:lvlJc w:val="left"/>
      <w:pPr>
        <w:ind w:left="560" w:hanging="420"/>
      </w:pPr>
    </w:lvl>
    <w:lvl w:ilvl="1" w:tplc="04090019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198">
    <w:nsid w:val="322747C3"/>
    <w:multiLevelType w:val="multilevel"/>
    <w:tmpl w:val="5AB2C1E0"/>
    <w:lvl w:ilvl="0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567" w:firstLine="0"/>
      </w:pPr>
      <w:rPr>
        <w:rFonts w:hint="eastAsia"/>
      </w:rPr>
    </w:lvl>
  </w:abstractNum>
  <w:abstractNum w:abstractNumId="199">
    <w:nsid w:val="32454598"/>
    <w:multiLevelType w:val="hybridMultilevel"/>
    <w:tmpl w:val="83A0FE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0">
    <w:nsid w:val="324967C6"/>
    <w:multiLevelType w:val="hybridMultilevel"/>
    <w:tmpl w:val="E2125B90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1">
    <w:nsid w:val="328256D1"/>
    <w:multiLevelType w:val="hybridMultilevel"/>
    <w:tmpl w:val="C92AD5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2">
    <w:nsid w:val="329947E5"/>
    <w:multiLevelType w:val="hybridMultilevel"/>
    <w:tmpl w:val="DB641D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3">
    <w:nsid w:val="32A04F68"/>
    <w:multiLevelType w:val="hybridMultilevel"/>
    <w:tmpl w:val="23248668"/>
    <w:lvl w:ilvl="0" w:tplc="0409000F">
      <w:start w:val="1"/>
      <w:numFmt w:val="decimal"/>
      <w:lvlText w:val="%1."/>
      <w:lvlJc w:val="left"/>
      <w:pPr>
        <w:ind w:left="1839" w:hanging="420"/>
      </w:pPr>
    </w:lvl>
    <w:lvl w:ilvl="1" w:tplc="04090019">
      <w:start w:val="1"/>
      <w:numFmt w:val="lowerLetter"/>
      <w:lvlText w:val="%2)"/>
      <w:lvlJc w:val="left"/>
      <w:pPr>
        <w:ind w:left="2259" w:hanging="420"/>
      </w:pPr>
    </w:lvl>
    <w:lvl w:ilvl="2" w:tplc="0409001B">
      <w:start w:val="1"/>
      <w:numFmt w:val="lowerRoman"/>
      <w:lvlText w:val="%3."/>
      <w:lvlJc w:val="right"/>
      <w:pPr>
        <w:ind w:left="2679" w:hanging="420"/>
      </w:pPr>
    </w:lvl>
    <w:lvl w:ilvl="3" w:tplc="0409000F" w:tentative="1">
      <w:start w:val="1"/>
      <w:numFmt w:val="decimal"/>
      <w:lvlText w:val="%4."/>
      <w:lvlJc w:val="left"/>
      <w:pPr>
        <w:ind w:left="3099" w:hanging="420"/>
      </w:pPr>
    </w:lvl>
    <w:lvl w:ilvl="4" w:tplc="04090019" w:tentative="1">
      <w:start w:val="1"/>
      <w:numFmt w:val="lowerLetter"/>
      <w:lvlText w:val="%5)"/>
      <w:lvlJc w:val="left"/>
      <w:pPr>
        <w:ind w:left="3519" w:hanging="420"/>
      </w:pPr>
    </w:lvl>
    <w:lvl w:ilvl="5" w:tplc="0409001B" w:tentative="1">
      <w:start w:val="1"/>
      <w:numFmt w:val="lowerRoman"/>
      <w:lvlText w:val="%6."/>
      <w:lvlJc w:val="right"/>
      <w:pPr>
        <w:ind w:left="3939" w:hanging="420"/>
      </w:pPr>
    </w:lvl>
    <w:lvl w:ilvl="6" w:tplc="0409000F" w:tentative="1">
      <w:start w:val="1"/>
      <w:numFmt w:val="decimal"/>
      <w:lvlText w:val="%7."/>
      <w:lvlJc w:val="left"/>
      <w:pPr>
        <w:ind w:left="4359" w:hanging="420"/>
      </w:pPr>
    </w:lvl>
    <w:lvl w:ilvl="7" w:tplc="04090019" w:tentative="1">
      <w:start w:val="1"/>
      <w:numFmt w:val="lowerLetter"/>
      <w:lvlText w:val="%8)"/>
      <w:lvlJc w:val="left"/>
      <w:pPr>
        <w:ind w:left="4779" w:hanging="420"/>
      </w:pPr>
    </w:lvl>
    <w:lvl w:ilvl="8" w:tplc="0409001B" w:tentative="1">
      <w:start w:val="1"/>
      <w:numFmt w:val="lowerRoman"/>
      <w:lvlText w:val="%9."/>
      <w:lvlJc w:val="right"/>
      <w:pPr>
        <w:ind w:left="5199" w:hanging="420"/>
      </w:pPr>
    </w:lvl>
  </w:abstractNum>
  <w:abstractNum w:abstractNumId="204">
    <w:nsid w:val="333A7332"/>
    <w:multiLevelType w:val="hybridMultilevel"/>
    <w:tmpl w:val="4BF4452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5">
    <w:nsid w:val="3350378F"/>
    <w:multiLevelType w:val="hybridMultilevel"/>
    <w:tmpl w:val="3B2464FC"/>
    <w:lvl w:ilvl="0" w:tplc="006A20AC">
      <w:start w:val="1"/>
      <w:numFmt w:val="decimal"/>
      <w:lvlText w:val="%1."/>
      <w:lvlJc w:val="left"/>
      <w:pPr>
        <w:ind w:left="1282" w:hanging="420"/>
      </w:pPr>
    </w:lvl>
    <w:lvl w:ilvl="1" w:tplc="04090019">
      <w:start w:val="1"/>
      <w:numFmt w:val="lowerLetter"/>
      <w:lvlText w:val="%2)"/>
      <w:lvlJc w:val="left"/>
      <w:pPr>
        <w:ind w:left="1702" w:hanging="420"/>
      </w:pPr>
    </w:lvl>
    <w:lvl w:ilvl="2" w:tplc="0409001B">
      <w:start w:val="1"/>
      <w:numFmt w:val="lowerRoman"/>
      <w:lvlText w:val="%3."/>
      <w:lvlJc w:val="right"/>
      <w:pPr>
        <w:ind w:left="2122" w:hanging="420"/>
      </w:pPr>
    </w:lvl>
    <w:lvl w:ilvl="3" w:tplc="0409000F">
      <w:start w:val="1"/>
      <w:numFmt w:val="decimal"/>
      <w:lvlText w:val="%4."/>
      <w:lvlJc w:val="left"/>
      <w:pPr>
        <w:ind w:left="2542" w:hanging="420"/>
      </w:pPr>
    </w:lvl>
    <w:lvl w:ilvl="4" w:tplc="04090019">
      <w:start w:val="1"/>
      <w:numFmt w:val="lowerLetter"/>
      <w:lvlText w:val="%5)"/>
      <w:lvlJc w:val="left"/>
      <w:pPr>
        <w:ind w:left="2962" w:hanging="420"/>
      </w:pPr>
    </w:lvl>
    <w:lvl w:ilvl="5" w:tplc="0409001B">
      <w:start w:val="1"/>
      <w:numFmt w:val="lowerRoman"/>
      <w:lvlText w:val="%6."/>
      <w:lvlJc w:val="right"/>
      <w:pPr>
        <w:ind w:left="3382" w:hanging="420"/>
      </w:pPr>
    </w:lvl>
    <w:lvl w:ilvl="6" w:tplc="0409000F">
      <w:start w:val="1"/>
      <w:numFmt w:val="decimal"/>
      <w:lvlText w:val="%7."/>
      <w:lvlJc w:val="left"/>
      <w:pPr>
        <w:ind w:left="3802" w:hanging="420"/>
      </w:pPr>
    </w:lvl>
    <w:lvl w:ilvl="7" w:tplc="04090019">
      <w:start w:val="1"/>
      <w:numFmt w:val="lowerLetter"/>
      <w:lvlText w:val="%8)"/>
      <w:lvlJc w:val="left"/>
      <w:pPr>
        <w:ind w:left="4222" w:hanging="420"/>
      </w:pPr>
    </w:lvl>
    <w:lvl w:ilvl="8" w:tplc="0409001B">
      <w:start w:val="1"/>
      <w:numFmt w:val="lowerRoman"/>
      <w:lvlText w:val="%9."/>
      <w:lvlJc w:val="right"/>
      <w:pPr>
        <w:ind w:left="4642" w:hanging="420"/>
      </w:pPr>
    </w:lvl>
  </w:abstractNum>
  <w:abstractNum w:abstractNumId="206">
    <w:nsid w:val="335F1229"/>
    <w:multiLevelType w:val="hybridMultilevel"/>
    <w:tmpl w:val="BD4E03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7">
    <w:nsid w:val="33AF0F17"/>
    <w:multiLevelType w:val="hybridMultilevel"/>
    <w:tmpl w:val="164812B6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>
      <w:start w:val="1"/>
      <w:numFmt w:val="decimal"/>
      <w:lvlText w:val="%4."/>
      <w:lvlJc w:val="left"/>
      <w:pPr>
        <w:ind w:left="3360" w:hanging="420"/>
      </w:pPr>
    </w:lvl>
    <w:lvl w:ilvl="4" w:tplc="04090019">
      <w:start w:val="1"/>
      <w:numFmt w:val="lowerLetter"/>
      <w:lvlText w:val="%5)"/>
      <w:lvlJc w:val="left"/>
      <w:pPr>
        <w:ind w:left="3780" w:hanging="420"/>
      </w:pPr>
    </w:lvl>
    <w:lvl w:ilvl="5" w:tplc="0409001B">
      <w:start w:val="1"/>
      <w:numFmt w:val="lowerRoman"/>
      <w:lvlText w:val="%6."/>
      <w:lvlJc w:val="right"/>
      <w:pPr>
        <w:ind w:left="4200" w:hanging="420"/>
      </w:pPr>
    </w:lvl>
    <w:lvl w:ilvl="6" w:tplc="0409000F">
      <w:start w:val="1"/>
      <w:numFmt w:val="decimal"/>
      <w:lvlText w:val="%7."/>
      <w:lvlJc w:val="left"/>
      <w:pPr>
        <w:ind w:left="4620" w:hanging="420"/>
      </w:pPr>
    </w:lvl>
    <w:lvl w:ilvl="7" w:tplc="04090019">
      <w:start w:val="1"/>
      <w:numFmt w:val="lowerLetter"/>
      <w:lvlText w:val="%8)"/>
      <w:lvlJc w:val="left"/>
      <w:pPr>
        <w:ind w:left="5040" w:hanging="420"/>
      </w:pPr>
    </w:lvl>
    <w:lvl w:ilvl="8" w:tplc="0409001B">
      <w:start w:val="1"/>
      <w:numFmt w:val="lowerRoman"/>
      <w:lvlText w:val="%9."/>
      <w:lvlJc w:val="right"/>
      <w:pPr>
        <w:ind w:left="5460" w:hanging="420"/>
      </w:pPr>
    </w:lvl>
  </w:abstractNum>
  <w:abstractNum w:abstractNumId="208">
    <w:nsid w:val="33D5311B"/>
    <w:multiLevelType w:val="hybridMultilevel"/>
    <w:tmpl w:val="1244052C"/>
    <w:lvl w:ilvl="0" w:tplc="04090005">
      <w:start w:val="1"/>
      <w:numFmt w:val="bullet"/>
      <w:lvlText w:val=""/>
      <w:lvlJc w:val="left"/>
      <w:pPr>
        <w:ind w:left="138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2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222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42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062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482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902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322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742" w:hanging="420"/>
      </w:pPr>
      <w:rPr>
        <w:rFonts w:ascii="Wingdings" w:hAnsi="Wingdings" w:hint="default"/>
      </w:rPr>
    </w:lvl>
  </w:abstractNum>
  <w:abstractNum w:abstractNumId="209">
    <w:nsid w:val="340F6009"/>
    <w:multiLevelType w:val="hybridMultilevel"/>
    <w:tmpl w:val="287A31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0">
    <w:nsid w:val="342E7AAA"/>
    <w:multiLevelType w:val="hybridMultilevel"/>
    <w:tmpl w:val="248A29DE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11">
    <w:nsid w:val="34C80B8D"/>
    <w:multiLevelType w:val="hybridMultilevel"/>
    <w:tmpl w:val="A93E48AE"/>
    <w:lvl w:ilvl="0" w:tplc="006A20AC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12">
    <w:nsid w:val="359E2F9B"/>
    <w:multiLevelType w:val="hybridMultilevel"/>
    <w:tmpl w:val="F96EB1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3">
    <w:nsid w:val="35E43144"/>
    <w:multiLevelType w:val="multilevel"/>
    <w:tmpl w:val="5AB2C1E0"/>
    <w:lvl w:ilvl="0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52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94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36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378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20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62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5040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1680" w:firstLine="0"/>
      </w:pPr>
      <w:rPr>
        <w:rFonts w:hint="eastAsia"/>
      </w:rPr>
    </w:lvl>
  </w:abstractNum>
  <w:abstractNum w:abstractNumId="214">
    <w:nsid w:val="360D5D19"/>
    <w:multiLevelType w:val="hybridMultilevel"/>
    <w:tmpl w:val="82C2D7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5">
    <w:nsid w:val="36B611D3"/>
    <w:multiLevelType w:val="hybridMultilevel"/>
    <w:tmpl w:val="DD8252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6">
    <w:nsid w:val="36E116BE"/>
    <w:multiLevelType w:val="multilevel"/>
    <w:tmpl w:val="793EE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>
    <w:nsid w:val="37A2744D"/>
    <w:multiLevelType w:val="hybridMultilevel"/>
    <w:tmpl w:val="00A88C6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18">
    <w:nsid w:val="38B66432"/>
    <w:multiLevelType w:val="hybridMultilevel"/>
    <w:tmpl w:val="2E0C10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9">
    <w:nsid w:val="38E315C6"/>
    <w:multiLevelType w:val="hybridMultilevel"/>
    <w:tmpl w:val="1BC8186A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0">
    <w:nsid w:val="39023647"/>
    <w:multiLevelType w:val="hybridMultilevel"/>
    <w:tmpl w:val="1D2ED9AE"/>
    <w:lvl w:ilvl="0" w:tplc="0409000F">
      <w:start w:val="1"/>
      <w:numFmt w:val="decimal"/>
      <w:lvlText w:val="%1."/>
      <w:lvlJc w:val="left"/>
      <w:pPr>
        <w:ind w:left="1839" w:hanging="420"/>
      </w:pPr>
    </w:lvl>
    <w:lvl w:ilvl="1" w:tplc="04090019" w:tentative="1">
      <w:start w:val="1"/>
      <w:numFmt w:val="lowerLetter"/>
      <w:lvlText w:val="%2)"/>
      <w:lvlJc w:val="left"/>
      <w:pPr>
        <w:ind w:left="2259" w:hanging="420"/>
      </w:pPr>
    </w:lvl>
    <w:lvl w:ilvl="2" w:tplc="0409001B" w:tentative="1">
      <w:start w:val="1"/>
      <w:numFmt w:val="lowerRoman"/>
      <w:lvlText w:val="%3."/>
      <w:lvlJc w:val="right"/>
      <w:pPr>
        <w:ind w:left="2679" w:hanging="420"/>
      </w:pPr>
    </w:lvl>
    <w:lvl w:ilvl="3" w:tplc="0409000F" w:tentative="1">
      <w:start w:val="1"/>
      <w:numFmt w:val="decimal"/>
      <w:lvlText w:val="%4."/>
      <w:lvlJc w:val="left"/>
      <w:pPr>
        <w:ind w:left="3099" w:hanging="420"/>
      </w:pPr>
    </w:lvl>
    <w:lvl w:ilvl="4" w:tplc="04090019" w:tentative="1">
      <w:start w:val="1"/>
      <w:numFmt w:val="lowerLetter"/>
      <w:lvlText w:val="%5)"/>
      <w:lvlJc w:val="left"/>
      <w:pPr>
        <w:ind w:left="3519" w:hanging="420"/>
      </w:pPr>
    </w:lvl>
    <w:lvl w:ilvl="5" w:tplc="0409001B" w:tentative="1">
      <w:start w:val="1"/>
      <w:numFmt w:val="lowerRoman"/>
      <w:lvlText w:val="%6."/>
      <w:lvlJc w:val="right"/>
      <w:pPr>
        <w:ind w:left="3939" w:hanging="420"/>
      </w:pPr>
    </w:lvl>
    <w:lvl w:ilvl="6" w:tplc="0409000F" w:tentative="1">
      <w:start w:val="1"/>
      <w:numFmt w:val="decimal"/>
      <w:lvlText w:val="%7."/>
      <w:lvlJc w:val="left"/>
      <w:pPr>
        <w:ind w:left="4359" w:hanging="420"/>
      </w:pPr>
    </w:lvl>
    <w:lvl w:ilvl="7" w:tplc="04090019" w:tentative="1">
      <w:start w:val="1"/>
      <w:numFmt w:val="lowerLetter"/>
      <w:lvlText w:val="%8)"/>
      <w:lvlJc w:val="left"/>
      <w:pPr>
        <w:ind w:left="4779" w:hanging="420"/>
      </w:pPr>
    </w:lvl>
    <w:lvl w:ilvl="8" w:tplc="0409001B" w:tentative="1">
      <w:start w:val="1"/>
      <w:numFmt w:val="lowerRoman"/>
      <w:lvlText w:val="%9."/>
      <w:lvlJc w:val="right"/>
      <w:pPr>
        <w:ind w:left="5199" w:hanging="420"/>
      </w:pPr>
    </w:lvl>
  </w:abstractNum>
  <w:abstractNum w:abstractNumId="221">
    <w:nsid w:val="395A5E03"/>
    <w:multiLevelType w:val="multilevel"/>
    <w:tmpl w:val="EBB08572"/>
    <w:lvl w:ilvl="0">
      <w:start w:val="1"/>
      <w:numFmt w:val="decimal"/>
      <w:lvlText w:val="%1."/>
      <w:lvlJc w:val="left"/>
      <w:pPr>
        <w:ind w:left="987" w:hanging="420"/>
      </w:p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decimal"/>
      <w:lvlText w:val="%9."/>
      <w:lvlJc w:val="left"/>
      <w:pPr>
        <w:ind w:left="567" w:firstLine="0"/>
      </w:pPr>
    </w:lvl>
  </w:abstractNum>
  <w:abstractNum w:abstractNumId="222">
    <w:nsid w:val="39D02820"/>
    <w:multiLevelType w:val="hybridMultilevel"/>
    <w:tmpl w:val="4140A5B8"/>
    <w:lvl w:ilvl="0" w:tplc="006A20AC">
      <w:start w:val="1"/>
      <w:numFmt w:val="decimal"/>
      <w:lvlText w:val="%1."/>
      <w:lvlJc w:val="left"/>
      <w:pPr>
        <w:ind w:left="1380" w:hanging="420"/>
      </w:pPr>
    </w:lvl>
    <w:lvl w:ilvl="1" w:tplc="04090019">
      <w:start w:val="1"/>
      <w:numFmt w:val="lowerLetter"/>
      <w:lvlText w:val="%2)"/>
      <w:lvlJc w:val="left"/>
      <w:pPr>
        <w:ind w:left="1800" w:hanging="420"/>
      </w:pPr>
    </w:lvl>
    <w:lvl w:ilvl="2" w:tplc="0409001B">
      <w:start w:val="1"/>
      <w:numFmt w:val="lowerRoman"/>
      <w:lvlText w:val="%3."/>
      <w:lvlJc w:val="right"/>
      <w:pPr>
        <w:ind w:left="2220" w:hanging="420"/>
      </w:pPr>
    </w:lvl>
    <w:lvl w:ilvl="3" w:tplc="0409000F">
      <w:start w:val="1"/>
      <w:numFmt w:val="decimal"/>
      <w:lvlText w:val="%4."/>
      <w:lvlJc w:val="left"/>
      <w:pPr>
        <w:ind w:left="2640" w:hanging="420"/>
      </w:pPr>
    </w:lvl>
    <w:lvl w:ilvl="4" w:tplc="04090019">
      <w:start w:val="1"/>
      <w:numFmt w:val="lowerLetter"/>
      <w:lvlText w:val="%5)"/>
      <w:lvlJc w:val="left"/>
      <w:pPr>
        <w:ind w:left="3060" w:hanging="420"/>
      </w:pPr>
    </w:lvl>
    <w:lvl w:ilvl="5" w:tplc="0409001B">
      <w:start w:val="1"/>
      <w:numFmt w:val="lowerRoman"/>
      <w:lvlText w:val="%6."/>
      <w:lvlJc w:val="right"/>
      <w:pPr>
        <w:ind w:left="3480" w:hanging="420"/>
      </w:pPr>
    </w:lvl>
    <w:lvl w:ilvl="6" w:tplc="0409000F">
      <w:start w:val="1"/>
      <w:numFmt w:val="decimal"/>
      <w:lvlText w:val="%7."/>
      <w:lvlJc w:val="left"/>
      <w:pPr>
        <w:ind w:left="3900" w:hanging="420"/>
      </w:pPr>
    </w:lvl>
    <w:lvl w:ilvl="7" w:tplc="04090019">
      <w:start w:val="1"/>
      <w:numFmt w:val="lowerLetter"/>
      <w:lvlText w:val="%8)"/>
      <w:lvlJc w:val="left"/>
      <w:pPr>
        <w:ind w:left="4320" w:hanging="420"/>
      </w:pPr>
    </w:lvl>
    <w:lvl w:ilvl="8" w:tplc="0409001B">
      <w:start w:val="1"/>
      <w:numFmt w:val="lowerRoman"/>
      <w:lvlText w:val="%9."/>
      <w:lvlJc w:val="right"/>
      <w:pPr>
        <w:ind w:left="4740" w:hanging="420"/>
      </w:pPr>
    </w:lvl>
  </w:abstractNum>
  <w:abstractNum w:abstractNumId="223">
    <w:nsid w:val="39F7679D"/>
    <w:multiLevelType w:val="hybridMultilevel"/>
    <w:tmpl w:val="6E1A5C14"/>
    <w:lvl w:ilvl="0" w:tplc="006A20AC">
      <w:start w:val="1"/>
      <w:numFmt w:val="decimal"/>
      <w:lvlText w:val="%1."/>
      <w:lvlJc w:val="lef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>
      <w:start w:val="1"/>
      <w:numFmt w:val="decimal"/>
      <w:lvlText w:val="%4."/>
      <w:lvlJc w:val="left"/>
      <w:pPr>
        <w:ind w:left="3360" w:hanging="420"/>
      </w:pPr>
    </w:lvl>
    <w:lvl w:ilvl="4" w:tplc="04090019">
      <w:start w:val="1"/>
      <w:numFmt w:val="lowerLetter"/>
      <w:lvlText w:val="%5)"/>
      <w:lvlJc w:val="left"/>
      <w:pPr>
        <w:ind w:left="3780" w:hanging="420"/>
      </w:pPr>
    </w:lvl>
    <w:lvl w:ilvl="5" w:tplc="0409001B">
      <w:start w:val="1"/>
      <w:numFmt w:val="lowerRoman"/>
      <w:lvlText w:val="%6."/>
      <w:lvlJc w:val="right"/>
      <w:pPr>
        <w:ind w:left="4200" w:hanging="420"/>
      </w:pPr>
    </w:lvl>
    <w:lvl w:ilvl="6" w:tplc="0409000F">
      <w:start w:val="1"/>
      <w:numFmt w:val="decimal"/>
      <w:lvlText w:val="%7."/>
      <w:lvlJc w:val="left"/>
      <w:pPr>
        <w:ind w:left="4620" w:hanging="420"/>
      </w:pPr>
    </w:lvl>
    <w:lvl w:ilvl="7" w:tplc="04090019">
      <w:start w:val="1"/>
      <w:numFmt w:val="lowerLetter"/>
      <w:lvlText w:val="%8)"/>
      <w:lvlJc w:val="left"/>
      <w:pPr>
        <w:ind w:left="5040" w:hanging="420"/>
      </w:pPr>
    </w:lvl>
    <w:lvl w:ilvl="8" w:tplc="0409001B">
      <w:start w:val="1"/>
      <w:numFmt w:val="lowerRoman"/>
      <w:lvlText w:val="%9."/>
      <w:lvlJc w:val="right"/>
      <w:pPr>
        <w:ind w:left="5460" w:hanging="420"/>
      </w:pPr>
    </w:lvl>
  </w:abstractNum>
  <w:abstractNum w:abstractNumId="224">
    <w:nsid w:val="3A340AAF"/>
    <w:multiLevelType w:val="multilevel"/>
    <w:tmpl w:val="7C986BCA"/>
    <w:lvl w:ilvl="0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upp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ind w:left="2520" w:hanging="420"/>
      </w:pPr>
      <w:rPr>
        <w:rFonts w:hint="eastAsia"/>
      </w:rPr>
    </w:lvl>
    <w:lvl w:ilvl="3">
      <w:start w:val="1"/>
      <w:numFmt w:val="decimal"/>
      <w:lvlText w:val="%4"/>
      <w:lvlJc w:val="left"/>
      <w:pPr>
        <w:ind w:left="2940" w:hanging="420"/>
      </w:pPr>
      <w:rPr>
        <w:rFonts w:hint="default"/>
      </w:rPr>
    </w:lvl>
    <w:lvl w:ilvl="4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  <w:color w:val="FF0000"/>
      </w:rPr>
    </w:lvl>
    <w:lvl w:ilvl="5">
      <w:start w:val="1"/>
      <w:numFmt w:val="lowerRoman"/>
      <w:lvlText w:val="%6."/>
      <w:lvlJc w:val="left"/>
      <w:pPr>
        <w:ind w:left="378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5040" w:hanging="420"/>
      </w:pPr>
      <w:rPr>
        <w:rFonts w:hint="eastAsia"/>
      </w:rPr>
    </w:lvl>
  </w:abstractNum>
  <w:abstractNum w:abstractNumId="225">
    <w:nsid w:val="3A7F6905"/>
    <w:multiLevelType w:val="hybridMultilevel"/>
    <w:tmpl w:val="58C4AA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6">
    <w:nsid w:val="3ACC7518"/>
    <w:multiLevelType w:val="hybridMultilevel"/>
    <w:tmpl w:val="BD668AA8"/>
    <w:lvl w:ilvl="0" w:tplc="006A20AC">
      <w:start w:val="1"/>
      <w:numFmt w:val="decimal"/>
      <w:lvlText w:val="%1."/>
      <w:lvlJc w:val="left"/>
      <w:pPr>
        <w:ind w:left="1838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227">
    <w:nsid w:val="3C4552B5"/>
    <w:multiLevelType w:val="hybridMultilevel"/>
    <w:tmpl w:val="7EFE3C64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28">
    <w:nsid w:val="3D116D55"/>
    <w:multiLevelType w:val="hybridMultilevel"/>
    <w:tmpl w:val="68EC86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9">
    <w:nsid w:val="3D1459F9"/>
    <w:multiLevelType w:val="hybridMultilevel"/>
    <w:tmpl w:val="E214BB4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230">
    <w:nsid w:val="3D1F21FB"/>
    <w:multiLevelType w:val="multilevel"/>
    <w:tmpl w:val="8F4E3738"/>
    <w:lvl w:ilvl="0">
      <w:start w:val="1"/>
      <w:numFmt w:val="decimal"/>
      <w:lvlText w:val="%1."/>
      <w:lvlJc w:val="left"/>
      <w:pPr>
        <w:ind w:left="1260" w:hanging="409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31">
    <w:nsid w:val="3D2E436D"/>
    <w:multiLevelType w:val="hybridMultilevel"/>
    <w:tmpl w:val="C368DFFC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32">
    <w:nsid w:val="3D2F040B"/>
    <w:multiLevelType w:val="multilevel"/>
    <w:tmpl w:val="7C7E8E88"/>
    <w:lvl w:ilvl="0">
      <w:start w:val="1"/>
      <w:numFmt w:val="decimal"/>
      <w:lvlText w:val="%1."/>
      <w:lvlJc w:val="left"/>
      <w:pPr>
        <w:ind w:left="987" w:hanging="420"/>
      </w:p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decimal"/>
      <w:lvlText w:val="%9."/>
      <w:lvlJc w:val="left"/>
      <w:pPr>
        <w:ind w:left="567" w:firstLine="0"/>
      </w:pPr>
    </w:lvl>
  </w:abstractNum>
  <w:abstractNum w:abstractNumId="233">
    <w:nsid w:val="3DA51F9F"/>
    <w:multiLevelType w:val="hybridMultilevel"/>
    <w:tmpl w:val="9340AD00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4">
    <w:nsid w:val="3DE943F8"/>
    <w:multiLevelType w:val="hybridMultilevel"/>
    <w:tmpl w:val="6F98B7BE"/>
    <w:lvl w:ilvl="0" w:tplc="006A20AC">
      <w:start w:val="1"/>
      <w:numFmt w:val="decimal"/>
      <w:lvlText w:val="%1."/>
      <w:lvlJc w:val="left"/>
      <w:pPr>
        <w:ind w:left="183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59" w:hanging="420"/>
      </w:pPr>
    </w:lvl>
    <w:lvl w:ilvl="2" w:tplc="0409001B" w:tentative="1">
      <w:start w:val="1"/>
      <w:numFmt w:val="lowerRoman"/>
      <w:lvlText w:val="%3."/>
      <w:lvlJc w:val="right"/>
      <w:pPr>
        <w:ind w:left="2679" w:hanging="420"/>
      </w:pPr>
    </w:lvl>
    <w:lvl w:ilvl="3" w:tplc="0409000F" w:tentative="1">
      <w:start w:val="1"/>
      <w:numFmt w:val="decimal"/>
      <w:lvlText w:val="%4."/>
      <w:lvlJc w:val="left"/>
      <w:pPr>
        <w:ind w:left="3099" w:hanging="420"/>
      </w:pPr>
    </w:lvl>
    <w:lvl w:ilvl="4" w:tplc="04090019" w:tentative="1">
      <w:start w:val="1"/>
      <w:numFmt w:val="lowerLetter"/>
      <w:lvlText w:val="%5)"/>
      <w:lvlJc w:val="left"/>
      <w:pPr>
        <w:ind w:left="3519" w:hanging="420"/>
      </w:pPr>
    </w:lvl>
    <w:lvl w:ilvl="5" w:tplc="0409001B" w:tentative="1">
      <w:start w:val="1"/>
      <w:numFmt w:val="lowerRoman"/>
      <w:lvlText w:val="%6."/>
      <w:lvlJc w:val="right"/>
      <w:pPr>
        <w:ind w:left="3939" w:hanging="420"/>
      </w:pPr>
    </w:lvl>
    <w:lvl w:ilvl="6" w:tplc="0409000F" w:tentative="1">
      <w:start w:val="1"/>
      <w:numFmt w:val="decimal"/>
      <w:lvlText w:val="%7."/>
      <w:lvlJc w:val="left"/>
      <w:pPr>
        <w:ind w:left="4359" w:hanging="420"/>
      </w:pPr>
    </w:lvl>
    <w:lvl w:ilvl="7" w:tplc="04090019" w:tentative="1">
      <w:start w:val="1"/>
      <w:numFmt w:val="lowerLetter"/>
      <w:lvlText w:val="%8)"/>
      <w:lvlJc w:val="left"/>
      <w:pPr>
        <w:ind w:left="4779" w:hanging="420"/>
      </w:pPr>
    </w:lvl>
    <w:lvl w:ilvl="8" w:tplc="0409001B" w:tentative="1">
      <w:start w:val="1"/>
      <w:numFmt w:val="lowerRoman"/>
      <w:lvlText w:val="%9."/>
      <w:lvlJc w:val="right"/>
      <w:pPr>
        <w:ind w:left="5199" w:hanging="420"/>
      </w:pPr>
    </w:lvl>
  </w:abstractNum>
  <w:abstractNum w:abstractNumId="235">
    <w:nsid w:val="3E132884"/>
    <w:multiLevelType w:val="hybridMultilevel"/>
    <w:tmpl w:val="07048C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6">
    <w:nsid w:val="3E4C29A7"/>
    <w:multiLevelType w:val="hybridMultilevel"/>
    <w:tmpl w:val="4D66A7F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7">
    <w:nsid w:val="3E684E56"/>
    <w:multiLevelType w:val="multilevel"/>
    <w:tmpl w:val="7C986BCA"/>
    <w:lvl w:ilvl="0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upp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ind w:left="2520" w:hanging="420"/>
      </w:pPr>
      <w:rPr>
        <w:rFonts w:hint="eastAsia"/>
      </w:rPr>
    </w:lvl>
    <w:lvl w:ilvl="3">
      <w:start w:val="1"/>
      <w:numFmt w:val="decimal"/>
      <w:lvlText w:val="%4"/>
      <w:lvlJc w:val="left"/>
      <w:pPr>
        <w:ind w:left="2940" w:hanging="420"/>
      </w:pPr>
      <w:rPr>
        <w:rFonts w:hint="default"/>
      </w:rPr>
    </w:lvl>
    <w:lvl w:ilvl="4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  <w:color w:val="FF0000"/>
      </w:rPr>
    </w:lvl>
    <w:lvl w:ilvl="5">
      <w:start w:val="1"/>
      <w:numFmt w:val="lowerRoman"/>
      <w:lvlText w:val="%6."/>
      <w:lvlJc w:val="left"/>
      <w:pPr>
        <w:ind w:left="378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5040" w:hanging="420"/>
      </w:pPr>
      <w:rPr>
        <w:rFonts w:hint="eastAsia"/>
      </w:rPr>
    </w:lvl>
  </w:abstractNum>
  <w:abstractNum w:abstractNumId="238">
    <w:nsid w:val="3E8F2B37"/>
    <w:multiLevelType w:val="hybridMultilevel"/>
    <w:tmpl w:val="0FA465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9">
    <w:nsid w:val="3F11280C"/>
    <w:multiLevelType w:val="hybridMultilevel"/>
    <w:tmpl w:val="15E44E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0">
    <w:nsid w:val="3F8C188F"/>
    <w:multiLevelType w:val="hybridMultilevel"/>
    <w:tmpl w:val="DA5A3A0C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1">
    <w:nsid w:val="3FA86056"/>
    <w:multiLevelType w:val="hybridMultilevel"/>
    <w:tmpl w:val="07FA3B96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42">
    <w:nsid w:val="3FE624BC"/>
    <w:multiLevelType w:val="hybridMultilevel"/>
    <w:tmpl w:val="FA90EF1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413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3">
    <w:nsid w:val="400D6E8A"/>
    <w:multiLevelType w:val="hybridMultilevel"/>
    <w:tmpl w:val="DE78585C"/>
    <w:lvl w:ilvl="0" w:tplc="0409000F">
      <w:start w:val="1"/>
      <w:numFmt w:val="decimal"/>
      <w:lvlText w:val="%1."/>
      <w:lvlJc w:val="left"/>
      <w:pPr>
        <w:ind w:left="560" w:hanging="420"/>
      </w:pPr>
    </w:lvl>
    <w:lvl w:ilvl="1" w:tplc="04090019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244">
    <w:nsid w:val="40292745"/>
    <w:multiLevelType w:val="hybridMultilevel"/>
    <w:tmpl w:val="532E64DA"/>
    <w:lvl w:ilvl="0" w:tplc="BFE069EE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  <w:b w:val="0"/>
        <w:i w:val="0"/>
        <w:color w:val="FF0000"/>
        <w:sz w:val="24"/>
        <w:em w:val="none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245">
    <w:nsid w:val="417F5A8C"/>
    <w:multiLevelType w:val="hybridMultilevel"/>
    <w:tmpl w:val="E9BE9C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6">
    <w:nsid w:val="41AF07B6"/>
    <w:multiLevelType w:val="hybridMultilevel"/>
    <w:tmpl w:val="1B3293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7">
    <w:nsid w:val="41E95B06"/>
    <w:multiLevelType w:val="hybridMultilevel"/>
    <w:tmpl w:val="A09613F6"/>
    <w:lvl w:ilvl="0" w:tplc="006A20AC">
      <w:start w:val="1"/>
      <w:numFmt w:val="decimal"/>
      <w:lvlText w:val="%1."/>
      <w:lvlJc w:val="left"/>
      <w:pPr>
        <w:ind w:left="25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48">
    <w:nsid w:val="42027E90"/>
    <w:multiLevelType w:val="hybridMultilevel"/>
    <w:tmpl w:val="5882D246"/>
    <w:lvl w:ilvl="0" w:tplc="006A20AC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49">
    <w:nsid w:val="424C21E6"/>
    <w:multiLevelType w:val="multilevel"/>
    <w:tmpl w:val="5AB2C1E0"/>
    <w:lvl w:ilvl="0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567" w:firstLine="0"/>
      </w:pPr>
      <w:rPr>
        <w:rFonts w:hint="eastAsia"/>
      </w:rPr>
    </w:lvl>
  </w:abstractNum>
  <w:abstractNum w:abstractNumId="250">
    <w:nsid w:val="42A44C0A"/>
    <w:multiLevelType w:val="hybridMultilevel"/>
    <w:tmpl w:val="B51EE7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1">
    <w:nsid w:val="42AD37CD"/>
    <w:multiLevelType w:val="hybridMultilevel"/>
    <w:tmpl w:val="F582FE26"/>
    <w:lvl w:ilvl="0" w:tplc="006A20AC">
      <w:start w:val="1"/>
      <w:numFmt w:val="decimal"/>
      <w:lvlText w:val="%1."/>
      <w:lvlJc w:val="left"/>
      <w:pPr>
        <w:ind w:left="5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252">
    <w:nsid w:val="42EB780C"/>
    <w:multiLevelType w:val="hybridMultilevel"/>
    <w:tmpl w:val="6D806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3">
    <w:nsid w:val="43641E9A"/>
    <w:multiLevelType w:val="hybridMultilevel"/>
    <w:tmpl w:val="87203B2E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54">
    <w:nsid w:val="438C094F"/>
    <w:multiLevelType w:val="hybridMultilevel"/>
    <w:tmpl w:val="9FEE160E"/>
    <w:lvl w:ilvl="0" w:tplc="006A20AC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55">
    <w:nsid w:val="43E14397"/>
    <w:multiLevelType w:val="multilevel"/>
    <w:tmpl w:val="5AB2C1E0"/>
    <w:lvl w:ilvl="0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567" w:firstLine="0"/>
      </w:pPr>
      <w:rPr>
        <w:rFonts w:hint="eastAsia"/>
      </w:rPr>
    </w:lvl>
  </w:abstractNum>
  <w:abstractNum w:abstractNumId="256">
    <w:nsid w:val="43FA1500"/>
    <w:multiLevelType w:val="hybridMultilevel"/>
    <w:tmpl w:val="905C9C16"/>
    <w:lvl w:ilvl="0" w:tplc="006A20AC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57">
    <w:nsid w:val="443B4E88"/>
    <w:multiLevelType w:val="hybridMultilevel"/>
    <w:tmpl w:val="FDDA43BE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8">
    <w:nsid w:val="4448431D"/>
    <w:multiLevelType w:val="hybridMultilevel"/>
    <w:tmpl w:val="C1069AFC"/>
    <w:lvl w:ilvl="0" w:tplc="031A6842">
      <w:start w:val="1"/>
      <w:numFmt w:val="decimal"/>
      <w:lvlText w:val="%1."/>
      <w:lvlJc w:val="left"/>
      <w:pPr>
        <w:ind w:left="1282" w:hanging="420"/>
      </w:pPr>
    </w:lvl>
    <w:lvl w:ilvl="1" w:tplc="04090019">
      <w:start w:val="1"/>
      <w:numFmt w:val="lowerLetter"/>
      <w:lvlText w:val="%2)"/>
      <w:lvlJc w:val="left"/>
      <w:pPr>
        <w:ind w:left="1702" w:hanging="420"/>
      </w:pPr>
    </w:lvl>
    <w:lvl w:ilvl="2" w:tplc="0409001B">
      <w:start w:val="1"/>
      <w:numFmt w:val="lowerRoman"/>
      <w:lvlText w:val="%3."/>
      <w:lvlJc w:val="right"/>
      <w:pPr>
        <w:ind w:left="2122" w:hanging="420"/>
      </w:pPr>
    </w:lvl>
    <w:lvl w:ilvl="3" w:tplc="0409000F">
      <w:start w:val="1"/>
      <w:numFmt w:val="decimal"/>
      <w:lvlText w:val="%4."/>
      <w:lvlJc w:val="left"/>
      <w:pPr>
        <w:ind w:left="2542" w:hanging="420"/>
      </w:pPr>
    </w:lvl>
    <w:lvl w:ilvl="4" w:tplc="04090019">
      <w:start w:val="1"/>
      <w:numFmt w:val="lowerLetter"/>
      <w:lvlText w:val="%5)"/>
      <w:lvlJc w:val="left"/>
      <w:pPr>
        <w:ind w:left="2962" w:hanging="420"/>
      </w:pPr>
    </w:lvl>
    <w:lvl w:ilvl="5" w:tplc="006A20AC">
      <w:start w:val="1"/>
      <w:numFmt w:val="decimal"/>
      <w:lvlText w:val="%6."/>
      <w:lvlJc w:val="left"/>
      <w:pPr>
        <w:ind w:left="3382" w:hanging="420"/>
      </w:pPr>
    </w:lvl>
    <w:lvl w:ilvl="6" w:tplc="0409000F">
      <w:start w:val="1"/>
      <w:numFmt w:val="decimal"/>
      <w:lvlText w:val="%7."/>
      <w:lvlJc w:val="left"/>
      <w:pPr>
        <w:ind w:left="3802" w:hanging="420"/>
      </w:pPr>
    </w:lvl>
    <w:lvl w:ilvl="7" w:tplc="04090019">
      <w:start w:val="1"/>
      <w:numFmt w:val="lowerLetter"/>
      <w:lvlText w:val="%8)"/>
      <w:lvlJc w:val="left"/>
      <w:pPr>
        <w:ind w:left="4222" w:hanging="420"/>
      </w:pPr>
    </w:lvl>
    <w:lvl w:ilvl="8" w:tplc="0409001B">
      <w:start w:val="1"/>
      <w:numFmt w:val="lowerRoman"/>
      <w:lvlText w:val="%9."/>
      <w:lvlJc w:val="right"/>
      <w:pPr>
        <w:ind w:left="4642" w:hanging="420"/>
      </w:pPr>
    </w:lvl>
  </w:abstractNum>
  <w:abstractNum w:abstractNumId="259">
    <w:nsid w:val="44F51CFC"/>
    <w:multiLevelType w:val="hybridMultilevel"/>
    <w:tmpl w:val="2FB476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0">
    <w:nsid w:val="457B4C4C"/>
    <w:multiLevelType w:val="hybridMultilevel"/>
    <w:tmpl w:val="AFB6736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61">
    <w:nsid w:val="4582453A"/>
    <w:multiLevelType w:val="hybridMultilevel"/>
    <w:tmpl w:val="F6FE2DB4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62">
    <w:nsid w:val="45976EC2"/>
    <w:multiLevelType w:val="hybridMultilevel"/>
    <w:tmpl w:val="F224E8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3">
    <w:nsid w:val="45F87BA9"/>
    <w:multiLevelType w:val="hybridMultilevel"/>
    <w:tmpl w:val="C2D02F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4">
    <w:nsid w:val="45FB6989"/>
    <w:multiLevelType w:val="hybridMultilevel"/>
    <w:tmpl w:val="0F105AF2"/>
    <w:lvl w:ilvl="0" w:tplc="0409000F">
      <w:start w:val="1"/>
      <w:numFmt w:val="decimal"/>
      <w:lvlText w:val="%1."/>
      <w:lvlJc w:val="left"/>
      <w:pPr>
        <w:ind w:left="1282" w:hanging="420"/>
      </w:pPr>
    </w:lvl>
    <w:lvl w:ilvl="1" w:tplc="04090019">
      <w:start w:val="1"/>
      <w:numFmt w:val="lowerLetter"/>
      <w:lvlText w:val="%2)"/>
      <w:lvlJc w:val="left"/>
      <w:pPr>
        <w:ind w:left="1702" w:hanging="420"/>
      </w:pPr>
    </w:lvl>
    <w:lvl w:ilvl="2" w:tplc="0409001B">
      <w:start w:val="1"/>
      <w:numFmt w:val="lowerRoman"/>
      <w:lvlText w:val="%3."/>
      <w:lvlJc w:val="right"/>
      <w:pPr>
        <w:ind w:left="2122" w:hanging="420"/>
      </w:pPr>
    </w:lvl>
    <w:lvl w:ilvl="3" w:tplc="0409000F">
      <w:start w:val="1"/>
      <w:numFmt w:val="decimal"/>
      <w:lvlText w:val="%4."/>
      <w:lvlJc w:val="left"/>
      <w:pPr>
        <w:ind w:left="2542" w:hanging="420"/>
      </w:pPr>
    </w:lvl>
    <w:lvl w:ilvl="4" w:tplc="04090019">
      <w:start w:val="1"/>
      <w:numFmt w:val="lowerLetter"/>
      <w:lvlText w:val="%5)"/>
      <w:lvlJc w:val="left"/>
      <w:pPr>
        <w:ind w:left="2962" w:hanging="420"/>
      </w:pPr>
    </w:lvl>
    <w:lvl w:ilvl="5" w:tplc="0409001B">
      <w:start w:val="1"/>
      <w:numFmt w:val="lowerRoman"/>
      <w:lvlText w:val="%6."/>
      <w:lvlJc w:val="right"/>
      <w:pPr>
        <w:ind w:left="3382" w:hanging="420"/>
      </w:pPr>
    </w:lvl>
    <w:lvl w:ilvl="6" w:tplc="0409000F">
      <w:start w:val="1"/>
      <w:numFmt w:val="decimal"/>
      <w:lvlText w:val="%7."/>
      <w:lvlJc w:val="left"/>
      <w:pPr>
        <w:ind w:left="3802" w:hanging="420"/>
      </w:pPr>
    </w:lvl>
    <w:lvl w:ilvl="7" w:tplc="04090019">
      <w:start w:val="1"/>
      <w:numFmt w:val="lowerLetter"/>
      <w:lvlText w:val="%8)"/>
      <w:lvlJc w:val="left"/>
      <w:pPr>
        <w:ind w:left="4222" w:hanging="420"/>
      </w:pPr>
    </w:lvl>
    <w:lvl w:ilvl="8" w:tplc="0409001B">
      <w:start w:val="1"/>
      <w:numFmt w:val="lowerRoman"/>
      <w:lvlText w:val="%9."/>
      <w:lvlJc w:val="right"/>
      <w:pPr>
        <w:ind w:left="4642" w:hanging="420"/>
      </w:pPr>
    </w:lvl>
  </w:abstractNum>
  <w:abstractNum w:abstractNumId="265">
    <w:nsid w:val="45FE5E0F"/>
    <w:multiLevelType w:val="hybridMultilevel"/>
    <w:tmpl w:val="3B241C28"/>
    <w:lvl w:ilvl="0" w:tplc="0409000F">
      <w:start w:val="1"/>
      <w:numFmt w:val="decimal"/>
      <w:lvlText w:val="%1."/>
      <w:lvlJc w:val="left"/>
      <w:pPr>
        <w:ind w:left="2520" w:hanging="420"/>
      </w:pPr>
    </w:lvl>
    <w:lvl w:ilvl="1" w:tplc="04090019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66">
    <w:nsid w:val="466421FC"/>
    <w:multiLevelType w:val="hybridMultilevel"/>
    <w:tmpl w:val="124EA8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67">
    <w:nsid w:val="469503D5"/>
    <w:multiLevelType w:val="hybridMultilevel"/>
    <w:tmpl w:val="634252B2"/>
    <w:lvl w:ilvl="0" w:tplc="006A20AC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68">
    <w:nsid w:val="469A506E"/>
    <w:multiLevelType w:val="multilevel"/>
    <w:tmpl w:val="8F3A3770"/>
    <w:lvl w:ilvl="0">
      <w:start w:val="1"/>
      <w:numFmt w:val="decimal"/>
      <w:lvlText w:val="%1."/>
      <w:lvlJc w:val="left"/>
      <w:pPr>
        <w:ind w:left="987" w:hanging="420"/>
      </w:p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decimal"/>
      <w:lvlText w:val="%9."/>
      <w:lvlJc w:val="left"/>
      <w:pPr>
        <w:ind w:left="567" w:firstLine="0"/>
      </w:pPr>
    </w:lvl>
  </w:abstractNum>
  <w:abstractNum w:abstractNumId="269">
    <w:nsid w:val="47DE6607"/>
    <w:multiLevelType w:val="hybridMultilevel"/>
    <w:tmpl w:val="E57EA4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0">
    <w:nsid w:val="48732F8D"/>
    <w:multiLevelType w:val="hybridMultilevel"/>
    <w:tmpl w:val="04A0AC0C"/>
    <w:lvl w:ilvl="0" w:tplc="0409000F">
      <w:start w:val="1"/>
      <w:numFmt w:val="decimal"/>
      <w:lvlText w:val="%1."/>
      <w:lvlJc w:val="left"/>
      <w:pPr>
        <w:ind w:left="1839" w:hanging="420"/>
      </w:pPr>
    </w:lvl>
    <w:lvl w:ilvl="1" w:tplc="04090019" w:tentative="1">
      <w:start w:val="1"/>
      <w:numFmt w:val="lowerLetter"/>
      <w:lvlText w:val="%2)"/>
      <w:lvlJc w:val="left"/>
      <w:pPr>
        <w:ind w:left="2259" w:hanging="420"/>
      </w:pPr>
    </w:lvl>
    <w:lvl w:ilvl="2" w:tplc="0409001B" w:tentative="1">
      <w:start w:val="1"/>
      <w:numFmt w:val="lowerRoman"/>
      <w:lvlText w:val="%3."/>
      <w:lvlJc w:val="right"/>
      <w:pPr>
        <w:ind w:left="2679" w:hanging="420"/>
      </w:pPr>
    </w:lvl>
    <w:lvl w:ilvl="3" w:tplc="0409000F" w:tentative="1">
      <w:start w:val="1"/>
      <w:numFmt w:val="decimal"/>
      <w:lvlText w:val="%4."/>
      <w:lvlJc w:val="left"/>
      <w:pPr>
        <w:ind w:left="3099" w:hanging="420"/>
      </w:pPr>
    </w:lvl>
    <w:lvl w:ilvl="4" w:tplc="04090019" w:tentative="1">
      <w:start w:val="1"/>
      <w:numFmt w:val="lowerLetter"/>
      <w:lvlText w:val="%5)"/>
      <w:lvlJc w:val="left"/>
      <w:pPr>
        <w:ind w:left="3519" w:hanging="420"/>
      </w:pPr>
    </w:lvl>
    <w:lvl w:ilvl="5" w:tplc="0409001B" w:tentative="1">
      <w:start w:val="1"/>
      <w:numFmt w:val="lowerRoman"/>
      <w:lvlText w:val="%6."/>
      <w:lvlJc w:val="right"/>
      <w:pPr>
        <w:ind w:left="3939" w:hanging="420"/>
      </w:pPr>
    </w:lvl>
    <w:lvl w:ilvl="6" w:tplc="0409000F" w:tentative="1">
      <w:start w:val="1"/>
      <w:numFmt w:val="decimal"/>
      <w:lvlText w:val="%7."/>
      <w:lvlJc w:val="left"/>
      <w:pPr>
        <w:ind w:left="4359" w:hanging="420"/>
      </w:pPr>
    </w:lvl>
    <w:lvl w:ilvl="7" w:tplc="04090019" w:tentative="1">
      <w:start w:val="1"/>
      <w:numFmt w:val="lowerLetter"/>
      <w:lvlText w:val="%8)"/>
      <w:lvlJc w:val="left"/>
      <w:pPr>
        <w:ind w:left="4779" w:hanging="420"/>
      </w:pPr>
    </w:lvl>
    <w:lvl w:ilvl="8" w:tplc="0409001B" w:tentative="1">
      <w:start w:val="1"/>
      <w:numFmt w:val="lowerRoman"/>
      <w:lvlText w:val="%9."/>
      <w:lvlJc w:val="right"/>
      <w:pPr>
        <w:ind w:left="5199" w:hanging="420"/>
      </w:pPr>
    </w:lvl>
  </w:abstractNum>
  <w:abstractNum w:abstractNumId="271">
    <w:nsid w:val="48C3171D"/>
    <w:multiLevelType w:val="hybridMultilevel"/>
    <w:tmpl w:val="C8807076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72">
    <w:nsid w:val="491B4C24"/>
    <w:multiLevelType w:val="hybridMultilevel"/>
    <w:tmpl w:val="8E967A08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3">
    <w:nsid w:val="493E09A6"/>
    <w:multiLevelType w:val="hybridMultilevel"/>
    <w:tmpl w:val="BCD60E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4">
    <w:nsid w:val="497E36FD"/>
    <w:multiLevelType w:val="hybridMultilevel"/>
    <w:tmpl w:val="7592BE16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75">
    <w:nsid w:val="497F4287"/>
    <w:multiLevelType w:val="hybridMultilevel"/>
    <w:tmpl w:val="E698D96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76">
    <w:nsid w:val="49907054"/>
    <w:multiLevelType w:val="hybridMultilevel"/>
    <w:tmpl w:val="2C1C8A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7">
    <w:nsid w:val="49A57D05"/>
    <w:multiLevelType w:val="hybridMultilevel"/>
    <w:tmpl w:val="DE8C5F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8">
    <w:nsid w:val="49C853AB"/>
    <w:multiLevelType w:val="hybridMultilevel"/>
    <w:tmpl w:val="06C4023C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79">
    <w:nsid w:val="49F63152"/>
    <w:multiLevelType w:val="hybridMultilevel"/>
    <w:tmpl w:val="85DA5C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0">
    <w:nsid w:val="4AA43318"/>
    <w:multiLevelType w:val="hybridMultilevel"/>
    <w:tmpl w:val="A91C2346"/>
    <w:lvl w:ilvl="0" w:tplc="006A20AC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1">
    <w:nsid w:val="4AA71B9F"/>
    <w:multiLevelType w:val="multilevel"/>
    <w:tmpl w:val="7C986BCA"/>
    <w:lvl w:ilvl="0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upp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ind w:left="2520" w:hanging="420"/>
      </w:pPr>
      <w:rPr>
        <w:rFonts w:hint="eastAsia"/>
      </w:rPr>
    </w:lvl>
    <w:lvl w:ilvl="3">
      <w:start w:val="1"/>
      <w:numFmt w:val="decimal"/>
      <w:lvlText w:val="%4"/>
      <w:lvlJc w:val="left"/>
      <w:pPr>
        <w:ind w:left="2940" w:hanging="420"/>
      </w:pPr>
      <w:rPr>
        <w:rFonts w:hint="default"/>
      </w:rPr>
    </w:lvl>
    <w:lvl w:ilvl="4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  <w:color w:val="FF0000"/>
      </w:rPr>
    </w:lvl>
    <w:lvl w:ilvl="5">
      <w:start w:val="1"/>
      <w:numFmt w:val="lowerRoman"/>
      <w:lvlText w:val="%6."/>
      <w:lvlJc w:val="left"/>
      <w:pPr>
        <w:ind w:left="378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5040" w:hanging="420"/>
      </w:pPr>
      <w:rPr>
        <w:rFonts w:hint="eastAsia"/>
      </w:rPr>
    </w:lvl>
  </w:abstractNum>
  <w:abstractNum w:abstractNumId="282">
    <w:nsid w:val="4B4A10AE"/>
    <w:multiLevelType w:val="hybridMultilevel"/>
    <w:tmpl w:val="34B20E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3">
    <w:nsid w:val="4B5114FF"/>
    <w:multiLevelType w:val="hybridMultilevel"/>
    <w:tmpl w:val="65144DB2"/>
    <w:lvl w:ilvl="0" w:tplc="66B489E0">
      <w:start w:val="1"/>
      <w:numFmt w:val="decimal"/>
      <w:lvlText w:val="%1."/>
      <w:lvlJc w:val="left"/>
      <w:pPr>
        <w:ind w:left="1260" w:hanging="420"/>
      </w:pPr>
      <w:rPr>
        <w:color w:val="auto"/>
      </w:rPr>
    </w:lvl>
    <w:lvl w:ilvl="1" w:tplc="006A20AC">
      <w:start w:val="1"/>
      <w:numFmt w:val="decimal"/>
      <w:lvlText w:val="%2.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284">
    <w:nsid w:val="4BF83556"/>
    <w:multiLevelType w:val="hybridMultilevel"/>
    <w:tmpl w:val="DC6A54A0"/>
    <w:lvl w:ilvl="0" w:tplc="006A20AC">
      <w:start w:val="1"/>
      <w:numFmt w:val="decimal"/>
      <w:lvlText w:val="%1."/>
      <w:lvlJc w:val="left"/>
      <w:pPr>
        <w:ind w:left="1412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285">
    <w:nsid w:val="4C687CDF"/>
    <w:multiLevelType w:val="multilevel"/>
    <w:tmpl w:val="888A7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>
    <w:nsid w:val="4C731292"/>
    <w:multiLevelType w:val="multilevel"/>
    <w:tmpl w:val="4372E064"/>
    <w:lvl w:ilvl="0">
      <w:start w:val="1"/>
      <w:numFmt w:val="decimal"/>
      <w:lvlText w:val="%1."/>
      <w:lvlJc w:val="left"/>
      <w:pPr>
        <w:ind w:left="987" w:hanging="420"/>
      </w:p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decimal"/>
      <w:lvlText w:val="%9."/>
      <w:lvlJc w:val="left"/>
      <w:pPr>
        <w:ind w:left="567" w:firstLine="0"/>
      </w:pPr>
    </w:lvl>
  </w:abstractNum>
  <w:abstractNum w:abstractNumId="287">
    <w:nsid w:val="4CA11355"/>
    <w:multiLevelType w:val="hybridMultilevel"/>
    <w:tmpl w:val="952AFA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8">
    <w:nsid w:val="4CDA03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9">
    <w:nsid w:val="4CEA7042"/>
    <w:multiLevelType w:val="hybridMultilevel"/>
    <w:tmpl w:val="B3E49EB6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0">
    <w:nsid w:val="4D3530CE"/>
    <w:multiLevelType w:val="hybridMultilevel"/>
    <w:tmpl w:val="F6048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1">
    <w:nsid w:val="4D3F1CDF"/>
    <w:multiLevelType w:val="hybridMultilevel"/>
    <w:tmpl w:val="93FA8614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92">
    <w:nsid w:val="4DD52E28"/>
    <w:multiLevelType w:val="hybridMultilevel"/>
    <w:tmpl w:val="BEF09668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3">
    <w:nsid w:val="4DFF64E2"/>
    <w:multiLevelType w:val="hybridMultilevel"/>
    <w:tmpl w:val="FB4887FE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94">
    <w:nsid w:val="4E793556"/>
    <w:multiLevelType w:val="hybridMultilevel"/>
    <w:tmpl w:val="A7FCF2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5">
    <w:nsid w:val="4E986501"/>
    <w:multiLevelType w:val="hybridMultilevel"/>
    <w:tmpl w:val="6ADE5B8A"/>
    <w:lvl w:ilvl="0" w:tplc="01DC8CC2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>
      <w:start w:val="1"/>
      <w:numFmt w:val="lowerLetter"/>
      <w:lvlText w:val="%5)"/>
      <w:lvlJc w:val="left"/>
      <w:pPr>
        <w:ind w:left="2525" w:hanging="420"/>
      </w:p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>
      <w:start w:val="1"/>
      <w:numFmt w:val="decimal"/>
      <w:lvlText w:val="%7."/>
      <w:lvlJc w:val="left"/>
      <w:pPr>
        <w:ind w:left="3365" w:hanging="420"/>
      </w:pPr>
    </w:lvl>
    <w:lvl w:ilvl="7" w:tplc="04090019">
      <w:start w:val="1"/>
      <w:numFmt w:val="lowerLetter"/>
      <w:lvlText w:val="%8)"/>
      <w:lvlJc w:val="left"/>
      <w:pPr>
        <w:ind w:left="3785" w:hanging="420"/>
      </w:pPr>
    </w:lvl>
    <w:lvl w:ilvl="8" w:tplc="0409001B">
      <w:start w:val="1"/>
      <w:numFmt w:val="lowerRoman"/>
      <w:lvlText w:val="%9."/>
      <w:lvlJc w:val="right"/>
      <w:pPr>
        <w:ind w:left="4205" w:hanging="420"/>
      </w:pPr>
    </w:lvl>
  </w:abstractNum>
  <w:abstractNum w:abstractNumId="296">
    <w:nsid w:val="4F216ACA"/>
    <w:multiLevelType w:val="hybridMultilevel"/>
    <w:tmpl w:val="255A2F46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97">
    <w:nsid w:val="4FF94E3A"/>
    <w:multiLevelType w:val="hybridMultilevel"/>
    <w:tmpl w:val="9CEA3508"/>
    <w:lvl w:ilvl="0" w:tplc="006A20AC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298">
    <w:nsid w:val="504942E0"/>
    <w:multiLevelType w:val="multilevel"/>
    <w:tmpl w:val="7C986BCA"/>
    <w:lvl w:ilvl="0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upp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ind w:left="2520" w:hanging="420"/>
      </w:pPr>
      <w:rPr>
        <w:rFonts w:hint="eastAsia"/>
      </w:rPr>
    </w:lvl>
    <w:lvl w:ilvl="3">
      <w:start w:val="1"/>
      <w:numFmt w:val="decimal"/>
      <w:lvlText w:val="%4"/>
      <w:lvlJc w:val="left"/>
      <w:pPr>
        <w:ind w:left="2940" w:hanging="420"/>
      </w:pPr>
      <w:rPr>
        <w:rFonts w:hint="default"/>
      </w:rPr>
    </w:lvl>
    <w:lvl w:ilvl="4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  <w:color w:val="FF0000"/>
      </w:rPr>
    </w:lvl>
    <w:lvl w:ilvl="5">
      <w:start w:val="1"/>
      <w:numFmt w:val="lowerRoman"/>
      <w:lvlText w:val="%6."/>
      <w:lvlJc w:val="left"/>
      <w:pPr>
        <w:ind w:left="378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5040" w:hanging="420"/>
      </w:pPr>
      <w:rPr>
        <w:rFonts w:hint="eastAsia"/>
      </w:rPr>
    </w:lvl>
  </w:abstractNum>
  <w:abstractNum w:abstractNumId="299">
    <w:nsid w:val="50884571"/>
    <w:multiLevelType w:val="hybridMultilevel"/>
    <w:tmpl w:val="96C8DC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0">
    <w:nsid w:val="508B1C9B"/>
    <w:multiLevelType w:val="hybridMultilevel"/>
    <w:tmpl w:val="5B0C76DA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01">
    <w:nsid w:val="50AC2254"/>
    <w:multiLevelType w:val="hybridMultilevel"/>
    <w:tmpl w:val="60D8CE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2">
    <w:nsid w:val="50B85F2D"/>
    <w:multiLevelType w:val="hybridMultilevel"/>
    <w:tmpl w:val="0924E5F4"/>
    <w:lvl w:ilvl="0" w:tplc="0409000F">
      <w:start w:val="1"/>
      <w:numFmt w:val="decimal"/>
      <w:lvlText w:val="%1."/>
      <w:lvlJc w:val="left"/>
      <w:pPr>
        <w:ind w:left="560" w:hanging="420"/>
      </w:pPr>
    </w:lvl>
    <w:lvl w:ilvl="1" w:tplc="04090019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303">
    <w:nsid w:val="515D1289"/>
    <w:multiLevelType w:val="hybridMultilevel"/>
    <w:tmpl w:val="76DC347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4">
    <w:nsid w:val="51C009FB"/>
    <w:multiLevelType w:val="multilevel"/>
    <w:tmpl w:val="7C986BCA"/>
    <w:lvl w:ilvl="0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upp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ind w:left="2520" w:hanging="420"/>
      </w:pPr>
      <w:rPr>
        <w:rFonts w:hint="eastAsia"/>
      </w:rPr>
    </w:lvl>
    <w:lvl w:ilvl="3">
      <w:start w:val="1"/>
      <w:numFmt w:val="decimal"/>
      <w:lvlText w:val="%4"/>
      <w:lvlJc w:val="left"/>
      <w:pPr>
        <w:ind w:left="2940" w:hanging="420"/>
      </w:pPr>
      <w:rPr>
        <w:rFonts w:hint="default"/>
      </w:rPr>
    </w:lvl>
    <w:lvl w:ilvl="4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  <w:color w:val="FF0000"/>
      </w:rPr>
    </w:lvl>
    <w:lvl w:ilvl="5">
      <w:start w:val="1"/>
      <w:numFmt w:val="lowerRoman"/>
      <w:lvlText w:val="%6."/>
      <w:lvlJc w:val="left"/>
      <w:pPr>
        <w:ind w:left="378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5040" w:hanging="420"/>
      </w:pPr>
      <w:rPr>
        <w:rFonts w:hint="eastAsia"/>
      </w:rPr>
    </w:lvl>
  </w:abstractNum>
  <w:abstractNum w:abstractNumId="305">
    <w:nsid w:val="521A6938"/>
    <w:multiLevelType w:val="multilevel"/>
    <w:tmpl w:val="5AB2C1E0"/>
    <w:lvl w:ilvl="0">
      <w:start w:val="1"/>
      <w:numFmt w:val="decimal"/>
      <w:lvlText w:val="%1."/>
      <w:lvlJc w:val="left"/>
      <w:pPr>
        <w:ind w:left="182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247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66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087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350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92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34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767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1407" w:firstLine="0"/>
      </w:pPr>
      <w:rPr>
        <w:rFonts w:hint="eastAsia"/>
      </w:rPr>
    </w:lvl>
  </w:abstractNum>
  <w:abstractNum w:abstractNumId="306">
    <w:nsid w:val="52491241"/>
    <w:multiLevelType w:val="hybridMultilevel"/>
    <w:tmpl w:val="E28A70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7">
    <w:nsid w:val="52670887"/>
    <w:multiLevelType w:val="hybridMultilevel"/>
    <w:tmpl w:val="FC2CEE7A"/>
    <w:lvl w:ilvl="0" w:tplc="006A20AC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4" w:hanging="420"/>
      </w:pPr>
    </w:lvl>
    <w:lvl w:ilvl="2" w:tplc="0409001B">
      <w:start w:val="1"/>
      <w:numFmt w:val="lowerRoman"/>
      <w:lvlText w:val="%3."/>
      <w:lvlJc w:val="right"/>
      <w:pPr>
        <w:ind w:left="1684" w:hanging="420"/>
      </w:pPr>
    </w:lvl>
    <w:lvl w:ilvl="3" w:tplc="0409000F">
      <w:start w:val="1"/>
      <w:numFmt w:val="decimal"/>
      <w:lvlText w:val="%4."/>
      <w:lvlJc w:val="left"/>
      <w:pPr>
        <w:ind w:left="2104" w:hanging="420"/>
      </w:pPr>
    </w:lvl>
    <w:lvl w:ilvl="4" w:tplc="04090019">
      <w:start w:val="1"/>
      <w:numFmt w:val="lowerLetter"/>
      <w:lvlText w:val="%5)"/>
      <w:lvlJc w:val="left"/>
      <w:pPr>
        <w:ind w:left="2524" w:hanging="420"/>
      </w:pPr>
    </w:lvl>
    <w:lvl w:ilvl="5" w:tplc="0409001B">
      <w:start w:val="1"/>
      <w:numFmt w:val="lowerRoman"/>
      <w:lvlText w:val="%6."/>
      <w:lvlJc w:val="right"/>
      <w:pPr>
        <w:ind w:left="2944" w:hanging="420"/>
      </w:pPr>
    </w:lvl>
    <w:lvl w:ilvl="6" w:tplc="0409000F">
      <w:start w:val="1"/>
      <w:numFmt w:val="decimal"/>
      <w:lvlText w:val="%7."/>
      <w:lvlJc w:val="left"/>
      <w:pPr>
        <w:ind w:left="3364" w:hanging="420"/>
      </w:pPr>
    </w:lvl>
    <w:lvl w:ilvl="7" w:tplc="04090019">
      <w:start w:val="1"/>
      <w:numFmt w:val="lowerLetter"/>
      <w:lvlText w:val="%8)"/>
      <w:lvlJc w:val="left"/>
      <w:pPr>
        <w:ind w:left="3784" w:hanging="420"/>
      </w:pPr>
    </w:lvl>
    <w:lvl w:ilvl="8" w:tplc="0409001B">
      <w:start w:val="1"/>
      <w:numFmt w:val="lowerRoman"/>
      <w:lvlText w:val="%9."/>
      <w:lvlJc w:val="right"/>
      <w:pPr>
        <w:ind w:left="4204" w:hanging="420"/>
      </w:pPr>
    </w:lvl>
  </w:abstractNum>
  <w:abstractNum w:abstractNumId="308">
    <w:nsid w:val="529A1492"/>
    <w:multiLevelType w:val="hybridMultilevel"/>
    <w:tmpl w:val="97AE73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9">
    <w:nsid w:val="52F557E3"/>
    <w:multiLevelType w:val="hybridMultilevel"/>
    <w:tmpl w:val="BD003922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0">
    <w:nsid w:val="5303696D"/>
    <w:multiLevelType w:val="multilevel"/>
    <w:tmpl w:val="243EBAE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2835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2694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5670" w:hanging="708"/>
      </w:pPr>
      <w:rPr>
        <w:rFonts w:hint="eastAsia"/>
      </w:rPr>
    </w:lvl>
    <w:lvl w:ilvl="4">
      <w:start w:val="1"/>
      <w:numFmt w:val="decimal"/>
      <w:pStyle w:val="5"/>
      <w:lvlText w:val="%5"/>
      <w:lvlJc w:val="left"/>
      <w:pPr>
        <w:ind w:left="800" w:firstLine="901"/>
      </w:pPr>
      <w:rPr>
        <w:rFonts w:hint="eastAsia"/>
      </w:rPr>
    </w:lvl>
    <w:lvl w:ilvl="5">
      <w:start w:val="1"/>
      <w:numFmt w:val="bullet"/>
      <w:lvlText w:val=""/>
      <w:lvlJc w:val="left"/>
      <w:pPr>
        <w:ind w:left="3260" w:hanging="1134"/>
      </w:pPr>
      <w:rPr>
        <w:rFonts w:ascii="Wingdings" w:hAnsi="Wingdings"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1">
    <w:nsid w:val="531514F8"/>
    <w:multiLevelType w:val="hybridMultilevel"/>
    <w:tmpl w:val="5750EF62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12">
    <w:nsid w:val="53175473"/>
    <w:multiLevelType w:val="multilevel"/>
    <w:tmpl w:val="8F4E3738"/>
    <w:lvl w:ilvl="0">
      <w:start w:val="1"/>
      <w:numFmt w:val="decimal"/>
      <w:lvlText w:val="%1."/>
      <w:lvlJc w:val="left"/>
      <w:pPr>
        <w:ind w:left="1260" w:hanging="409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13">
    <w:nsid w:val="53400A81"/>
    <w:multiLevelType w:val="hybridMultilevel"/>
    <w:tmpl w:val="5F70C5AA"/>
    <w:lvl w:ilvl="0" w:tplc="006A20AC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314">
    <w:nsid w:val="539079CD"/>
    <w:multiLevelType w:val="hybridMultilevel"/>
    <w:tmpl w:val="1F28AC4C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15">
    <w:nsid w:val="53912A1F"/>
    <w:multiLevelType w:val="hybridMultilevel"/>
    <w:tmpl w:val="4DD43B0A"/>
    <w:lvl w:ilvl="0" w:tplc="0409000F">
      <w:start w:val="1"/>
      <w:numFmt w:val="decimal"/>
      <w:lvlText w:val="%1."/>
      <w:lvlJc w:val="left"/>
      <w:pPr>
        <w:ind w:left="2259" w:hanging="420"/>
      </w:pPr>
    </w:lvl>
    <w:lvl w:ilvl="1" w:tplc="04090019">
      <w:start w:val="1"/>
      <w:numFmt w:val="lowerLetter"/>
      <w:lvlText w:val="%2)"/>
      <w:lvlJc w:val="left"/>
      <w:pPr>
        <w:ind w:left="2679" w:hanging="420"/>
      </w:pPr>
    </w:lvl>
    <w:lvl w:ilvl="2" w:tplc="0409001B">
      <w:start w:val="1"/>
      <w:numFmt w:val="lowerRoman"/>
      <w:lvlText w:val="%3."/>
      <w:lvlJc w:val="right"/>
      <w:pPr>
        <w:ind w:left="3099" w:hanging="420"/>
      </w:pPr>
    </w:lvl>
    <w:lvl w:ilvl="3" w:tplc="0409000F" w:tentative="1">
      <w:start w:val="1"/>
      <w:numFmt w:val="decimal"/>
      <w:lvlText w:val="%4."/>
      <w:lvlJc w:val="left"/>
      <w:pPr>
        <w:ind w:left="3519" w:hanging="420"/>
      </w:pPr>
    </w:lvl>
    <w:lvl w:ilvl="4" w:tplc="04090019" w:tentative="1">
      <w:start w:val="1"/>
      <w:numFmt w:val="lowerLetter"/>
      <w:lvlText w:val="%5)"/>
      <w:lvlJc w:val="left"/>
      <w:pPr>
        <w:ind w:left="3939" w:hanging="420"/>
      </w:pPr>
    </w:lvl>
    <w:lvl w:ilvl="5" w:tplc="0409001B" w:tentative="1">
      <w:start w:val="1"/>
      <w:numFmt w:val="lowerRoman"/>
      <w:lvlText w:val="%6."/>
      <w:lvlJc w:val="right"/>
      <w:pPr>
        <w:ind w:left="4359" w:hanging="420"/>
      </w:pPr>
    </w:lvl>
    <w:lvl w:ilvl="6" w:tplc="0409000F" w:tentative="1">
      <w:start w:val="1"/>
      <w:numFmt w:val="decimal"/>
      <w:lvlText w:val="%7."/>
      <w:lvlJc w:val="left"/>
      <w:pPr>
        <w:ind w:left="4779" w:hanging="420"/>
      </w:pPr>
    </w:lvl>
    <w:lvl w:ilvl="7" w:tplc="04090019" w:tentative="1">
      <w:start w:val="1"/>
      <w:numFmt w:val="lowerLetter"/>
      <w:lvlText w:val="%8)"/>
      <w:lvlJc w:val="left"/>
      <w:pPr>
        <w:ind w:left="5199" w:hanging="420"/>
      </w:pPr>
    </w:lvl>
    <w:lvl w:ilvl="8" w:tplc="0409001B" w:tentative="1">
      <w:start w:val="1"/>
      <w:numFmt w:val="lowerRoman"/>
      <w:lvlText w:val="%9."/>
      <w:lvlJc w:val="right"/>
      <w:pPr>
        <w:ind w:left="5619" w:hanging="420"/>
      </w:pPr>
    </w:lvl>
  </w:abstractNum>
  <w:abstractNum w:abstractNumId="316">
    <w:nsid w:val="544F1586"/>
    <w:multiLevelType w:val="hybridMultilevel"/>
    <w:tmpl w:val="DBD4DA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7">
    <w:nsid w:val="54CD0011"/>
    <w:multiLevelType w:val="hybridMultilevel"/>
    <w:tmpl w:val="5C34BF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8">
    <w:nsid w:val="5541625B"/>
    <w:multiLevelType w:val="hybridMultilevel"/>
    <w:tmpl w:val="1A1E59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9">
    <w:nsid w:val="55532074"/>
    <w:multiLevelType w:val="hybridMultilevel"/>
    <w:tmpl w:val="824410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0">
    <w:nsid w:val="555848A8"/>
    <w:multiLevelType w:val="hybridMultilevel"/>
    <w:tmpl w:val="0F160B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1">
    <w:nsid w:val="55B83A0B"/>
    <w:multiLevelType w:val="multilevel"/>
    <w:tmpl w:val="09B029EA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  <w:sz w:val="20"/>
      </w:rPr>
    </w:lvl>
  </w:abstractNum>
  <w:abstractNum w:abstractNumId="322">
    <w:nsid w:val="563578B6"/>
    <w:multiLevelType w:val="hybridMultilevel"/>
    <w:tmpl w:val="6736D8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3">
    <w:nsid w:val="570F2436"/>
    <w:multiLevelType w:val="hybridMultilevel"/>
    <w:tmpl w:val="B40479CC"/>
    <w:lvl w:ilvl="0" w:tplc="006A20AC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324">
    <w:nsid w:val="579660DC"/>
    <w:multiLevelType w:val="hybridMultilevel"/>
    <w:tmpl w:val="4F9EDCB2"/>
    <w:lvl w:ilvl="0" w:tplc="0409000F">
      <w:start w:val="1"/>
      <w:numFmt w:val="decimal"/>
      <w:lvlText w:val="%1."/>
      <w:lvlJc w:val="left"/>
      <w:pPr>
        <w:ind w:left="2520" w:hanging="420"/>
      </w:pPr>
    </w:lvl>
    <w:lvl w:ilvl="1" w:tplc="04090019">
      <w:start w:val="1"/>
      <w:numFmt w:val="lowerLetter"/>
      <w:lvlText w:val="%2)"/>
      <w:lvlJc w:val="left"/>
      <w:pPr>
        <w:ind w:left="2940" w:hanging="420"/>
      </w:pPr>
    </w:lvl>
    <w:lvl w:ilvl="2" w:tplc="0409001B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325">
    <w:nsid w:val="58102593"/>
    <w:multiLevelType w:val="hybridMultilevel"/>
    <w:tmpl w:val="6D141E4C"/>
    <w:lvl w:ilvl="0" w:tplc="006A20AC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326">
    <w:nsid w:val="5838330C"/>
    <w:multiLevelType w:val="hybridMultilevel"/>
    <w:tmpl w:val="2A8EFE2E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27">
    <w:nsid w:val="583A65F0"/>
    <w:multiLevelType w:val="hybridMultilevel"/>
    <w:tmpl w:val="CE567036"/>
    <w:lvl w:ilvl="0" w:tplc="006A20AC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>
      <w:start w:val="1"/>
      <w:numFmt w:val="lowerRoman"/>
      <w:lvlText w:val="%3."/>
      <w:lvlJc w:val="right"/>
      <w:pPr>
        <w:ind w:left="1827" w:hanging="420"/>
      </w:pPr>
    </w:lvl>
    <w:lvl w:ilvl="3" w:tplc="0409000F">
      <w:start w:val="1"/>
      <w:numFmt w:val="decimal"/>
      <w:lvlText w:val="%4."/>
      <w:lvlJc w:val="left"/>
      <w:pPr>
        <w:ind w:left="2247" w:hanging="420"/>
      </w:pPr>
    </w:lvl>
    <w:lvl w:ilvl="4" w:tplc="04090019">
      <w:start w:val="1"/>
      <w:numFmt w:val="lowerLetter"/>
      <w:lvlText w:val="%5)"/>
      <w:lvlJc w:val="left"/>
      <w:pPr>
        <w:ind w:left="2667" w:hanging="420"/>
      </w:pPr>
    </w:lvl>
    <w:lvl w:ilvl="5" w:tplc="0409001B">
      <w:start w:val="1"/>
      <w:numFmt w:val="lowerRoman"/>
      <w:lvlText w:val="%6."/>
      <w:lvlJc w:val="right"/>
      <w:pPr>
        <w:ind w:left="3087" w:hanging="420"/>
      </w:pPr>
    </w:lvl>
    <w:lvl w:ilvl="6" w:tplc="0409000F">
      <w:start w:val="1"/>
      <w:numFmt w:val="decimal"/>
      <w:lvlText w:val="%7."/>
      <w:lvlJc w:val="left"/>
      <w:pPr>
        <w:ind w:left="3507" w:hanging="420"/>
      </w:pPr>
    </w:lvl>
    <w:lvl w:ilvl="7" w:tplc="04090019">
      <w:start w:val="1"/>
      <w:numFmt w:val="lowerLetter"/>
      <w:lvlText w:val="%8)"/>
      <w:lvlJc w:val="left"/>
      <w:pPr>
        <w:ind w:left="3927" w:hanging="420"/>
      </w:pPr>
    </w:lvl>
    <w:lvl w:ilvl="8" w:tplc="0409001B">
      <w:start w:val="1"/>
      <w:numFmt w:val="lowerRoman"/>
      <w:lvlText w:val="%9."/>
      <w:lvlJc w:val="right"/>
      <w:pPr>
        <w:ind w:left="4347" w:hanging="420"/>
      </w:pPr>
    </w:lvl>
  </w:abstractNum>
  <w:abstractNum w:abstractNumId="328">
    <w:nsid w:val="58D53723"/>
    <w:multiLevelType w:val="hybridMultilevel"/>
    <w:tmpl w:val="FF40C9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9">
    <w:nsid w:val="58D8119F"/>
    <w:multiLevelType w:val="hybridMultilevel"/>
    <w:tmpl w:val="6204BA7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30">
    <w:nsid w:val="59F66F0A"/>
    <w:multiLevelType w:val="hybridMultilevel"/>
    <w:tmpl w:val="656A0C06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31">
    <w:nsid w:val="5A244D25"/>
    <w:multiLevelType w:val="hybridMultilevel"/>
    <w:tmpl w:val="6DF85EA2"/>
    <w:lvl w:ilvl="0" w:tplc="006A20AC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332">
    <w:nsid w:val="5A5C4419"/>
    <w:multiLevelType w:val="hybridMultilevel"/>
    <w:tmpl w:val="5FBC1C9E"/>
    <w:lvl w:ilvl="0" w:tplc="006A20AC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33">
    <w:nsid w:val="5AE41976"/>
    <w:multiLevelType w:val="hybridMultilevel"/>
    <w:tmpl w:val="FCBC79B8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4">
    <w:nsid w:val="5AEF433F"/>
    <w:multiLevelType w:val="hybridMultilevel"/>
    <w:tmpl w:val="32D0B702"/>
    <w:lvl w:ilvl="0" w:tplc="006A20AC">
      <w:start w:val="1"/>
      <w:numFmt w:val="decimal"/>
      <w:lvlText w:val="%1."/>
      <w:lvlJc w:val="left"/>
      <w:pPr>
        <w:ind w:left="1837" w:hanging="420"/>
      </w:pPr>
    </w:lvl>
    <w:lvl w:ilvl="1" w:tplc="04090019">
      <w:start w:val="1"/>
      <w:numFmt w:val="lowerLetter"/>
      <w:lvlText w:val="%2)"/>
      <w:lvlJc w:val="left"/>
      <w:pPr>
        <w:ind w:left="2257" w:hanging="420"/>
      </w:pPr>
    </w:lvl>
    <w:lvl w:ilvl="2" w:tplc="0409001B">
      <w:start w:val="1"/>
      <w:numFmt w:val="lowerRoman"/>
      <w:lvlText w:val="%3."/>
      <w:lvlJc w:val="right"/>
      <w:pPr>
        <w:ind w:left="2677" w:hanging="420"/>
      </w:pPr>
    </w:lvl>
    <w:lvl w:ilvl="3" w:tplc="0409000F">
      <w:start w:val="1"/>
      <w:numFmt w:val="decimal"/>
      <w:lvlText w:val="%4."/>
      <w:lvlJc w:val="left"/>
      <w:pPr>
        <w:ind w:left="3097" w:hanging="420"/>
      </w:pPr>
    </w:lvl>
    <w:lvl w:ilvl="4" w:tplc="04090019">
      <w:start w:val="1"/>
      <w:numFmt w:val="lowerLetter"/>
      <w:lvlText w:val="%5)"/>
      <w:lvlJc w:val="left"/>
      <w:pPr>
        <w:ind w:left="3517" w:hanging="420"/>
      </w:pPr>
    </w:lvl>
    <w:lvl w:ilvl="5" w:tplc="0409001B">
      <w:start w:val="1"/>
      <w:numFmt w:val="lowerRoman"/>
      <w:lvlText w:val="%6."/>
      <w:lvlJc w:val="right"/>
      <w:pPr>
        <w:ind w:left="3937" w:hanging="420"/>
      </w:pPr>
    </w:lvl>
    <w:lvl w:ilvl="6" w:tplc="0409000F">
      <w:start w:val="1"/>
      <w:numFmt w:val="decimal"/>
      <w:lvlText w:val="%7."/>
      <w:lvlJc w:val="left"/>
      <w:pPr>
        <w:ind w:left="4357" w:hanging="420"/>
      </w:pPr>
    </w:lvl>
    <w:lvl w:ilvl="7" w:tplc="04090019">
      <w:start w:val="1"/>
      <w:numFmt w:val="lowerLetter"/>
      <w:lvlText w:val="%8)"/>
      <w:lvlJc w:val="left"/>
      <w:pPr>
        <w:ind w:left="4777" w:hanging="420"/>
      </w:pPr>
    </w:lvl>
    <w:lvl w:ilvl="8" w:tplc="0409001B">
      <w:start w:val="1"/>
      <w:numFmt w:val="lowerRoman"/>
      <w:lvlText w:val="%9."/>
      <w:lvlJc w:val="right"/>
      <w:pPr>
        <w:ind w:left="5197" w:hanging="420"/>
      </w:pPr>
    </w:lvl>
  </w:abstractNum>
  <w:abstractNum w:abstractNumId="335">
    <w:nsid w:val="5B064ADA"/>
    <w:multiLevelType w:val="hybridMultilevel"/>
    <w:tmpl w:val="BC882A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6">
    <w:nsid w:val="5B2738D6"/>
    <w:multiLevelType w:val="hybridMultilevel"/>
    <w:tmpl w:val="2F7ADF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7">
    <w:nsid w:val="5BB02998"/>
    <w:multiLevelType w:val="hybridMultilevel"/>
    <w:tmpl w:val="ECDA17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8">
    <w:nsid w:val="5C236AEE"/>
    <w:multiLevelType w:val="multilevel"/>
    <w:tmpl w:val="5AB2C1E0"/>
    <w:lvl w:ilvl="0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567" w:firstLine="0"/>
      </w:pPr>
      <w:rPr>
        <w:rFonts w:hint="eastAsia"/>
      </w:rPr>
    </w:lvl>
  </w:abstractNum>
  <w:abstractNum w:abstractNumId="339">
    <w:nsid w:val="5C6712DF"/>
    <w:multiLevelType w:val="hybridMultilevel"/>
    <w:tmpl w:val="35209D20"/>
    <w:lvl w:ilvl="0" w:tplc="0409000F">
      <w:start w:val="1"/>
      <w:numFmt w:val="decimal"/>
      <w:lvlText w:val="%1."/>
      <w:lvlJc w:val="left"/>
      <w:pPr>
        <w:ind w:left="1839" w:hanging="420"/>
      </w:pPr>
    </w:lvl>
    <w:lvl w:ilvl="1" w:tplc="04090019">
      <w:start w:val="1"/>
      <w:numFmt w:val="lowerLetter"/>
      <w:lvlText w:val="%2)"/>
      <w:lvlJc w:val="left"/>
      <w:pPr>
        <w:ind w:left="2259" w:hanging="420"/>
      </w:pPr>
    </w:lvl>
    <w:lvl w:ilvl="2" w:tplc="0409001B">
      <w:start w:val="1"/>
      <w:numFmt w:val="lowerRoman"/>
      <w:lvlText w:val="%3."/>
      <w:lvlJc w:val="right"/>
      <w:pPr>
        <w:ind w:left="2679" w:hanging="420"/>
      </w:pPr>
    </w:lvl>
    <w:lvl w:ilvl="3" w:tplc="0409000F" w:tentative="1">
      <w:start w:val="1"/>
      <w:numFmt w:val="decimal"/>
      <w:lvlText w:val="%4."/>
      <w:lvlJc w:val="left"/>
      <w:pPr>
        <w:ind w:left="3099" w:hanging="420"/>
      </w:pPr>
    </w:lvl>
    <w:lvl w:ilvl="4" w:tplc="04090019" w:tentative="1">
      <w:start w:val="1"/>
      <w:numFmt w:val="lowerLetter"/>
      <w:lvlText w:val="%5)"/>
      <w:lvlJc w:val="left"/>
      <w:pPr>
        <w:ind w:left="3519" w:hanging="420"/>
      </w:pPr>
    </w:lvl>
    <w:lvl w:ilvl="5" w:tplc="0409001B" w:tentative="1">
      <w:start w:val="1"/>
      <w:numFmt w:val="lowerRoman"/>
      <w:lvlText w:val="%6."/>
      <w:lvlJc w:val="right"/>
      <w:pPr>
        <w:ind w:left="3939" w:hanging="420"/>
      </w:pPr>
    </w:lvl>
    <w:lvl w:ilvl="6" w:tplc="0409000F" w:tentative="1">
      <w:start w:val="1"/>
      <w:numFmt w:val="decimal"/>
      <w:lvlText w:val="%7."/>
      <w:lvlJc w:val="left"/>
      <w:pPr>
        <w:ind w:left="4359" w:hanging="420"/>
      </w:pPr>
    </w:lvl>
    <w:lvl w:ilvl="7" w:tplc="04090019" w:tentative="1">
      <w:start w:val="1"/>
      <w:numFmt w:val="lowerLetter"/>
      <w:lvlText w:val="%8)"/>
      <w:lvlJc w:val="left"/>
      <w:pPr>
        <w:ind w:left="4779" w:hanging="420"/>
      </w:pPr>
    </w:lvl>
    <w:lvl w:ilvl="8" w:tplc="0409001B" w:tentative="1">
      <w:start w:val="1"/>
      <w:numFmt w:val="lowerRoman"/>
      <w:lvlText w:val="%9."/>
      <w:lvlJc w:val="right"/>
      <w:pPr>
        <w:ind w:left="5199" w:hanging="420"/>
      </w:pPr>
    </w:lvl>
  </w:abstractNum>
  <w:abstractNum w:abstractNumId="340">
    <w:nsid w:val="5CDD4E36"/>
    <w:multiLevelType w:val="hybridMultilevel"/>
    <w:tmpl w:val="743EF6EC"/>
    <w:lvl w:ilvl="0" w:tplc="006A20AC">
      <w:start w:val="1"/>
      <w:numFmt w:val="decimal"/>
      <w:lvlText w:val="%1."/>
      <w:lvlJc w:val="left"/>
      <w:pPr>
        <w:ind w:left="1380" w:hanging="420"/>
      </w:pPr>
    </w:lvl>
    <w:lvl w:ilvl="1" w:tplc="04090019">
      <w:start w:val="1"/>
      <w:numFmt w:val="lowerLetter"/>
      <w:lvlText w:val="%2)"/>
      <w:lvlJc w:val="left"/>
      <w:pPr>
        <w:ind w:left="1800" w:hanging="420"/>
      </w:pPr>
    </w:lvl>
    <w:lvl w:ilvl="2" w:tplc="0409001B">
      <w:start w:val="1"/>
      <w:numFmt w:val="lowerRoman"/>
      <w:lvlText w:val="%3."/>
      <w:lvlJc w:val="right"/>
      <w:pPr>
        <w:ind w:left="2220" w:hanging="420"/>
      </w:pPr>
    </w:lvl>
    <w:lvl w:ilvl="3" w:tplc="0409000F">
      <w:start w:val="1"/>
      <w:numFmt w:val="decimal"/>
      <w:lvlText w:val="%4."/>
      <w:lvlJc w:val="left"/>
      <w:pPr>
        <w:ind w:left="2640" w:hanging="420"/>
      </w:pPr>
    </w:lvl>
    <w:lvl w:ilvl="4" w:tplc="04090019">
      <w:start w:val="1"/>
      <w:numFmt w:val="lowerLetter"/>
      <w:lvlText w:val="%5)"/>
      <w:lvlJc w:val="left"/>
      <w:pPr>
        <w:ind w:left="3060" w:hanging="420"/>
      </w:pPr>
    </w:lvl>
    <w:lvl w:ilvl="5" w:tplc="0409001B">
      <w:start w:val="1"/>
      <w:numFmt w:val="lowerRoman"/>
      <w:lvlText w:val="%6."/>
      <w:lvlJc w:val="right"/>
      <w:pPr>
        <w:ind w:left="3480" w:hanging="420"/>
      </w:pPr>
    </w:lvl>
    <w:lvl w:ilvl="6" w:tplc="0409000F">
      <w:start w:val="1"/>
      <w:numFmt w:val="decimal"/>
      <w:lvlText w:val="%7."/>
      <w:lvlJc w:val="left"/>
      <w:pPr>
        <w:ind w:left="3900" w:hanging="420"/>
      </w:pPr>
    </w:lvl>
    <w:lvl w:ilvl="7" w:tplc="04090019">
      <w:start w:val="1"/>
      <w:numFmt w:val="lowerLetter"/>
      <w:lvlText w:val="%8)"/>
      <w:lvlJc w:val="left"/>
      <w:pPr>
        <w:ind w:left="4320" w:hanging="420"/>
      </w:pPr>
    </w:lvl>
    <w:lvl w:ilvl="8" w:tplc="0409001B">
      <w:start w:val="1"/>
      <w:numFmt w:val="lowerRoman"/>
      <w:lvlText w:val="%9."/>
      <w:lvlJc w:val="right"/>
      <w:pPr>
        <w:ind w:left="4740" w:hanging="420"/>
      </w:pPr>
    </w:lvl>
  </w:abstractNum>
  <w:abstractNum w:abstractNumId="341">
    <w:nsid w:val="5DA07C10"/>
    <w:multiLevelType w:val="multilevel"/>
    <w:tmpl w:val="253CF9B8"/>
    <w:lvl w:ilvl="0">
      <w:start w:val="1"/>
      <w:numFmt w:val="decimal"/>
      <w:lvlText w:val="%1."/>
      <w:lvlJc w:val="left"/>
      <w:pPr>
        <w:tabs>
          <w:tab w:val="num" w:pos="1919"/>
        </w:tabs>
        <w:ind w:left="1919" w:hanging="360"/>
      </w:pPr>
    </w:lvl>
    <w:lvl w:ilvl="1">
      <w:numFmt w:val="bullet"/>
      <w:lvlText w:val="◆"/>
      <w:lvlJc w:val="left"/>
      <w:pPr>
        <w:ind w:left="2280" w:hanging="360"/>
      </w:pPr>
      <w:rPr>
        <w:rFonts w:ascii="宋体" w:eastAsia="宋体" w:hAnsi="宋体" w:cstheme="minorBidi" w:hint="eastAsia"/>
      </w:rPr>
    </w:lvl>
    <w:lvl w:ilvl="2">
      <w:start w:val="1"/>
      <w:numFmt w:val="decimal"/>
      <w:lvlText w:val="%3."/>
      <w:lvlJc w:val="left"/>
      <w:pPr>
        <w:tabs>
          <w:tab w:val="num" w:pos="3000"/>
        </w:tabs>
        <w:ind w:left="3000" w:hanging="360"/>
      </w:pPr>
    </w:lvl>
    <w:lvl w:ilvl="3">
      <w:start w:val="1"/>
      <w:numFmt w:val="decimal"/>
      <w:lvlText w:val="%4."/>
      <w:lvlJc w:val="left"/>
      <w:pPr>
        <w:tabs>
          <w:tab w:val="num" w:pos="3720"/>
        </w:tabs>
        <w:ind w:left="3720" w:hanging="360"/>
      </w:pPr>
    </w:lvl>
    <w:lvl w:ilvl="4">
      <w:start w:val="1"/>
      <w:numFmt w:val="decimal"/>
      <w:lvlText w:val="%5."/>
      <w:lvlJc w:val="left"/>
      <w:pPr>
        <w:tabs>
          <w:tab w:val="num" w:pos="4440"/>
        </w:tabs>
        <w:ind w:left="4440" w:hanging="360"/>
      </w:pPr>
    </w:lvl>
    <w:lvl w:ilvl="5">
      <w:start w:val="1"/>
      <w:numFmt w:val="decimal"/>
      <w:lvlText w:val="%6."/>
      <w:lvlJc w:val="left"/>
      <w:pPr>
        <w:tabs>
          <w:tab w:val="num" w:pos="5160"/>
        </w:tabs>
        <w:ind w:left="5160" w:hanging="360"/>
      </w:pPr>
    </w:lvl>
    <w:lvl w:ilvl="6">
      <w:start w:val="1"/>
      <w:numFmt w:val="decimal"/>
      <w:lvlText w:val="%7."/>
      <w:lvlJc w:val="left"/>
      <w:pPr>
        <w:tabs>
          <w:tab w:val="num" w:pos="5880"/>
        </w:tabs>
        <w:ind w:left="5880" w:hanging="360"/>
      </w:pPr>
    </w:lvl>
    <w:lvl w:ilvl="7">
      <w:start w:val="1"/>
      <w:numFmt w:val="decimal"/>
      <w:lvlText w:val="%8."/>
      <w:lvlJc w:val="left"/>
      <w:pPr>
        <w:tabs>
          <w:tab w:val="num" w:pos="6600"/>
        </w:tabs>
        <w:ind w:left="6600" w:hanging="360"/>
      </w:pPr>
    </w:lvl>
    <w:lvl w:ilvl="8">
      <w:start w:val="1"/>
      <w:numFmt w:val="decimal"/>
      <w:lvlText w:val="%9."/>
      <w:lvlJc w:val="left"/>
      <w:pPr>
        <w:tabs>
          <w:tab w:val="num" w:pos="7320"/>
        </w:tabs>
        <w:ind w:left="7320" w:hanging="360"/>
      </w:pPr>
    </w:lvl>
  </w:abstractNum>
  <w:abstractNum w:abstractNumId="342">
    <w:nsid w:val="5DA95D79"/>
    <w:multiLevelType w:val="hybridMultilevel"/>
    <w:tmpl w:val="85B025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3">
    <w:nsid w:val="5DC10492"/>
    <w:multiLevelType w:val="hybridMultilevel"/>
    <w:tmpl w:val="EC04D9AC"/>
    <w:lvl w:ilvl="0" w:tplc="006A20AC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344">
    <w:nsid w:val="5DCE7C18"/>
    <w:multiLevelType w:val="multilevel"/>
    <w:tmpl w:val="8F4E3738"/>
    <w:lvl w:ilvl="0">
      <w:start w:val="1"/>
      <w:numFmt w:val="decimal"/>
      <w:lvlText w:val="%1."/>
      <w:lvlJc w:val="left"/>
      <w:pPr>
        <w:ind w:left="1260" w:hanging="409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45">
    <w:nsid w:val="5DCF15D3"/>
    <w:multiLevelType w:val="hybridMultilevel"/>
    <w:tmpl w:val="F190A81E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46">
    <w:nsid w:val="5E0C3986"/>
    <w:multiLevelType w:val="hybridMultilevel"/>
    <w:tmpl w:val="1CD6B2E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347">
    <w:nsid w:val="5E19347B"/>
    <w:multiLevelType w:val="hybridMultilevel"/>
    <w:tmpl w:val="16E4B262"/>
    <w:lvl w:ilvl="0" w:tplc="0409000F">
      <w:start w:val="1"/>
      <w:numFmt w:val="decimal"/>
      <w:lvlText w:val="%1."/>
      <w:lvlJc w:val="left"/>
      <w:pPr>
        <w:ind w:left="560" w:hanging="420"/>
      </w:pPr>
    </w:lvl>
    <w:lvl w:ilvl="1" w:tplc="04090019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348">
    <w:nsid w:val="5E714CC1"/>
    <w:multiLevelType w:val="hybridMultilevel"/>
    <w:tmpl w:val="76CE5A3E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49">
    <w:nsid w:val="5ED85080"/>
    <w:multiLevelType w:val="hybridMultilevel"/>
    <w:tmpl w:val="E4B22938"/>
    <w:lvl w:ilvl="0" w:tplc="006A20AC">
      <w:start w:val="1"/>
      <w:numFmt w:val="decimal"/>
      <w:lvlText w:val="%1."/>
      <w:lvlJc w:val="left"/>
      <w:pPr>
        <w:ind w:left="1412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50">
    <w:nsid w:val="5EFE6F78"/>
    <w:multiLevelType w:val="hybridMultilevel"/>
    <w:tmpl w:val="1A385070"/>
    <w:lvl w:ilvl="0" w:tplc="006A20AC">
      <w:start w:val="1"/>
      <w:numFmt w:val="decimal"/>
      <w:lvlText w:val="%1."/>
      <w:lvlJc w:val="left"/>
      <w:pPr>
        <w:ind w:left="1282" w:hanging="420"/>
      </w:pPr>
    </w:lvl>
    <w:lvl w:ilvl="1" w:tplc="04090019">
      <w:start w:val="1"/>
      <w:numFmt w:val="lowerLetter"/>
      <w:lvlText w:val="%2)"/>
      <w:lvlJc w:val="left"/>
      <w:pPr>
        <w:ind w:left="1702" w:hanging="420"/>
      </w:pPr>
    </w:lvl>
    <w:lvl w:ilvl="2" w:tplc="0409001B">
      <w:start w:val="1"/>
      <w:numFmt w:val="lowerRoman"/>
      <w:lvlText w:val="%3."/>
      <w:lvlJc w:val="right"/>
      <w:pPr>
        <w:ind w:left="2122" w:hanging="420"/>
      </w:pPr>
    </w:lvl>
    <w:lvl w:ilvl="3" w:tplc="0409000F">
      <w:start w:val="1"/>
      <w:numFmt w:val="decimal"/>
      <w:lvlText w:val="%4."/>
      <w:lvlJc w:val="left"/>
      <w:pPr>
        <w:ind w:left="2542" w:hanging="420"/>
      </w:pPr>
    </w:lvl>
    <w:lvl w:ilvl="4" w:tplc="04090019">
      <w:start w:val="1"/>
      <w:numFmt w:val="lowerLetter"/>
      <w:lvlText w:val="%5)"/>
      <w:lvlJc w:val="left"/>
      <w:pPr>
        <w:ind w:left="2962" w:hanging="420"/>
      </w:pPr>
    </w:lvl>
    <w:lvl w:ilvl="5" w:tplc="0409001B">
      <w:start w:val="1"/>
      <w:numFmt w:val="lowerRoman"/>
      <w:lvlText w:val="%6."/>
      <w:lvlJc w:val="right"/>
      <w:pPr>
        <w:ind w:left="3382" w:hanging="420"/>
      </w:pPr>
    </w:lvl>
    <w:lvl w:ilvl="6" w:tplc="0409000F">
      <w:start w:val="1"/>
      <w:numFmt w:val="decimal"/>
      <w:lvlText w:val="%7."/>
      <w:lvlJc w:val="left"/>
      <w:pPr>
        <w:ind w:left="3802" w:hanging="420"/>
      </w:pPr>
    </w:lvl>
    <w:lvl w:ilvl="7" w:tplc="04090019">
      <w:start w:val="1"/>
      <w:numFmt w:val="lowerLetter"/>
      <w:lvlText w:val="%8)"/>
      <w:lvlJc w:val="left"/>
      <w:pPr>
        <w:ind w:left="4222" w:hanging="420"/>
      </w:pPr>
    </w:lvl>
    <w:lvl w:ilvl="8" w:tplc="0409001B">
      <w:start w:val="1"/>
      <w:numFmt w:val="lowerRoman"/>
      <w:lvlText w:val="%9."/>
      <w:lvlJc w:val="right"/>
      <w:pPr>
        <w:ind w:left="4642" w:hanging="420"/>
      </w:pPr>
    </w:lvl>
  </w:abstractNum>
  <w:abstractNum w:abstractNumId="351">
    <w:nsid w:val="5F1745DF"/>
    <w:multiLevelType w:val="hybridMultilevel"/>
    <w:tmpl w:val="63506A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2">
    <w:nsid w:val="5FAC048B"/>
    <w:multiLevelType w:val="hybridMultilevel"/>
    <w:tmpl w:val="0DF490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3">
    <w:nsid w:val="6022427E"/>
    <w:multiLevelType w:val="hybridMultilevel"/>
    <w:tmpl w:val="54E404E8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54">
    <w:nsid w:val="603777EB"/>
    <w:multiLevelType w:val="hybridMultilevel"/>
    <w:tmpl w:val="6EDC9148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55">
    <w:nsid w:val="6137571E"/>
    <w:multiLevelType w:val="multilevel"/>
    <w:tmpl w:val="6B565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6">
    <w:nsid w:val="617C1CF0"/>
    <w:multiLevelType w:val="hybridMultilevel"/>
    <w:tmpl w:val="9A86705A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57">
    <w:nsid w:val="61886C31"/>
    <w:multiLevelType w:val="hybridMultilevel"/>
    <w:tmpl w:val="D85CEAB2"/>
    <w:lvl w:ilvl="0" w:tplc="006A20AC">
      <w:start w:val="1"/>
      <w:numFmt w:val="decimal"/>
      <w:lvlText w:val="%1."/>
      <w:lvlJc w:val="left"/>
      <w:pPr>
        <w:ind w:left="1413" w:hanging="420"/>
      </w:pPr>
    </w:lvl>
    <w:lvl w:ilvl="1" w:tplc="04090019">
      <w:start w:val="1"/>
      <w:numFmt w:val="lowerLetter"/>
      <w:lvlText w:val="%2)"/>
      <w:lvlJc w:val="left"/>
      <w:pPr>
        <w:ind w:left="1833" w:hanging="420"/>
      </w:pPr>
    </w:lvl>
    <w:lvl w:ilvl="2" w:tplc="0409001B">
      <w:start w:val="1"/>
      <w:numFmt w:val="lowerRoman"/>
      <w:lvlText w:val="%3."/>
      <w:lvlJc w:val="right"/>
      <w:pPr>
        <w:ind w:left="2253" w:hanging="420"/>
      </w:pPr>
    </w:lvl>
    <w:lvl w:ilvl="3" w:tplc="0409000F">
      <w:start w:val="1"/>
      <w:numFmt w:val="decimal"/>
      <w:lvlText w:val="%4."/>
      <w:lvlJc w:val="left"/>
      <w:pPr>
        <w:ind w:left="2673" w:hanging="420"/>
      </w:pPr>
    </w:lvl>
    <w:lvl w:ilvl="4" w:tplc="04090019">
      <w:start w:val="1"/>
      <w:numFmt w:val="lowerLetter"/>
      <w:lvlText w:val="%5)"/>
      <w:lvlJc w:val="left"/>
      <w:pPr>
        <w:ind w:left="3093" w:hanging="420"/>
      </w:pPr>
    </w:lvl>
    <w:lvl w:ilvl="5" w:tplc="0409001B">
      <w:start w:val="1"/>
      <w:numFmt w:val="lowerRoman"/>
      <w:lvlText w:val="%6."/>
      <w:lvlJc w:val="right"/>
      <w:pPr>
        <w:ind w:left="3513" w:hanging="420"/>
      </w:pPr>
    </w:lvl>
    <w:lvl w:ilvl="6" w:tplc="0409000F">
      <w:start w:val="1"/>
      <w:numFmt w:val="decimal"/>
      <w:lvlText w:val="%7."/>
      <w:lvlJc w:val="left"/>
      <w:pPr>
        <w:ind w:left="3933" w:hanging="420"/>
      </w:pPr>
    </w:lvl>
    <w:lvl w:ilvl="7" w:tplc="04090019">
      <w:start w:val="1"/>
      <w:numFmt w:val="lowerLetter"/>
      <w:lvlText w:val="%8)"/>
      <w:lvlJc w:val="left"/>
      <w:pPr>
        <w:ind w:left="4353" w:hanging="420"/>
      </w:pPr>
    </w:lvl>
    <w:lvl w:ilvl="8" w:tplc="0409001B">
      <w:start w:val="1"/>
      <w:numFmt w:val="lowerRoman"/>
      <w:lvlText w:val="%9."/>
      <w:lvlJc w:val="right"/>
      <w:pPr>
        <w:ind w:left="4773" w:hanging="420"/>
      </w:pPr>
    </w:lvl>
  </w:abstractNum>
  <w:abstractNum w:abstractNumId="358">
    <w:nsid w:val="61A82F19"/>
    <w:multiLevelType w:val="hybridMultilevel"/>
    <w:tmpl w:val="0804CCE2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59">
    <w:nsid w:val="625E71F7"/>
    <w:multiLevelType w:val="hybridMultilevel"/>
    <w:tmpl w:val="C1DCB036"/>
    <w:lvl w:ilvl="0" w:tplc="04090005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360">
    <w:nsid w:val="62801074"/>
    <w:multiLevelType w:val="hybridMultilevel"/>
    <w:tmpl w:val="E8E071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1">
    <w:nsid w:val="63226851"/>
    <w:multiLevelType w:val="hybridMultilevel"/>
    <w:tmpl w:val="5E22AE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2">
    <w:nsid w:val="632840A3"/>
    <w:multiLevelType w:val="hybridMultilevel"/>
    <w:tmpl w:val="E1CCEC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3">
    <w:nsid w:val="63394B56"/>
    <w:multiLevelType w:val="hybridMultilevel"/>
    <w:tmpl w:val="B720C8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4">
    <w:nsid w:val="646D748B"/>
    <w:multiLevelType w:val="hybridMultilevel"/>
    <w:tmpl w:val="A94EC87C"/>
    <w:lvl w:ilvl="0" w:tplc="006A20AC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365">
    <w:nsid w:val="64AD0C48"/>
    <w:multiLevelType w:val="hybridMultilevel"/>
    <w:tmpl w:val="A25633EA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6">
    <w:nsid w:val="64C53394"/>
    <w:multiLevelType w:val="hybridMultilevel"/>
    <w:tmpl w:val="F2680EBE"/>
    <w:lvl w:ilvl="0" w:tplc="006A20AC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>
      <w:start w:val="1"/>
      <w:numFmt w:val="lowerLetter"/>
      <w:lvlText w:val="%5)"/>
      <w:lvlJc w:val="left"/>
      <w:pPr>
        <w:ind w:left="2525" w:hanging="420"/>
      </w:p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>
      <w:start w:val="1"/>
      <w:numFmt w:val="decimal"/>
      <w:lvlText w:val="%7."/>
      <w:lvlJc w:val="left"/>
      <w:pPr>
        <w:ind w:left="3365" w:hanging="420"/>
      </w:pPr>
    </w:lvl>
    <w:lvl w:ilvl="7" w:tplc="04090019">
      <w:start w:val="1"/>
      <w:numFmt w:val="lowerLetter"/>
      <w:lvlText w:val="%8)"/>
      <w:lvlJc w:val="left"/>
      <w:pPr>
        <w:ind w:left="3785" w:hanging="420"/>
      </w:pPr>
    </w:lvl>
    <w:lvl w:ilvl="8" w:tplc="0409001B">
      <w:start w:val="1"/>
      <w:numFmt w:val="lowerRoman"/>
      <w:lvlText w:val="%9."/>
      <w:lvlJc w:val="right"/>
      <w:pPr>
        <w:ind w:left="4205" w:hanging="420"/>
      </w:pPr>
    </w:lvl>
  </w:abstractNum>
  <w:abstractNum w:abstractNumId="367">
    <w:nsid w:val="64CB7D89"/>
    <w:multiLevelType w:val="hybridMultilevel"/>
    <w:tmpl w:val="6F36E33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68">
    <w:nsid w:val="64FF4AC4"/>
    <w:multiLevelType w:val="multilevel"/>
    <w:tmpl w:val="D6784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"/>
      <w:lvlJc w:val="left"/>
      <w:pPr>
        <w:ind w:left="2940" w:hanging="42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9">
    <w:nsid w:val="656649DD"/>
    <w:multiLevelType w:val="hybridMultilevel"/>
    <w:tmpl w:val="BCACB27A"/>
    <w:lvl w:ilvl="0" w:tplc="006A20AC">
      <w:start w:val="1"/>
      <w:numFmt w:val="decimal"/>
      <w:lvlText w:val="%1."/>
      <w:lvlJc w:val="left"/>
      <w:pPr>
        <w:ind w:left="1412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70">
    <w:nsid w:val="657E676A"/>
    <w:multiLevelType w:val="hybridMultilevel"/>
    <w:tmpl w:val="3FFAC166"/>
    <w:lvl w:ilvl="0" w:tplc="006A20AC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06A20AC">
      <w:start w:val="1"/>
      <w:numFmt w:val="decimal"/>
      <w:lvlText w:val="%3."/>
      <w:lvlJc w:val="left"/>
      <w:pPr>
        <w:ind w:left="252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71">
    <w:nsid w:val="65DD1275"/>
    <w:multiLevelType w:val="hybridMultilevel"/>
    <w:tmpl w:val="7AC2C6EA"/>
    <w:lvl w:ilvl="0" w:tplc="006A20AC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372">
    <w:nsid w:val="65E1268C"/>
    <w:multiLevelType w:val="hybridMultilevel"/>
    <w:tmpl w:val="220A63DE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73">
    <w:nsid w:val="66232413"/>
    <w:multiLevelType w:val="hybridMultilevel"/>
    <w:tmpl w:val="2BAE0C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4">
    <w:nsid w:val="663269BD"/>
    <w:multiLevelType w:val="hybridMultilevel"/>
    <w:tmpl w:val="9B6CEE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5">
    <w:nsid w:val="6683019D"/>
    <w:multiLevelType w:val="hybridMultilevel"/>
    <w:tmpl w:val="207C7756"/>
    <w:lvl w:ilvl="0" w:tplc="0409000F">
      <w:start w:val="1"/>
      <w:numFmt w:val="decimal"/>
      <w:lvlText w:val="%1."/>
      <w:lvlJc w:val="left"/>
      <w:pPr>
        <w:ind w:left="560" w:hanging="420"/>
      </w:pPr>
    </w:lvl>
    <w:lvl w:ilvl="1" w:tplc="04090019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376">
    <w:nsid w:val="66F933E6"/>
    <w:multiLevelType w:val="hybridMultilevel"/>
    <w:tmpl w:val="543020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7">
    <w:nsid w:val="674337C2"/>
    <w:multiLevelType w:val="hybridMultilevel"/>
    <w:tmpl w:val="8AE8546E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78">
    <w:nsid w:val="67811B8B"/>
    <w:multiLevelType w:val="hybridMultilevel"/>
    <w:tmpl w:val="C484A816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>
      <w:start w:val="1"/>
      <w:numFmt w:val="lowerLetter"/>
      <w:lvlText w:val="%5)"/>
      <w:lvlJc w:val="left"/>
      <w:pPr>
        <w:ind w:left="2525" w:hanging="420"/>
      </w:p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>
      <w:start w:val="1"/>
      <w:numFmt w:val="decimal"/>
      <w:lvlText w:val="%7."/>
      <w:lvlJc w:val="left"/>
      <w:pPr>
        <w:ind w:left="3365" w:hanging="420"/>
      </w:pPr>
    </w:lvl>
    <w:lvl w:ilvl="7" w:tplc="04090019">
      <w:start w:val="1"/>
      <w:numFmt w:val="lowerLetter"/>
      <w:lvlText w:val="%8)"/>
      <w:lvlJc w:val="left"/>
      <w:pPr>
        <w:ind w:left="3785" w:hanging="420"/>
      </w:pPr>
    </w:lvl>
    <w:lvl w:ilvl="8" w:tplc="0409001B">
      <w:start w:val="1"/>
      <w:numFmt w:val="lowerRoman"/>
      <w:lvlText w:val="%9."/>
      <w:lvlJc w:val="right"/>
      <w:pPr>
        <w:ind w:left="4205" w:hanging="420"/>
      </w:pPr>
    </w:lvl>
  </w:abstractNum>
  <w:abstractNum w:abstractNumId="379">
    <w:nsid w:val="67A86464"/>
    <w:multiLevelType w:val="hybridMultilevel"/>
    <w:tmpl w:val="16AE5594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80">
    <w:nsid w:val="67B147E2"/>
    <w:multiLevelType w:val="hybridMultilevel"/>
    <w:tmpl w:val="FCD412F6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81">
    <w:nsid w:val="681C587F"/>
    <w:multiLevelType w:val="hybridMultilevel"/>
    <w:tmpl w:val="81B80BB6"/>
    <w:lvl w:ilvl="0" w:tplc="031A6842">
      <w:start w:val="1"/>
      <w:numFmt w:val="decimal"/>
      <w:lvlText w:val="%1."/>
      <w:lvlJc w:val="left"/>
      <w:pPr>
        <w:ind w:left="1282" w:hanging="420"/>
      </w:pPr>
    </w:lvl>
    <w:lvl w:ilvl="1" w:tplc="04090019">
      <w:start w:val="1"/>
      <w:numFmt w:val="lowerLetter"/>
      <w:lvlText w:val="%2)"/>
      <w:lvlJc w:val="left"/>
      <w:pPr>
        <w:ind w:left="1702" w:hanging="420"/>
      </w:pPr>
    </w:lvl>
    <w:lvl w:ilvl="2" w:tplc="006A20AC">
      <w:start w:val="1"/>
      <w:numFmt w:val="decimal"/>
      <w:lvlText w:val="%3."/>
      <w:lvlJc w:val="left"/>
      <w:pPr>
        <w:ind w:left="2122" w:hanging="420"/>
      </w:pPr>
    </w:lvl>
    <w:lvl w:ilvl="3" w:tplc="0409000F">
      <w:start w:val="1"/>
      <w:numFmt w:val="decimal"/>
      <w:lvlText w:val="%4."/>
      <w:lvlJc w:val="left"/>
      <w:pPr>
        <w:ind w:left="2542" w:hanging="420"/>
      </w:pPr>
    </w:lvl>
    <w:lvl w:ilvl="4" w:tplc="04090019">
      <w:start w:val="1"/>
      <w:numFmt w:val="lowerLetter"/>
      <w:lvlText w:val="%5)"/>
      <w:lvlJc w:val="left"/>
      <w:pPr>
        <w:ind w:left="2962" w:hanging="420"/>
      </w:pPr>
    </w:lvl>
    <w:lvl w:ilvl="5" w:tplc="0409001B">
      <w:start w:val="1"/>
      <w:numFmt w:val="lowerRoman"/>
      <w:lvlText w:val="%6."/>
      <w:lvlJc w:val="right"/>
      <w:pPr>
        <w:ind w:left="3382" w:hanging="420"/>
      </w:pPr>
    </w:lvl>
    <w:lvl w:ilvl="6" w:tplc="0409000F">
      <w:start w:val="1"/>
      <w:numFmt w:val="decimal"/>
      <w:lvlText w:val="%7."/>
      <w:lvlJc w:val="left"/>
      <w:pPr>
        <w:ind w:left="3802" w:hanging="420"/>
      </w:pPr>
    </w:lvl>
    <w:lvl w:ilvl="7" w:tplc="04090019">
      <w:start w:val="1"/>
      <w:numFmt w:val="lowerLetter"/>
      <w:lvlText w:val="%8)"/>
      <w:lvlJc w:val="left"/>
      <w:pPr>
        <w:ind w:left="4222" w:hanging="420"/>
      </w:pPr>
    </w:lvl>
    <w:lvl w:ilvl="8" w:tplc="0409001B">
      <w:start w:val="1"/>
      <w:numFmt w:val="lowerRoman"/>
      <w:lvlText w:val="%9."/>
      <w:lvlJc w:val="right"/>
      <w:pPr>
        <w:ind w:left="4642" w:hanging="420"/>
      </w:pPr>
    </w:lvl>
  </w:abstractNum>
  <w:abstractNum w:abstractNumId="382">
    <w:nsid w:val="683D2C73"/>
    <w:multiLevelType w:val="hybridMultilevel"/>
    <w:tmpl w:val="D67AC0D8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83">
    <w:nsid w:val="685F4E9C"/>
    <w:multiLevelType w:val="hybridMultilevel"/>
    <w:tmpl w:val="04580D82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384">
    <w:nsid w:val="68776329"/>
    <w:multiLevelType w:val="hybridMultilevel"/>
    <w:tmpl w:val="EBB8A708"/>
    <w:lvl w:ilvl="0" w:tplc="006A20AC">
      <w:start w:val="1"/>
      <w:numFmt w:val="decimal"/>
      <w:lvlText w:val="%1."/>
      <w:lvlJc w:val="left"/>
      <w:pPr>
        <w:ind w:left="1282" w:hanging="420"/>
      </w:pPr>
    </w:lvl>
    <w:lvl w:ilvl="1" w:tplc="04090019">
      <w:start w:val="1"/>
      <w:numFmt w:val="lowerLetter"/>
      <w:lvlText w:val="%2)"/>
      <w:lvlJc w:val="left"/>
      <w:pPr>
        <w:ind w:left="1702" w:hanging="420"/>
      </w:pPr>
    </w:lvl>
    <w:lvl w:ilvl="2" w:tplc="0409001B">
      <w:start w:val="1"/>
      <w:numFmt w:val="lowerRoman"/>
      <w:lvlText w:val="%3."/>
      <w:lvlJc w:val="right"/>
      <w:pPr>
        <w:ind w:left="2122" w:hanging="420"/>
      </w:pPr>
    </w:lvl>
    <w:lvl w:ilvl="3" w:tplc="0409000F">
      <w:start w:val="1"/>
      <w:numFmt w:val="decimal"/>
      <w:lvlText w:val="%4."/>
      <w:lvlJc w:val="left"/>
      <w:pPr>
        <w:ind w:left="2542" w:hanging="420"/>
      </w:pPr>
    </w:lvl>
    <w:lvl w:ilvl="4" w:tplc="04090019">
      <w:start w:val="1"/>
      <w:numFmt w:val="lowerLetter"/>
      <w:lvlText w:val="%5)"/>
      <w:lvlJc w:val="left"/>
      <w:pPr>
        <w:ind w:left="2962" w:hanging="420"/>
      </w:pPr>
    </w:lvl>
    <w:lvl w:ilvl="5" w:tplc="0409001B">
      <w:start w:val="1"/>
      <w:numFmt w:val="lowerRoman"/>
      <w:lvlText w:val="%6."/>
      <w:lvlJc w:val="right"/>
      <w:pPr>
        <w:ind w:left="3382" w:hanging="420"/>
      </w:pPr>
    </w:lvl>
    <w:lvl w:ilvl="6" w:tplc="0409000F">
      <w:start w:val="1"/>
      <w:numFmt w:val="decimal"/>
      <w:lvlText w:val="%7."/>
      <w:lvlJc w:val="left"/>
      <w:pPr>
        <w:ind w:left="3802" w:hanging="420"/>
      </w:pPr>
    </w:lvl>
    <w:lvl w:ilvl="7" w:tplc="04090019">
      <w:start w:val="1"/>
      <w:numFmt w:val="lowerLetter"/>
      <w:lvlText w:val="%8)"/>
      <w:lvlJc w:val="left"/>
      <w:pPr>
        <w:ind w:left="4222" w:hanging="420"/>
      </w:pPr>
    </w:lvl>
    <w:lvl w:ilvl="8" w:tplc="0409001B">
      <w:start w:val="1"/>
      <w:numFmt w:val="lowerRoman"/>
      <w:lvlText w:val="%9."/>
      <w:lvlJc w:val="right"/>
      <w:pPr>
        <w:ind w:left="4642" w:hanging="420"/>
      </w:pPr>
    </w:lvl>
  </w:abstractNum>
  <w:abstractNum w:abstractNumId="385">
    <w:nsid w:val="68960521"/>
    <w:multiLevelType w:val="hybridMultilevel"/>
    <w:tmpl w:val="FC2CEE7A"/>
    <w:lvl w:ilvl="0" w:tplc="006A20AC">
      <w:start w:val="1"/>
      <w:numFmt w:val="decimal"/>
      <w:lvlText w:val="%1."/>
      <w:lvlJc w:val="left"/>
      <w:pPr>
        <w:ind w:left="1413" w:hanging="420"/>
      </w:pPr>
    </w:lvl>
    <w:lvl w:ilvl="1" w:tplc="04090019">
      <w:start w:val="1"/>
      <w:numFmt w:val="lowerLetter"/>
      <w:lvlText w:val="%2)"/>
      <w:lvlJc w:val="left"/>
      <w:pPr>
        <w:ind w:left="1832" w:hanging="420"/>
      </w:pPr>
    </w:lvl>
    <w:lvl w:ilvl="2" w:tplc="0409001B">
      <w:start w:val="1"/>
      <w:numFmt w:val="lowerRoman"/>
      <w:lvlText w:val="%3."/>
      <w:lvlJc w:val="right"/>
      <w:pPr>
        <w:ind w:left="2252" w:hanging="420"/>
      </w:pPr>
    </w:lvl>
    <w:lvl w:ilvl="3" w:tplc="0409000F">
      <w:start w:val="1"/>
      <w:numFmt w:val="decimal"/>
      <w:lvlText w:val="%4."/>
      <w:lvlJc w:val="left"/>
      <w:pPr>
        <w:ind w:left="2672" w:hanging="420"/>
      </w:pPr>
    </w:lvl>
    <w:lvl w:ilvl="4" w:tplc="04090019">
      <w:start w:val="1"/>
      <w:numFmt w:val="lowerLetter"/>
      <w:lvlText w:val="%5)"/>
      <w:lvlJc w:val="left"/>
      <w:pPr>
        <w:ind w:left="3092" w:hanging="420"/>
      </w:pPr>
    </w:lvl>
    <w:lvl w:ilvl="5" w:tplc="0409001B">
      <w:start w:val="1"/>
      <w:numFmt w:val="lowerRoman"/>
      <w:lvlText w:val="%6."/>
      <w:lvlJc w:val="right"/>
      <w:pPr>
        <w:ind w:left="3512" w:hanging="420"/>
      </w:pPr>
    </w:lvl>
    <w:lvl w:ilvl="6" w:tplc="0409000F">
      <w:start w:val="1"/>
      <w:numFmt w:val="decimal"/>
      <w:lvlText w:val="%7."/>
      <w:lvlJc w:val="left"/>
      <w:pPr>
        <w:ind w:left="3932" w:hanging="420"/>
      </w:pPr>
    </w:lvl>
    <w:lvl w:ilvl="7" w:tplc="04090019">
      <w:start w:val="1"/>
      <w:numFmt w:val="lowerLetter"/>
      <w:lvlText w:val="%8)"/>
      <w:lvlJc w:val="left"/>
      <w:pPr>
        <w:ind w:left="4352" w:hanging="420"/>
      </w:pPr>
    </w:lvl>
    <w:lvl w:ilvl="8" w:tplc="0409001B">
      <w:start w:val="1"/>
      <w:numFmt w:val="lowerRoman"/>
      <w:lvlText w:val="%9."/>
      <w:lvlJc w:val="right"/>
      <w:pPr>
        <w:ind w:left="4772" w:hanging="420"/>
      </w:pPr>
    </w:lvl>
  </w:abstractNum>
  <w:abstractNum w:abstractNumId="386">
    <w:nsid w:val="692A3344"/>
    <w:multiLevelType w:val="hybridMultilevel"/>
    <w:tmpl w:val="DC4E5C72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87">
    <w:nsid w:val="695942E3"/>
    <w:multiLevelType w:val="hybridMultilevel"/>
    <w:tmpl w:val="90046C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8">
    <w:nsid w:val="69C27FBA"/>
    <w:multiLevelType w:val="hybridMultilevel"/>
    <w:tmpl w:val="A47EEF40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89">
    <w:nsid w:val="69CC72A5"/>
    <w:multiLevelType w:val="hybridMultilevel"/>
    <w:tmpl w:val="C91854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0">
    <w:nsid w:val="69F80F62"/>
    <w:multiLevelType w:val="hybridMultilevel"/>
    <w:tmpl w:val="B8EE13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1">
    <w:nsid w:val="6A1750F8"/>
    <w:multiLevelType w:val="multilevel"/>
    <w:tmpl w:val="E7C649A4"/>
    <w:lvl w:ilvl="0">
      <w:start w:val="1"/>
      <w:numFmt w:val="decimal"/>
      <w:lvlText w:val="%1."/>
      <w:lvlJc w:val="left"/>
      <w:pPr>
        <w:ind w:left="987" w:hanging="420"/>
      </w:p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decimal"/>
      <w:lvlText w:val="%9."/>
      <w:lvlJc w:val="left"/>
      <w:pPr>
        <w:ind w:left="567" w:firstLine="0"/>
      </w:pPr>
    </w:lvl>
  </w:abstractNum>
  <w:abstractNum w:abstractNumId="392">
    <w:nsid w:val="6A1A2F2D"/>
    <w:multiLevelType w:val="hybridMultilevel"/>
    <w:tmpl w:val="11901636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3">
    <w:nsid w:val="6A2D092C"/>
    <w:multiLevelType w:val="hybridMultilevel"/>
    <w:tmpl w:val="29EE1038"/>
    <w:lvl w:ilvl="0" w:tplc="006A20AC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394">
    <w:nsid w:val="6A337C54"/>
    <w:multiLevelType w:val="hybridMultilevel"/>
    <w:tmpl w:val="EB047B60"/>
    <w:lvl w:ilvl="0" w:tplc="006A20AC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395">
    <w:nsid w:val="6AFC17CA"/>
    <w:multiLevelType w:val="hybridMultilevel"/>
    <w:tmpl w:val="901048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6">
    <w:nsid w:val="6B1433B4"/>
    <w:multiLevelType w:val="hybridMultilevel"/>
    <w:tmpl w:val="778E1ED6"/>
    <w:lvl w:ilvl="0" w:tplc="006A20AC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>
      <w:start w:val="1"/>
      <w:numFmt w:val="lowerLetter"/>
      <w:lvlText w:val="%5)"/>
      <w:lvlJc w:val="left"/>
      <w:pPr>
        <w:ind w:left="2525" w:hanging="420"/>
      </w:p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>
      <w:start w:val="1"/>
      <w:numFmt w:val="decimal"/>
      <w:lvlText w:val="%7."/>
      <w:lvlJc w:val="left"/>
      <w:pPr>
        <w:ind w:left="3365" w:hanging="420"/>
      </w:pPr>
    </w:lvl>
    <w:lvl w:ilvl="7" w:tplc="04090019">
      <w:start w:val="1"/>
      <w:numFmt w:val="lowerLetter"/>
      <w:lvlText w:val="%8)"/>
      <w:lvlJc w:val="left"/>
      <w:pPr>
        <w:ind w:left="3785" w:hanging="420"/>
      </w:pPr>
    </w:lvl>
    <w:lvl w:ilvl="8" w:tplc="0409001B">
      <w:start w:val="1"/>
      <w:numFmt w:val="lowerRoman"/>
      <w:lvlText w:val="%9."/>
      <w:lvlJc w:val="right"/>
      <w:pPr>
        <w:ind w:left="4205" w:hanging="420"/>
      </w:pPr>
    </w:lvl>
  </w:abstractNum>
  <w:abstractNum w:abstractNumId="397">
    <w:nsid w:val="6B1F5173"/>
    <w:multiLevelType w:val="multilevel"/>
    <w:tmpl w:val="5AB2C1E0"/>
    <w:lvl w:ilvl="0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567" w:firstLine="0"/>
      </w:pPr>
      <w:rPr>
        <w:rFonts w:hint="eastAsia"/>
      </w:rPr>
    </w:lvl>
  </w:abstractNum>
  <w:abstractNum w:abstractNumId="398">
    <w:nsid w:val="6B3A6D22"/>
    <w:multiLevelType w:val="hybridMultilevel"/>
    <w:tmpl w:val="1D82633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9">
    <w:nsid w:val="6B502F44"/>
    <w:multiLevelType w:val="hybridMultilevel"/>
    <w:tmpl w:val="E4BE0A5A"/>
    <w:lvl w:ilvl="0" w:tplc="0409000F">
      <w:start w:val="1"/>
      <w:numFmt w:val="decimal"/>
      <w:lvlText w:val="%1."/>
      <w:lvlJc w:val="left"/>
      <w:pPr>
        <w:ind w:left="1412" w:hanging="420"/>
      </w:pPr>
    </w:lvl>
    <w:lvl w:ilvl="1" w:tplc="04090019">
      <w:start w:val="1"/>
      <w:numFmt w:val="lowerLetter"/>
      <w:lvlText w:val="%2)"/>
      <w:lvlJc w:val="left"/>
      <w:pPr>
        <w:ind w:left="1832" w:hanging="420"/>
      </w:pPr>
    </w:lvl>
    <w:lvl w:ilvl="2" w:tplc="51104B7C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  <w:color w:val="FF0000"/>
        <w:sz w:val="30"/>
      </w:rPr>
    </w:lvl>
    <w:lvl w:ilvl="3" w:tplc="0409000F">
      <w:start w:val="1"/>
      <w:numFmt w:val="decimal"/>
      <w:lvlText w:val="%4."/>
      <w:lvlJc w:val="left"/>
      <w:pPr>
        <w:ind w:left="2672" w:hanging="420"/>
      </w:pPr>
    </w:lvl>
    <w:lvl w:ilvl="4" w:tplc="04090019">
      <w:start w:val="1"/>
      <w:numFmt w:val="lowerLetter"/>
      <w:lvlText w:val="%5)"/>
      <w:lvlJc w:val="left"/>
      <w:pPr>
        <w:ind w:left="3092" w:hanging="420"/>
      </w:pPr>
    </w:lvl>
    <w:lvl w:ilvl="5" w:tplc="0409001B">
      <w:start w:val="1"/>
      <w:numFmt w:val="lowerRoman"/>
      <w:lvlText w:val="%6."/>
      <w:lvlJc w:val="right"/>
      <w:pPr>
        <w:ind w:left="3512" w:hanging="420"/>
      </w:pPr>
    </w:lvl>
    <w:lvl w:ilvl="6" w:tplc="0409000F">
      <w:start w:val="1"/>
      <w:numFmt w:val="decimal"/>
      <w:lvlText w:val="%7."/>
      <w:lvlJc w:val="left"/>
      <w:pPr>
        <w:ind w:left="3932" w:hanging="420"/>
      </w:pPr>
    </w:lvl>
    <w:lvl w:ilvl="7" w:tplc="04090019">
      <w:start w:val="1"/>
      <w:numFmt w:val="lowerLetter"/>
      <w:lvlText w:val="%8)"/>
      <w:lvlJc w:val="left"/>
      <w:pPr>
        <w:ind w:left="4352" w:hanging="420"/>
      </w:pPr>
    </w:lvl>
    <w:lvl w:ilvl="8" w:tplc="0409001B">
      <w:start w:val="1"/>
      <w:numFmt w:val="lowerRoman"/>
      <w:lvlText w:val="%9."/>
      <w:lvlJc w:val="right"/>
      <w:pPr>
        <w:ind w:left="4772" w:hanging="420"/>
      </w:pPr>
    </w:lvl>
  </w:abstractNum>
  <w:abstractNum w:abstractNumId="400">
    <w:nsid w:val="6B7F485E"/>
    <w:multiLevelType w:val="hybridMultilevel"/>
    <w:tmpl w:val="0AC8F8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01">
    <w:nsid w:val="6B81731D"/>
    <w:multiLevelType w:val="hybridMultilevel"/>
    <w:tmpl w:val="06C4C652"/>
    <w:lvl w:ilvl="0" w:tplc="70969F88">
      <w:start w:val="1"/>
      <w:numFmt w:val="lowerLetter"/>
      <w:pStyle w:val="a3"/>
      <w:lvlText w:val="%1)"/>
      <w:lvlJc w:val="left"/>
      <w:pPr>
        <w:ind w:left="140" w:hanging="420"/>
      </w:pPr>
    </w:lvl>
    <w:lvl w:ilvl="1" w:tplc="04090019" w:tentative="1">
      <w:start w:val="1"/>
      <w:numFmt w:val="lowerLetter"/>
      <w:lvlText w:val="%2)"/>
      <w:lvlJc w:val="left"/>
      <w:pPr>
        <w:ind w:left="560" w:hanging="420"/>
      </w:pPr>
    </w:lvl>
    <w:lvl w:ilvl="2" w:tplc="0409001B" w:tentative="1">
      <w:start w:val="1"/>
      <w:numFmt w:val="lowerRoman"/>
      <w:lvlText w:val="%3."/>
      <w:lvlJc w:val="right"/>
      <w:pPr>
        <w:ind w:left="980" w:hanging="420"/>
      </w:pPr>
    </w:lvl>
    <w:lvl w:ilvl="3" w:tplc="0409000F" w:tentative="1">
      <w:start w:val="1"/>
      <w:numFmt w:val="decimal"/>
      <w:lvlText w:val="%4."/>
      <w:lvlJc w:val="left"/>
      <w:pPr>
        <w:ind w:left="1400" w:hanging="420"/>
      </w:pPr>
    </w:lvl>
    <w:lvl w:ilvl="4" w:tplc="04090019" w:tentative="1">
      <w:start w:val="1"/>
      <w:numFmt w:val="lowerLetter"/>
      <w:lvlText w:val="%5)"/>
      <w:lvlJc w:val="left"/>
      <w:pPr>
        <w:ind w:left="1820" w:hanging="420"/>
      </w:pPr>
    </w:lvl>
    <w:lvl w:ilvl="5" w:tplc="0409001B" w:tentative="1">
      <w:start w:val="1"/>
      <w:numFmt w:val="lowerRoman"/>
      <w:lvlText w:val="%6."/>
      <w:lvlJc w:val="right"/>
      <w:pPr>
        <w:ind w:left="2240" w:hanging="420"/>
      </w:pPr>
    </w:lvl>
    <w:lvl w:ilvl="6" w:tplc="0409000F" w:tentative="1">
      <w:start w:val="1"/>
      <w:numFmt w:val="decimal"/>
      <w:lvlText w:val="%7."/>
      <w:lvlJc w:val="left"/>
      <w:pPr>
        <w:ind w:left="2660" w:hanging="420"/>
      </w:pPr>
    </w:lvl>
    <w:lvl w:ilvl="7" w:tplc="04090019" w:tentative="1">
      <w:start w:val="1"/>
      <w:numFmt w:val="lowerLetter"/>
      <w:lvlText w:val="%8)"/>
      <w:lvlJc w:val="left"/>
      <w:pPr>
        <w:ind w:left="3080" w:hanging="420"/>
      </w:pPr>
    </w:lvl>
    <w:lvl w:ilvl="8" w:tplc="0409001B" w:tentative="1">
      <w:start w:val="1"/>
      <w:numFmt w:val="lowerRoman"/>
      <w:lvlText w:val="%9."/>
      <w:lvlJc w:val="right"/>
      <w:pPr>
        <w:ind w:left="3500" w:hanging="420"/>
      </w:pPr>
    </w:lvl>
  </w:abstractNum>
  <w:abstractNum w:abstractNumId="402">
    <w:nsid w:val="6C0004F0"/>
    <w:multiLevelType w:val="hybridMultilevel"/>
    <w:tmpl w:val="1C7E72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3">
    <w:nsid w:val="6CA248CF"/>
    <w:multiLevelType w:val="hybridMultilevel"/>
    <w:tmpl w:val="F3828C3C"/>
    <w:lvl w:ilvl="0" w:tplc="006A20AC">
      <w:start w:val="1"/>
      <w:numFmt w:val="decimal"/>
      <w:lvlText w:val="%1."/>
      <w:lvlJc w:val="left"/>
      <w:pPr>
        <w:ind w:left="1413" w:hanging="420"/>
      </w:pPr>
    </w:lvl>
    <w:lvl w:ilvl="1" w:tplc="04090019">
      <w:start w:val="1"/>
      <w:numFmt w:val="lowerLetter"/>
      <w:lvlText w:val="%2)"/>
      <w:lvlJc w:val="left"/>
      <w:pPr>
        <w:ind w:left="1833" w:hanging="420"/>
      </w:pPr>
    </w:lvl>
    <w:lvl w:ilvl="2" w:tplc="0409001B">
      <w:start w:val="1"/>
      <w:numFmt w:val="lowerRoman"/>
      <w:lvlText w:val="%3."/>
      <w:lvlJc w:val="right"/>
      <w:pPr>
        <w:ind w:left="2253" w:hanging="420"/>
      </w:pPr>
    </w:lvl>
    <w:lvl w:ilvl="3" w:tplc="0409000F">
      <w:start w:val="1"/>
      <w:numFmt w:val="decimal"/>
      <w:lvlText w:val="%4."/>
      <w:lvlJc w:val="left"/>
      <w:pPr>
        <w:ind w:left="2673" w:hanging="420"/>
      </w:pPr>
    </w:lvl>
    <w:lvl w:ilvl="4" w:tplc="04090019">
      <w:start w:val="1"/>
      <w:numFmt w:val="lowerLetter"/>
      <w:lvlText w:val="%5)"/>
      <w:lvlJc w:val="left"/>
      <w:pPr>
        <w:ind w:left="3093" w:hanging="420"/>
      </w:pPr>
    </w:lvl>
    <w:lvl w:ilvl="5" w:tplc="0409001B">
      <w:start w:val="1"/>
      <w:numFmt w:val="lowerRoman"/>
      <w:lvlText w:val="%6."/>
      <w:lvlJc w:val="right"/>
      <w:pPr>
        <w:ind w:left="3513" w:hanging="420"/>
      </w:pPr>
    </w:lvl>
    <w:lvl w:ilvl="6" w:tplc="0409000F">
      <w:start w:val="1"/>
      <w:numFmt w:val="decimal"/>
      <w:lvlText w:val="%7."/>
      <w:lvlJc w:val="left"/>
      <w:pPr>
        <w:ind w:left="3933" w:hanging="420"/>
      </w:pPr>
    </w:lvl>
    <w:lvl w:ilvl="7" w:tplc="04090019">
      <w:start w:val="1"/>
      <w:numFmt w:val="lowerLetter"/>
      <w:lvlText w:val="%8)"/>
      <w:lvlJc w:val="left"/>
      <w:pPr>
        <w:ind w:left="4353" w:hanging="420"/>
      </w:pPr>
    </w:lvl>
    <w:lvl w:ilvl="8" w:tplc="0409001B">
      <w:start w:val="1"/>
      <w:numFmt w:val="lowerRoman"/>
      <w:lvlText w:val="%9."/>
      <w:lvlJc w:val="right"/>
      <w:pPr>
        <w:ind w:left="4773" w:hanging="420"/>
      </w:pPr>
    </w:lvl>
  </w:abstractNum>
  <w:abstractNum w:abstractNumId="404">
    <w:nsid w:val="6D411B30"/>
    <w:multiLevelType w:val="multilevel"/>
    <w:tmpl w:val="5AB2C1E0"/>
    <w:lvl w:ilvl="0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567" w:firstLine="0"/>
      </w:pPr>
      <w:rPr>
        <w:rFonts w:hint="eastAsia"/>
      </w:rPr>
    </w:lvl>
  </w:abstractNum>
  <w:abstractNum w:abstractNumId="405">
    <w:nsid w:val="6D482F80"/>
    <w:multiLevelType w:val="hybridMultilevel"/>
    <w:tmpl w:val="21343C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6">
    <w:nsid w:val="6D4D6901"/>
    <w:multiLevelType w:val="hybridMultilevel"/>
    <w:tmpl w:val="27204FA8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21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07">
    <w:nsid w:val="6D7B504F"/>
    <w:multiLevelType w:val="hybridMultilevel"/>
    <w:tmpl w:val="394A2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8">
    <w:nsid w:val="6DD54AB2"/>
    <w:multiLevelType w:val="hybridMultilevel"/>
    <w:tmpl w:val="977E4F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9">
    <w:nsid w:val="6DE949CE"/>
    <w:multiLevelType w:val="hybridMultilevel"/>
    <w:tmpl w:val="45D69E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0">
    <w:nsid w:val="6E114204"/>
    <w:multiLevelType w:val="hybridMultilevel"/>
    <w:tmpl w:val="8558196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11">
    <w:nsid w:val="6E255079"/>
    <w:multiLevelType w:val="hybridMultilevel"/>
    <w:tmpl w:val="FC18C164"/>
    <w:lvl w:ilvl="0" w:tplc="0409000F">
      <w:start w:val="1"/>
      <w:numFmt w:val="decimal"/>
      <w:lvlText w:val="%1."/>
      <w:lvlJc w:val="left"/>
      <w:pPr>
        <w:ind w:left="1282" w:hanging="420"/>
      </w:pPr>
    </w:lvl>
    <w:lvl w:ilvl="1" w:tplc="04090019">
      <w:start w:val="1"/>
      <w:numFmt w:val="lowerLetter"/>
      <w:lvlText w:val="%2)"/>
      <w:lvlJc w:val="left"/>
      <w:pPr>
        <w:ind w:left="1702" w:hanging="420"/>
      </w:pPr>
    </w:lvl>
    <w:lvl w:ilvl="2" w:tplc="0409001B">
      <w:start w:val="1"/>
      <w:numFmt w:val="lowerRoman"/>
      <w:lvlText w:val="%3."/>
      <w:lvlJc w:val="right"/>
      <w:pPr>
        <w:ind w:left="2122" w:hanging="420"/>
      </w:pPr>
    </w:lvl>
    <w:lvl w:ilvl="3" w:tplc="0409000F">
      <w:start w:val="1"/>
      <w:numFmt w:val="decimal"/>
      <w:lvlText w:val="%4."/>
      <w:lvlJc w:val="left"/>
      <w:pPr>
        <w:ind w:left="2542" w:hanging="420"/>
      </w:pPr>
    </w:lvl>
    <w:lvl w:ilvl="4" w:tplc="04090019">
      <w:start w:val="1"/>
      <w:numFmt w:val="lowerLetter"/>
      <w:lvlText w:val="%5)"/>
      <w:lvlJc w:val="left"/>
      <w:pPr>
        <w:ind w:left="2962" w:hanging="420"/>
      </w:pPr>
    </w:lvl>
    <w:lvl w:ilvl="5" w:tplc="0409001B">
      <w:start w:val="1"/>
      <w:numFmt w:val="lowerRoman"/>
      <w:lvlText w:val="%6."/>
      <w:lvlJc w:val="right"/>
      <w:pPr>
        <w:ind w:left="3382" w:hanging="420"/>
      </w:pPr>
    </w:lvl>
    <w:lvl w:ilvl="6" w:tplc="0409000F">
      <w:start w:val="1"/>
      <w:numFmt w:val="decimal"/>
      <w:lvlText w:val="%7."/>
      <w:lvlJc w:val="left"/>
      <w:pPr>
        <w:ind w:left="3802" w:hanging="420"/>
      </w:pPr>
    </w:lvl>
    <w:lvl w:ilvl="7" w:tplc="04090019">
      <w:start w:val="1"/>
      <w:numFmt w:val="lowerLetter"/>
      <w:lvlText w:val="%8)"/>
      <w:lvlJc w:val="left"/>
      <w:pPr>
        <w:ind w:left="4222" w:hanging="420"/>
      </w:pPr>
    </w:lvl>
    <w:lvl w:ilvl="8" w:tplc="0409001B">
      <w:start w:val="1"/>
      <w:numFmt w:val="lowerRoman"/>
      <w:lvlText w:val="%9."/>
      <w:lvlJc w:val="right"/>
      <w:pPr>
        <w:ind w:left="4642" w:hanging="420"/>
      </w:pPr>
    </w:lvl>
  </w:abstractNum>
  <w:abstractNum w:abstractNumId="412">
    <w:nsid w:val="6E5F7CF9"/>
    <w:multiLevelType w:val="hybridMultilevel"/>
    <w:tmpl w:val="7FD6D07A"/>
    <w:lvl w:ilvl="0" w:tplc="006A20AC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413">
    <w:nsid w:val="6E9805CB"/>
    <w:multiLevelType w:val="hybridMultilevel"/>
    <w:tmpl w:val="D2A49622"/>
    <w:lvl w:ilvl="0" w:tplc="0409000F">
      <w:start w:val="1"/>
      <w:numFmt w:val="decimal"/>
      <w:lvlText w:val="%1."/>
      <w:lvlJc w:val="left"/>
      <w:pPr>
        <w:ind w:left="1272" w:hanging="420"/>
      </w:pPr>
    </w:lvl>
    <w:lvl w:ilvl="1" w:tplc="04090019">
      <w:start w:val="1"/>
      <w:numFmt w:val="lowerLetter"/>
      <w:lvlText w:val="%2)"/>
      <w:lvlJc w:val="left"/>
      <w:pPr>
        <w:ind w:left="1692" w:hanging="420"/>
      </w:pPr>
    </w:lvl>
    <w:lvl w:ilvl="2" w:tplc="0409001B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414">
    <w:nsid w:val="6F1559B1"/>
    <w:multiLevelType w:val="hybridMultilevel"/>
    <w:tmpl w:val="62747186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15">
    <w:nsid w:val="6FE618C2"/>
    <w:multiLevelType w:val="hybridMultilevel"/>
    <w:tmpl w:val="E48ED866"/>
    <w:lvl w:ilvl="0" w:tplc="006A20AC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>
      <w:start w:val="1"/>
      <w:numFmt w:val="lowerLetter"/>
      <w:lvlText w:val="%5)"/>
      <w:lvlJc w:val="left"/>
      <w:pPr>
        <w:ind w:left="2525" w:hanging="420"/>
      </w:p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>
      <w:start w:val="1"/>
      <w:numFmt w:val="decimal"/>
      <w:lvlText w:val="%7."/>
      <w:lvlJc w:val="left"/>
      <w:pPr>
        <w:ind w:left="3365" w:hanging="420"/>
      </w:pPr>
    </w:lvl>
    <w:lvl w:ilvl="7" w:tplc="04090019">
      <w:start w:val="1"/>
      <w:numFmt w:val="lowerLetter"/>
      <w:lvlText w:val="%8)"/>
      <w:lvlJc w:val="left"/>
      <w:pPr>
        <w:ind w:left="3785" w:hanging="420"/>
      </w:pPr>
    </w:lvl>
    <w:lvl w:ilvl="8" w:tplc="0409001B">
      <w:start w:val="1"/>
      <w:numFmt w:val="lowerRoman"/>
      <w:lvlText w:val="%9."/>
      <w:lvlJc w:val="right"/>
      <w:pPr>
        <w:ind w:left="4205" w:hanging="420"/>
      </w:pPr>
    </w:lvl>
  </w:abstractNum>
  <w:abstractNum w:abstractNumId="416">
    <w:nsid w:val="701B7E20"/>
    <w:multiLevelType w:val="hybridMultilevel"/>
    <w:tmpl w:val="A52881EA"/>
    <w:lvl w:ilvl="0" w:tplc="7200EBD4">
      <w:start w:val="1"/>
      <w:numFmt w:val="lowerLetter"/>
      <w:pStyle w:val="a4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17">
    <w:nsid w:val="704A2766"/>
    <w:multiLevelType w:val="hybridMultilevel"/>
    <w:tmpl w:val="60A62F7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18">
    <w:nsid w:val="706A6081"/>
    <w:multiLevelType w:val="hybridMultilevel"/>
    <w:tmpl w:val="FB76905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419">
    <w:nsid w:val="7073441E"/>
    <w:multiLevelType w:val="hybridMultilevel"/>
    <w:tmpl w:val="DB04EA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0">
    <w:nsid w:val="71370E2E"/>
    <w:multiLevelType w:val="hybridMultilevel"/>
    <w:tmpl w:val="5C746C6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421">
    <w:nsid w:val="7166241D"/>
    <w:multiLevelType w:val="multilevel"/>
    <w:tmpl w:val="7C986BCA"/>
    <w:lvl w:ilvl="0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>
      <w:start w:val="1"/>
      <w:numFmt w:val="upperLetter"/>
      <w:lvlText w:val="%2)"/>
      <w:lvlJc w:val="left"/>
      <w:pPr>
        <w:ind w:left="210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ind w:left="2520" w:hanging="420"/>
      </w:pPr>
      <w:rPr>
        <w:rFonts w:hint="eastAsia"/>
      </w:rPr>
    </w:lvl>
    <w:lvl w:ilvl="3">
      <w:start w:val="1"/>
      <w:numFmt w:val="decimal"/>
      <w:lvlText w:val="%4"/>
      <w:lvlJc w:val="left"/>
      <w:pPr>
        <w:ind w:left="2940" w:hanging="420"/>
      </w:pPr>
      <w:rPr>
        <w:rFonts w:hint="default"/>
      </w:rPr>
    </w:lvl>
    <w:lvl w:ilvl="4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  <w:color w:val="FF0000"/>
      </w:rPr>
    </w:lvl>
    <w:lvl w:ilvl="5">
      <w:start w:val="1"/>
      <w:numFmt w:val="lowerRoman"/>
      <w:lvlText w:val="%6."/>
      <w:lvlJc w:val="left"/>
      <w:pPr>
        <w:ind w:left="378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5040" w:hanging="420"/>
      </w:pPr>
      <w:rPr>
        <w:rFonts w:hint="eastAsia"/>
      </w:rPr>
    </w:lvl>
  </w:abstractNum>
  <w:abstractNum w:abstractNumId="422">
    <w:nsid w:val="718C6B36"/>
    <w:multiLevelType w:val="hybridMultilevel"/>
    <w:tmpl w:val="8FA8AAC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23">
    <w:nsid w:val="71BE489C"/>
    <w:multiLevelType w:val="hybridMultilevel"/>
    <w:tmpl w:val="9C3ACF2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24">
    <w:nsid w:val="71E9442F"/>
    <w:multiLevelType w:val="multilevel"/>
    <w:tmpl w:val="5AB2C1E0"/>
    <w:lvl w:ilvl="0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567" w:firstLine="0"/>
      </w:pPr>
      <w:rPr>
        <w:rFonts w:hint="eastAsia"/>
      </w:rPr>
    </w:lvl>
  </w:abstractNum>
  <w:abstractNum w:abstractNumId="425">
    <w:nsid w:val="71F91D94"/>
    <w:multiLevelType w:val="hybridMultilevel"/>
    <w:tmpl w:val="C168655A"/>
    <w:lvl w:ilvl="0" w:tplc="006A20AC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426">
    <w:nsid w:val="72446353"/>
    <w:multiLevelType w:val="hybridMultilevel"/>
    <w:tmpl w:val="533A34D4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27">
    <w:nsid w:val="729B7EC8"/>
    <w:multiLevelType w:val="hybridMultilevel"/>
    <w:tmpl w:val="1CD09F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8">
    <w:nsid w:val="73166AD8"/>
    <w:multiLevelType w:val="hybridMultilevel"/>
    <w:tmpl w:val="614626C6"/>
    <w:lvl w:ilvl="0" w:tplc="006A20AC">
      <w:start w:val="1"/>
      <w:numFmt w:val="decimal"/>
      <w:lvlText w:val="%1."/>
      <w:lvlJc w:val="left"/>
      <w:pPr>
        <w:ind w:left="562" w:hanging="420"/>
      </w:pPr>
    </w:lvl>
    <w:lvl w:ilvl="1" w:tplc="3F749564">
      <w:start w:val="1"/>
      <w:numFmt w:val="lowerLetter"/>
      <w:suff w:val="space"/>
      <w:lvlText w:val="%2)"/>
      <w:lvlJc w:val="left"/>
      <w:pPr>
        <w:ind w:left="567" w:firstLine="0"/>
      </w:pPr>
    </w:lvl>
    <w:lvl w:ilvl="2" w:tplc="9EEA186E">
      <w:start w:val="1"/>
      <w:numFmt w:val="lowerRoman"/>
      <w:suff w:val="space"/>
      <w:lvlText w:val="%3."/>
      <w:lvlJc w:val="right"/>
      <w:pPr>
        <w:ind w:left="1134" w:firstLine="0"/>
      </w:pPr>
    </w:lvl>
    <w:lvl w:ilvl="3" w:tplc="0409000F">
      <w:start w:val="1"/>
      <w:numFmt w:val="decimal"/>
      <w:lvlText w:val="%4."/>
      <w:lvlJc w:val="left"/>
      <w:pPr>
        <w:ind w:left="4798" w:hanging="420"/>
      </w:pPr>
    </w:lvl>
    <w:lvl w:ilvl="4" w:tplc="04090019">
      <w:start w:val="1"/>
      <w:numFmt w:val="lowerLetter"/>
      <w:lvlText w:val="%5)"/>
      <w:lvlJc w:val="left"/>
      <w:pPr>
        <w:ind w:left="5218" w:hanging="420"/>
      </w:pPr>
    </w:lvl>
    <w:lvl w:ilvl="5" w:tplc="0409001B">
      <w:start w:val="1"/>
      <w:numFmt w:val="lowerRoman"/>
      <w:lvlText w:val="%6."/>
      <w:lvlJc w:val="right"/>
      <w:pPr>
        <w:ind w:left="5638" w:hanging="420"/>
      </w:pPr>
    </w:lvl>
    <w:lvl w:ilvl="6" w:tplc="0409000F">
      <w:start w:val="1"/>
      <w:numFmt w:val="decimal"/>
      <w:lvlText w:val="%7."/>
      <w:lvlJc w:val="left"/>
      <w:pPr>
        <w:ind w:left="6058" w:hanging="420"/>
      </w:pPr>
    </w:lvl>
    <w:lvl w:ilvl="7" w:tplc="04090019">
      <w:start w:val="1"/>
      <w:numFmt w:val="lowerLetter"/>
      <w:lvlText w:val="%8)"/>
      <w:lvlJc w:val="left"/>
      <w:pPr>
        <w:ind w:left="6478" w:hanging="420"/>
      </w:pPr>
    </w:lvl>
    <w:lvl w:ilvl="8" w:tplc="0409001B">
      <w:start w:val="1"/>
      <w:numFmt w:val="lowerRoman"/>
      <w:lvlText w:val="%9."/>
      <w:lvlJc w:val="right"/>
      <w:pPr>
        <w:ind w:left="6898" w:hanging="420"/>
      </w:pPr>
    </w:lvl>
  </w:abstractNum>
  <w:abstractNum w:abstractNumId="429">
    <w:nsid w:val="73194463"/>
    <w:multiLevelType w:val="hybridMultilevel"/>
    <w:tmpl w:val="A3F4491E"/>
    <w:lvl w:ilvl="0" w:tplc="006A20AC">
      <w:start w:val="1"/>
      <w:numFmt w:val="decimal"/>
      <w:lvlText w:val="%1."/>
      <w:lvlJc w:val="left"/>
      <w:pPr>
        <w:ind w:left="1838" w:hanging="420"/>
      </w:pPr>
    </w:lvl>
    <w:lvl w:ilvl="1" w:tplc="04090019">
      <w:start w:val="1"/>
      <w:numFmt w:val="lowerLetter"/>
      <w:lvlText w:val="%2)"/>
      <w:lvlJc w:val="left"/>
      <w:pPr>
        <w:ind w:left="2258" w:hanging="420"/>
      </w:pPr>
    </w:lvl>
    <w:lvl w:ilvl="2" w:tplc="0409001B">
      <w:start w:val="1"/>
      <w:numFmt w:val="lowerRoman"/>
      <w:lvlText w:val="%3."/>
      <w:lvlJc w:val="right"/>
      <w:pPr>
        <w:ind w:left="2678" w:hanging="420"/>
      </w:pPr>
    </w:lvl>
    <w:lvl w:ilvl="3" w:tplc="0409000F">
      <w:start w:val="1"/>
      <w:numFmt w:val="decimal"/>
      <w:lvlText w:val="%4."/>
      <w:lvlJc w:val="left"/>
      <w:pPr>
        <w:ind w:left="3098" w:hanging="420"/>
      </w:pPr>
    </w:lvl>
    <w:lvl w:ilvl="4" w:tplc="04090019">
      <w:start w:val="1"/>
      <w:numFmt w:val="lowerLetter"/>
      <w:lvlText w:val="%5)"/>
      <w:lvlJc w:val="left"/>
      <w:pPr>
        <w:ind w:left="3518" w:hanging="420"/>
      </w:pPr>
    </w:lvl>
    <w:lvl w:ilvl="5" w:tplc="0409001B">
      <w:start w:val="1"/>
      <w:numFmt w:val="lowerRoman"/>
      <w:lvlText w:val="%6."/>
      <w:lvlJc w:val="right"/>
      <w:pPr>
        <w:ind w:left="3938" w:hanging="420"/>
      </w:pPr>
    </w:lvl>
    <w:lvl w:ilvl="6" w:tplc="0409000F">
      <w:start w:val="1"/>
      <w:numFmt w:val="decimal"/>
      <w:lvlText w:val="%7."/>
      <w:lvlJc w:val="left"/>
      <w:pPr>
        <w:ind w:left="4358" w:hanging="420"/>
      </w:pPr>
    </w:lvl>
    <w:lvl w:ilvl="7" w:tplc="04090019">
      <w:start w:val="1"/>
      <w:numFmt w:val="lowerLetter"/>
      <w:lvlText w:val="%8)"/>
      <w:lvlJc w:val="left"/>
      <w:pPr>
        <w:ind w:left="4778" w:hanging="420"/>
      </w:pPr>
    </w:lvl>
    <w:lvl w:ilvl="8" w:tplc="0409001B">
      <w:start w:val="1"/>
      <w:numFmt w:val="lowerRoman"/>
      <w:lvlText w:val="%9."/>
      <w:lvlJc w:val="right"/>
      <w:pPr>
        <w:ind w:left="5198" w:hanging="420"/>
      </w:pPr>
    </w:lvl>
  </w:abstractNum>
  <w:abstractNum w:abstractNumId="430">
    <w:nsid w:val="73AF4722"/>
    <w:multiLevelType w:val="hybridMultilevel"/>
    <w:tmpl w:val="571EAB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1">
    <w:nsid w:val="73B66BA4"/>
    <w:multiLevelType w:val="hybridMultilevel"/>
    <w:tmpl w:val="7C52E6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2">
    <w:nsid w:val="73EC7B8B"/>
    <w:multiLevelType w:val="hybridMultilevel"/>
    <w:tmpl w:val="9CD0421A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433">
    <w:nsid w:val="74041EC2"/>
    <w:multiLevelType w:val="hybridMultilevel"/>
    <w:tmpl w:val="80E8CC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4">
    <w:nsid w:val="747917C6"/>
    <w:multiLevelType w:val="hybridMultilevel"/>
    <w:tmpl w:val="89006C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5">
    <w:nsid w:val="748A215B"/>
    <w:multiLevelType w:val="hybridMultilevel"/>
    <w:tmpl w:val="BE42A1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6">
    <w:nsid w:val="752C7654"/>
    <w:multiLevelType w:val="hybridMultilevel"/>
    <w:tmpl w:val="96D2A39E"/>
    <w:lvl w:ilvl="0" w:tplc="0409000F">
      <w:start w:val="1"/>
      <w:numFmt w:val="decimal"/>
      <w:lvlText w:val="%1."/>
      <w:lvlJc w:val="left"/>
      <w:pPr>
        <w:ind w:left="1412" w:hanging="420"/>
      </w:pPr>
    </w:lvl>
    <w:lvl w:ilvl="1" w:tplc="04090019">
      <w:start w:val="1"/>
      <w:numFmt w:val="lowerLetter"/>
      <w:lvlText w:val="%2)"/>
      <w:lvlJc w:val="left"/>
      <w:pPr>
        <w:ind w:left="1832" w:hanging="420"/>
      </w:pPr>
    </w:lvl>
    <w:lvl w:ilvl="2" w:tplc="51104B7C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  <w:color w:val="FF0000"/>
        <w:sz w:val="30"/>
      </w:rPr>
    </w:lvl>
    <w:lvl w:ilvl="3" w:tplc="0409000F">
      <w:start w:val="1"/>
      <w:numFmt w:val="decimal"/>
      <w:lvlText w:val="%4."/>
      <w:lvlJc w:val="left"/>
      <w:pPr>
        <w:ind w:left="2672" w:hanging="420"/>
      </w:pPr>
    </w:lvl>
    <w:lvl w:ilvl="4" w:tplc="04090019">
      <w:start w:val="1"/>
      <w:numFmt w:val="lowerLetter"/>
      <w:lvlText w:val="%5)"/>
      <w:lvlJc w:val="left"/>
      <w:pPr>
        <w:ind w:left="3092" w:hanging="420"/>
      </w:pPr>
    </w:lvl>
    <w:lvl w:ilvl="5" w:tplc="0409001B">
      <w:start w:val="1"/>
      <w:numFmt w:val="lowerRoman"/>
      <w:lvlText w:val="%6."/>
      <w:lvlJc w:val="right"/>
      <w:pPr>
        <w:ind w:left="3512" w:hanging="420"/>
      </w:pPr>
    </w:lvl>
    <w:lvl w:ilvl="6" w:tplc="0409000F">
      <w:start w:val="1"/>
      <w:numFmt w:val="decimal"/>
      <w:lvlText w:val="%7."/>
      <w:lvlJc w:val="left"/>
      <w:pPr>
        <w:ind w:left="3932" w:hanging="420"/>
      </w:pPr>
    </w:lvl>
    <w:lvl w:ilvl="7" w:tplc="04090019">
      <w:start w:val="1"/>
      <w:numFmt w:val="lowerLetter"/>
      <w:lvlText w:val="%8)"/>
      <w:lvlJc w:val="left"/>
      <w:pPr>
        <w:ind w:left="4352" w:hanging="420"/>
      </w:pPr>
    </w:lvl>
    <w:lvl w:ilvl="8" w:tplc="0409001B">
      <w:start w:val="1"/>
      <w:numFmt w:val="lowerRoman"/>
      <w:lvlText w:val="%9."/>
      <w:lvlJc w:val="right"/>
      <w:pPr>
        <w:ind w:left="4772" w:hanging="420"/>
      </w:pPr>
    </w:lvl>
  </w:abstractNum>
  <w:abstractNum w:abstractNumId="437">
    <w:nsid w:val="75324BBD"/>
    <w:multiLevelType w:val="hybridMultilevel"/>
    <w:tmpl w:val="B74091EC"/>
    <w:lvl w:ilvl="0" w:tplc="006A20AC">
      <w:start w:val="1"/>
      <w:numFmt w:val="decimal"/>
      <w:lvlText w:val="%1."/>
      <w:lvlJc w:val="left"/>
      <w:pPr>
        <w:ind w:left="619" w:hanging="420"/>
      </w:pPr>
    </w:lvl>
    <w:lvl w:ilvl="1" w:tplc="04090019">
      <w:start w:val="1"/>
      <w:numFmt w:val="lowerLetter"/>
      <w:lvlText w:val="%2)"/>
      <w:lvlJc w:val="left"/>
      <w:pPr>
        <w:ind w:left="1039" w:hanging="420"/>
      </w:pPr>
    </w:lvl>
    <w:lvl w:ilvl="2" w:tplc="0409001B">
      <w:start w:val="1"/>
      <w:numFmt w:val="lowerRoman"/>
      <w:lvlText w:val="%3."/>
      <w:lvlJc w:val="right"/>
      <w:pPr>
        <w:ind w:left="1459" w:hanging="420"/>
      </w:pPr>
    </w:lvl>
    <w:lvl w:ilvl="3" w:tplc="0409000F">
      <w:start w:val="1"/>
      <w:numFmt w:val="decimal"/>
      <w:lvlText w:val="%4."/>
      <w:lvlJc w:val="left"/>
      <w:pPr>
        <w:ind w:left="1879" w:hanging="420"/>
      </w:pPr>
    </w:lvl>
    <w:lvl w:ilvl="4" w:tplc="04090019">
      <w:start w:val="1"/>
      <w:numFmt w:val="lowerLetter"/>
      <w:lvlText w:val="%5)"/>
      <w:lvlJc w:val="left"/>
      <w:pPr>
        <w:ind w:left="2299" w:hanging="420"/>
      </w:pPr>
    </w:lvl>
    <w:lvl w:ilvl="5" w:tplc="0409001B">
      <w:start w:val="1"/>
      <w:numFmt w:val="lowerRoman"/>
      <w:lvlText w:val="%6."/>
      <w:lvlJc w:val="right"/>
      <w:pPr>
        <w:ind w:left="2719" w:hanging="420"/>
      </w:pPr>
    </w:lvl>
    <w:lvl w:ilvl="6" w:tplc="0409000F">
      <w:start w:val="1"/>
      <w:numFmt w:val="decimal"/>
      <w:lvlText w:val="%7."/>
      <w:lvlJc w:val="left"/>
      <w:pPr>
        <w:ind w:left="3139" w:hanging="420"/>
      </w:pPr>
    </w:lvl>
    <w:lvl w:ilvl="7" w:tplc="04090019">
      <w:start w:val="1"/>
      <w:numFmt w:val="lowerLetter"/>
      <w:lvlText w:val="%8)"/>
      <w:lvlJc w:val="left"/>
      <w:pPr>
        <w:ind w:left="3559" w:hanging="420"/>
      </w:pPr>
    </w:lvl>
    <w:lvl w:ilvl="8" w:tplc="0409001B">
      <w:start w:val="1"/>
      <w:numFmt w:val="lowerRoman"/>
      <w:lvlText w:val="%9."/>
      <w:lvlJc w:val="right"/>
      <w:pPr>
        <w:ind w:left="3979" w:hanging="420"/>
      </w:pPr>
    </w:lvl>
  </w:abstractNum>
  <w:abstractNum w:abstractNumId="438">
    <w:nsid w:val="753E20EF"/>
    <w:multiLevelType w:val="hybridMultilevel"/>
    <w:tmpl w:val="444A26AA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39">
    <w:nsid w:val="755B646B"/>
    <w:multiLevelType w:val="hybridMultilevel"/>
    <w:tmpl w:val="36B426B8"/>
    <w:lvl w:ilvl="0" w:tplc="006A20AC">
      <w:start w:val="1"/>
      <w:numFmt w:val="decimal"/>
      <w:lvlText w:val="%1."/>
      <w:lvlJc w:val="left"/>
      <w:pPr>
        <w:ind w:left="2520" w:hanging="420"/>
      </w:pPr>
    </w:lvl>
    <w:lvl w:ilvl="1" w:tplc="04090019">
      <w:start w:val="1"/>
      <w:numFmt w:val="lowerLetter"/>
      <w:lvlText w:val="%2)"/>
      <w:lvlJc w:val="left"/>
      <w:pPr>
        <w:ind w:left="2940" w:hanging="420"/>
      </w:pPr>
    </w:lvl>
    <w:lvl w:ilvl="2" w:tplc="0409001B">
      <w:start w:val="1"/>
      <w:numFmt w:val="lowerRoman"/>
      <w:lvlText w:val="%3."/>
      <w:lvlJc w:val="right"/>
      <w:pPr>
        <w:ind w:left="3360" w:hanging="420"/>
      </w:pPr>
    </w:lvl>
    <w:lvl w:ilvl="3" w:tplc="0409000F">
      <w:start w:val="1"/>
      <w:numFmt w:val="decimal"/>
      <w:lvlText w:val="%4."/>
      <w:lvlJc w:val="left"/>
      <w:pPr>
        <w:ind w:left="3780" w:hanging="420"/>
      </w:pPr>
    </w:lvl>
    <w:lvl w:ilvl="4" w:tplc="04090019">
      <w:start w:val="1"/>
      <w:numFmt w:val="lowerLetter"/>
      <w:lvlText w:val="%5)"/>
      <w:lvlJc w:val="left"/>
      <w:pPr>
        <w:ind w:left="4200" w:hanging="420"/>
      </w:pPr>
    </w:lvl>
    <w:lvl w:ilvl="5" w:tplc="0409001B">
      <w:start w:val="1"/>
      <w:numFmt w:val="lowerRoman"/>
      <w:lvlText w:val="%6."/>
      <w:lvlJc w:val="right"/>
      <w:pPr>
        <w:ind w:left="4620" w:hanging="420"/>
      </w:pPr>
    </w:lvl>
    <w:lvl w:ilvl="6" w:tplc="0409000F">
      <w:start w:val="1"/>
      <w:numFmt w:val="decimal"/>
      <w:lvlText w:val="%7."/>
      <w:lvlJc w:val="left"/>
      <w:pPr>
        <w:ind w:left="5040" w:hanging="420"/>
      </w:pPr>
    </w:lvl>
    <w:lvl w:ilvl="7" w:tplc="04090019">
      <w:start w:val="1"/>
      <w:numFmt w:val="lowerLetter"/>
      <w:lvlText w:val="%8)"/>
      <w:lvlJc w:val="left"/>
      <w:pPr>
        <w:ind w:left="5460" w:hanging="420"/>
      </w:pPr>
    </w:lvl>
    <w:lvl w:ilvl="8" w:tplc="0409001B">
      <w:start w:val="1"/>
      <w:numFmt w:val="lowerRoman"/>
      <w:lvlText w:val="%9."/>
      <w:lvlJc w:val="right"/>
      <w:pPr>
        <w:ind w:left="5880" w:hanging="420"/>
      </w:pPr>
    </w:lvl>
  </w:abstractNum>
  <w:abstractNum w:abstractNumId="440">
    <w:nsid w:val="75A04F81"/>
    <w:multiLevelType w:val="multilevel"/>
    <w:tmpl w:val="A71EAEF8"/>
    <w:lvl w:ilvl="0">
      <w:start w:val="1"/>
      <w:numFmt w:val="decimal"/>
      <w:pStyle w:val="10"/>
      <w:lvlText w:val="%1."/>
      <w:lvlJc w:val="left"/>
      <w:pPr>
        <w:ind w:left="1259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79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099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19" w:hanging="420"/>
      </w:pPr>
      <w:rPr>
        <w:rFonts w:hint="eastAsia"/>
      </w:rPr>
    </w:lvl>
    <w:lvl w:ilvl="4">
      <w:start w:val="1"/>
      <w:numFmt w:val="lowerLetter"/>
      <w:pStyle w:val="10"/>
      <w:lvlText w:val="%5)"/>
      <w:lvlJc w:val="left"/>
      <w:pPr>
        <w:ind w:left="2939" w:hanging="420"/>
      </w:pPr>
      <w:rPr>
        <w:rFonts w:hint="eastAsia"/>
      </w:rPr>
    </w:lvl>
    <w:lvl w:ilvl="5">
      <w:start w:val="1"/>
      <w:numFmt w:val="decimal"/>
      <w:lvlRestart w:val="2"/>
      <w:lvlText w:val="%6."/>
      <w:lvlJc w:val="right"/>
      <w:pPr>
        <w:ind w:left="3359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79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199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619" w:hanging="420"/>
      </w:pPr>
      <w:rPr>
        <w:rFonts w:hint="eastAsia"/>
      </w:rPr>
    </w:lvl>
  </w:abstractNum>
  <w:abstractNum w:abstractNumId="441">
    <w:nsid w:val="75D77DFE"/>
    <w:multiLevelType w:val="hybridMultilevel"/>
    <w:tmpl w:val="AB1E0EAE"/>
    <w:lvl w:ilvl="0" w:tplc="66B489E0">
      <w:start w:val="1"/>
      <w:numFmt w:val="decimal"/>
      <w:lvlText w:val="%1."/>
      <w:lvlJc w:val="left"/>
      <w:pPr>
        <w:ind w:left="1260" w:hanging="420"/>
      </w:pPr>
      <w:rPr>
        <w:color w:val="auto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442">
    <w:nsid w:val="76112EBB"/>
    <w:multiLevelType w:val="hybridMultilevel"/>
    <w:tmpl w:val="F538F402"/>
    <w:lvl w:ilvl="0" w:tplc="BDCAA8EC">
      <w:start w:val="1"/>
      <w:numFmt w:val="decimal"/>
      <w:lvlText w:val="%1."/>
      <w:lvlJc w:val="left"/>
      <w:pPr>
        <w:ind w:left="1352" w:hanging="360"/>
      </w:pPr>
    </w:lvl>
    <w:lvl w:ilvl="1" w:tplc="04090019">
      <w:start w:val="1"/>
      <w:numFmt w:val="lowerLetter"/>
      <w:lvlText w:val="%2)"/>
      <w:lvlJc w:val="left"/>
      <w:pPr>
        <w:ind w:left="1832" w:hanging="420"/>
      </w:pPr>
    </w:lvl>
    <w:lvl w:ilvl="2" w:tplc="0409001B">
      <w:start w:val="1"/>
      <w:numFmt w:val="lowerRoman"/>
      <w:lvlText w:val="%3."/>
      <w:lvlJc w:val="right"/>
      <w:pPr>
        <w:ind w:left="2252" w:hanging="420"/>
      </w:pPr>
    </w:lvl>
    <w:lvl w:ilvl="3" w:tplc="0409000F">
      <w:start w:val="1"/>
      <w:numFmt w:val="decimal"/>
      <w:lvlText w:val="%4."/>
      <w:lvlJc w:val="left"/>
      <w:pPr>
        <w:ind w:left="2672" w:hanging="420"/>
      </w:pPr>
    </w:lvl>
    <w:lvl w:ilvl="4" w:tplc="04090019">
      <w:start w:val="1"/>
      <w:numFmt w:val="lowerLetter"/>
      <w:lvlText w:val="%5)"/>
      <w:lvlJc w:val="left"/>
      <w:pPr>
        <w:ind w:left="3092" w:hanging="420"/>
      </w:pPr>
    </w:lvl>
    <w:lvl w:ilvl="5" w:tplc="0409001B">
      <w:start w:val="1"/>
      <w:numFmt w:val="lowerRoman"/>
      <w:lvlText w:val="%6."/>
      <w:lvlJc w:val="right"/>
      <w:pPr>
        <w:ind w:left="3512" w:hanging="420"/>
      </w:pPr>
    </w:lvl>
    <w:lvl w:ilvl="6" w:tplc="0409000F">
      <w:start w:val="1"/>
      <w:numFmt w:val="decimal"/>
      <w:lvlText w:val="%7."/>
      <w:lvlJc w:val="left"/>
      <w:pPr>
        <w:ind w:left="3932" w:hanging="420"/>
      </w:pPr>
    </w:lvl>
    <w:lvl w:ilvl="7" w:tplc="04090019">
      <w:start w:val="1"/>
      <w:numFmt w:val="lowerLetter"/>
      <w:lvlText w:val="%8)"/>
      <w:lvlJc w:val="left"/>
      <w:pPr>
        <w:ind w:left="4352" w:hanging="420"/>
      </w:pPr>
    </w:lvl>
    <w:lvl w:ilvl="8" w:tplc="0409001B">
      <w:start w:val="1"/>
      <w:numFmt w:val="lowerRoman"/>
      <w:lvlText w:val="%9."/>
      <w:lvlJc w:val="right"/>
      <w:pPr>
        <w:ind w:left="4772" w:hanging="420"/>
      </w:pPr>
    </w:lvl>
  </w:abstractNum>
  <w:abstractNum w:abstractNumId="443">
    <w:nsid w:val="76474069"/>
    <w:multiLevelType w:val="multilevel"/>
    <w:tmpl w:val="87DCA56C"/>
    <w:lvl w:ilvl="0">
      <w:start w:val="1"/>
      <w:numFmt w:val="decimal"/>
      <w:lvlText w:val="%1."/>
      <w:lvlJc w:val="left"/>
      <w:pPr>
        <w:ind w:left="987" w:hanging="420"/>
      </w:p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decimal"/>
      <w:lvlText w:val="%9."/>
      <w:lvlJc w:val="left"/>
      <w:pPr>
        <w:ind w:left="567" w:firstLine="0"/>
      </w:pPr>
    </w:lvl>
  </w:abstractNum>
  <w:abstractNum w:abstractNumId="444">
    <w:nsid w:val="767E0EEB"/>
    <w:multiLevelType w:val="hybridMultilevel"/>
    <w:tmpl w:val="EF7AA202"/>
    <w:lvl w:ilvl="0" w:tplc="51104B7C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  <w:color w:val="FF0000"/>
        <w:sz w:val="30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45">
    <w:nsid w:val="76D92831"/>
    <w:multiLevelType w:val="hybridMultilevel"/>
    <w:tmpl w:val="39527E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6">
    <w:nsid w:val="76E202C1"/>
    <w:multiLevelType w:val="hybridMultilevel"/>
    <w:tmpl w:val="954AA7AE"/>
    <w:lvl w:ilvl="0" w:tplc="006A20AC">
      <w:start w:val="1"/>
      <w:numFmt w:val="decimal"/>
      <w:lvlText w:val="%1."/>
      <w:lvlJc w:val="left"/>
      <w:pPr>
        <w:ind w:left="1282" w:hanging="420"/>
      </w:pPr>
    </w:lvl>
    <w:lvl w:ilvl="1" w:tplc="04090019">
      <w:start w:val="1"/>
      <w:numFmt w:val="lowerLetter"/>
      <w:lvlText w:val="%2)"/>
      <w:lvlJc w:val="left"/>
      <w:pPr>
        <w:ind w:left="1702" w:hanging="420"/>
      </w:pPr>
    </w:lvl>
    <w:lvl w:ilvl="2" w:tplc="0409001B">
      <w:start w:val="1"/>
      <w:numFmt w:val="lowerRoman"/>
      <w:lvlText w:val="%3."/>
      <w:lvlJc w:val="right"/>
      <w:pPr>
        <w:ind w:left="2122" w:hanging="420"/>
      </w:pPr>
    </w:lvl>
    <w:lvl w:ilvl="3" w:tplc="0409000F">
      <w:start w:val="1"/>
      <w:numFmt w:val="decimal"/>
      <w:lvlText w:val="%4."/>
      <w:lvlJc w:val="left"/>
      <w:pPr>
        <w:ind w:left="2542" w:hanging="420"/>
      </w:pPr>
    </w:lvl>
    <w:lvl w:ilvl="4" w:tplc="04090019">
      <w:start w:val="1"/>
      <w:numFmt w:val="lowerLetter"/>
      <w:lvlText w:val="%5)"/>
      <w:lvlJc w:val="left"/>
      <w:pPr>
        <w:ind w:left="2962" w:hanging="420"/>
      </w:pPr>
    </w:lvl>
    <w:lvl w:ilvl="5" w:tplc="0409001B">
      <w:start w:val="1"/>
      <w:numFmt w:val="lowerRoman"/>
      <w:lvlText w:val="%6."/>
      <w:lvlJc w:val="right"/>
      <w:pPr>
        <w:ind w:left="3382" w:hanging="420"/>
      </w:pPr>
    </w:lvl>
    <w:lvl w:ilvl="6" w:tplc="0409000F">
      <w:start w:val="1"/>
      <w:numFmt w:val="decimal"/>
      <w:lvlText w:val="%7."/>
      <w:lvlJc w:val="left"/>
      <w:pPr>
        <w:ind w:left="3802" w:hanging="420"/>
      </w:pPr>
    </w:lvl>
    <w:lvl w:ilvl="7" w:tplc="04090019">
      <w:start w:val="1"/>
      <w:numFmt w:val="lowerLetter"/>
      <w:lvlText w:val="%8)"/>
      <w:lvlJc w:val="left"/>
      <w:pPr>
        <w:ind w:left="4222" w:hanging="420"/>
      </w:pPr>
    </w:lvl>
    <w:lvl w:ilvl="8" w:tplc="0409001B">
      <w:start w:val="1"/>
      <w:numFmt w:val="lowerRoman"/>
      <w:lvlText w:val="%9."/>
      <w:lvlJc w:val="right"/>
      <w:pPr>
        <w:ind w:left="4642" w:hanging="420"/>
      </w:pPr>
    </w:lvl>
  </w:abstractNum>
  <w:abstractNum w:abstractNumId="447">
    <w:nsid w:val="76ED36CB"/>
    <w:multiLevelType w:val="hybridMultilevel"/>
    <w:tmpl w:val="72E424C8"/>
    <w:lvl w:ilvl="0" w:tplc="006A20AC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48">
    <w:nsid w:val="775267D8"/>
    <w:multiLevelType w:val="multilevel"/>
    <w:tmpl w:val="33328E04"/>
    <w:lvl w:ilvl="0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567" w:firstLine="0"/>
      </w:pPr>
      <w:rPr>
        <w:rFonts w:hint="eastAsia"/>
      </w:rPr>
    </w:lvl>
  </w:abstractNum>
  <w:abstractNum w:abstractNumId="449">
    <w:nsid w:val="77751DDA"/>
    <w:multiLevelType w:val="hybridMultilevel"/>
    <w:tmpl w:val="FB22D3D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50">
    <w:nsid w:val="77891F08"/>
    <w:multiLevelType w:val="hybridMultilevel"/>
    <w:tmpl w:val="398621A6"/>
    <w:lvl w:ilvl="0" w:tplc="006A20AC">
      <w:start w:val="1"/>
      <w:numFmt w:val="decimal"/>
      <w:lvlText w:val="%1.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06A20AC">
      <w:start w:val="1"/>
      <w:numFmt w:val="decimal"/>
      <w:lvlText w:val="%3."/>
      <w:lvlJc w:val="left"/>
      <w:pPr>
        <w:ind w:left="252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51">
    <w:nsid w:val="781B7F83"/>
    <w:multiLevelType w:val="multilevel"/>
    <w:tmpl w:val="5AB2C1E0"/>
    <w:lvl w:ilvl="0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567" w:firstLine="0"/>
      </w:pPr>
      <w:rPr>
        <w:rFonts w:hint="eastAsia"/>
      </w:rPr>
    </w:lvl>
  </w:abstractNum>
  <w:abstractNum w:abstractNumId="452">
    <w:nsid w:val="78733073"/>
    <w:multiLevelType w:val="hybridMultilevel"/>
    <w:tmpl w:val="E4680C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3">
    <w:nsid w:val="78CA258C"/>
    <w:multiLevelType w:val="hybridMultilevel"/>
    <w:tmpl w:val="3536BB58"/>
    <w:lvl w:ilvl="0" w:tplc="04090005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454">
    <w:nsid w:val="78CD1EF1"/>
    <w:multiLevelType w:val="hybridMultilevel"/>
    <w:tmpl w:val="65ACE1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5">
    <w:nsid w:val="78F9384D"/>
    <w:multiLevelType w:val="hybridMultilevel"/>
    <w:tmpl w:val="377CEEC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56">
    <w:nsid w:val="791A1FBC"/>
    <w:multiLevelType w:val="hybridMultilevel"/>
    <w:tmpl w:val="36D4C1FA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57">
    <w:nsid w:val="7924242E"/>
    <w:multiLevelType w:val="hybridMultilevel"/>
    <w:tmpl w:val="88B2AF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8">
    <w:nsid w:val="7926795B"/>
    <w:multiLevelType w:val="hybridMultilevel"/>
    <w:tmpl w:val="DEFADF4A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59">
    <w:nsid w:val="793E18BB"/>
    <w:multiLevelType w:val="hybridMultilevel"/>
    <w:tmpl w:val="C7D4B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0">
    <w:nsid w:val="79630EEC"/>
    <w:multiLevelType w:val="multilevel"/>
    <w:tmpl w:val="64382F4C"/>
    <w:lvl w:ilvl="0">
      <w:start w:val="1"/>
      <w:numFmt w:val="bullet"/>
      <w:lvlText w:val=""/>
      <w:lvlJc w:val="left"/>
      <w:pPr>
        <w:tabs>
          <w:tab w:val="num" w:pos="1560"/>
        </w:tabs>
        <w:ind w:left="15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280" w:hanging="360"/>
      </w:pPr>
    </w:lvl>
    <w:lvl w:ilvl="2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720"/>
        </w:tabs>
        <w:ind w:left="37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880"/>
        </w:tabs>
        <w:ind w:left="58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  <w:sz w:val="20"/>
      </w:rPr>
    </w:lvl>
  </w:abstractNum>
  <w:abstractNum w:abstractNumId="461">
    <w:nsid w:val="79D3765A"/>
    <w:multiLevelType w:val="hybridMultilevel"/>
    <w:tmpl w:val="4984BFCE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62">
    <w:nsid w:val="7A573408"/>
    <w:multiLevelType w:val="hybridMultilevel"/>
    <w:tmpl w:val="AF68B176"/>
    <w:lvl w:ilvl="0" w:tplc="A9584464">
      <w:start w:val="1"/>
      <w:numFmt w:val="decimal"/>
      <w:lvlText w:val="%1."/>
      <w:lvlJc w:val="left"/>
      <w:pPr>
        <w:ind w:left="1549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709" w:hanging="420"/>
      </w:pPr>
    </w:lvl>
    <w:lvl w:ilvl="2" w:tplc="0409001B">
      <w:start w:val="1"/>
      <w:numFmt w:val="lowerRoman"/>
      <w:lvlText w:val="%3."/>
      <w:lvlJc w:val="right"/>
      <w:pPr>
        <w:ind w:left="1129" w:hanging="420"/>
      </w:pPr>
    </w:lvl>
    <w:lvl w:ilvl="3" w:tplc="0409000F">
      <w:start w:val="1"/>
      <w:numFmt w:val="decimal"/>
      <w:lvlText w:val="%4."/>
      <w:lvlJc w:val="left"/>
      <w:pPr>
        <w:ind w:left="1549" w:hanging="420"/>
      </w:pPr>
    </w:lvl>
    <w:lvl w:ilvl="4" w:tplc="04090019">
      <w:start w:val="1"/>
      <w:numFmt w:val="lowerLetter"/>
      <w:lvlText w:val="%5)"/>
      <w:lvlJc w:val="left"/>
      <w:pPr>
        <w:ind w:left="1969" w:hanging="420"/>
      </w:pPr>
    </w:lvl>
    <w:lvl w:ilvl="5" w:tplc="0409001B" w:tentative="1">
      <w:start w:val="1"/>
      <w:numFmt w:val="lowerRoman"/>
      <w:lvlText w:val="%6."/>
      <w:lvlJc w:val="right"/>
      <w:pPr>
        <w:ind w:left="2389" w:hanging="420"/>
      </w:pPr>
    </w:lvl>
    <w:lvl w:ilvl="6" w:tplc="0409000F" w:tentative="1">
      <w:start w:val="1"/>
      <w:numFmt w:val="decimal"/>
      <w:lvlText w:val="%7."/>
      <w:lvlJc w:val="left"/>
      <w:pPr>
        <w:ind w:left="2809" w:hanging="420"/>
      </w:pPr>
    </w:lvl>
    <w:lvl w:ilvl="7" w:tplc="04090019" w:tentative="1">
      <w:start w:val="1"/>
      <w:numFmt w:val="lowerLetter"/>
      <w:lvlText w:val="%8)"/>
      <w:lvlJc w:val="left"/>
      <w:pPr>
        <w:ind w:left="3229" w:hanging="420"/>
      </w:pPr>
    </w:lvl>
    <w:lvl w:ilvl="8" w:tplc="0409001B" w:tentative="1">
      <w:start w:val="1"/>
      <w:numFmt w:val="lowerRoman"/>
      <w:lvlText w:val="%9."/>
      <w:lvlJc w:val="right"/>
      <w:pPr>
        <w:ind w:left="3649" w:hanging="420"/>
      </w:pPr>
    </w:lvl>
  </w:abstractNum>
  <w:abstractNum w:abstractNumId="463">
    <w:nsid w:val="7A7D7003"/>
    <w:multiLevelType w:val="hybridMultilevel"/>
    <w:tmpl w:val="DA80180C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64">
    <w:nsid w:val="7A8F0478"/>
    <w:multiLevelType w:val="hybridMultilevel"/>
    <w:tmpl w:val="D44C18E0"/>
    <w:lvl w:ilvl="0" w:tplc="006A20AC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465">
    <w:nsid w:val="7AC51ABB"/>
    <w:multiLevelType w:val="hybridMultilevel"/>
    <w:tmpl w:val="6EF08152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66">
    <w:nsid w:val="7B007B7E"/>
    <w:multiLevelType w:val="hybridMultilevel"/>
    <w:tmpl w:val="E1C01F2C"/>
    <w:lvl w:ilvl="0" w:tplc="006A20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7">
    <w:nsid w:val="7B06665E"/>
    <w:multiLevelType w:val="hybridMultilevel"/>
    <w:tmpl w:val="FBD821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8">
    <w:nsid w:val="7B1A622A"/>
    <w:multiLevelType w:val="hybridMultilevel"/>
    <w:tmpl w:val="6F9A051C"/>
    <w:lvl w:ilvl="0" w:tplc="006A20AC">
      <w:start w:val="1"/>
      <w:numFmt w:val="decimal"/>
      <w:lvlText w:val="%1."/>
      <w:lvlJc w:val="left"/>
      <w:pPr>
        <w:ind w:left="1833" w:hanging="420"/>
      </w:pPr>
    </w:lvl>
    <w:lvl w:ilvl="1" w:tplc="04090019">
      <w:start w:val="1"/>
      <w:numFmt w:val="lowerLetter"/>
      <w:lvlText w:val="%2)"/>
      <w:lvlJc w:val="left"/>
      <w:pPr>
        <w:ind w:left="2253" w:hanging="420"/>
      </w:pPr>
    </w:lvl>
    <w:lvl w:ilvl="2" w:tplc="0409001B">
      <w:start w:val="1"/>
      <w:numFmt w:val="lowerRoman"/>
      <w:lvlText w:val="%3."/>
      <w:lvlJc w:val="right"/>
      <w:pPr>
        <w:ind w:left="2673" w:hanging="420"/>
      </w:pPr>
    </w:lvl>
    <w:lvl w:ilvl="3" w:tplc="0409000F">
      <w:start w:val="1"/>
      <w:numFmt w:val="decimal"/>
      <w:lvlText w:val="%4."/>
      <w:lvlJc w:val="left"/>
      <w:pPr>
        <w:ind w:left="3093" w:hanging="420"/>
      </w:pPr>
    </w:lvl>
    <w:lvl w:ilvl="4" w:tplc="04090019">
      <w:start w:val="1"/>
      <w:numFmt w:val="lowerLetter"/>
      <w:lvlText w:val="%5)"/>
      <w:lvlJc w:val="left"/>
      <w:pPr>
        <w:ind w:left="3513" w:hanging="420"/>
      </w:pPr>
    </w:lvl>
    <w:lvl w:ilvl="5" w:tplc="0409001B">
      <w:start w:val="1"/>
      <w:numFmt w:val="lowerRoman"/>
      <w:lvlText w:val="%6."/>
      <w:lvlJc w:val="right"/>
      <w:pPr>
        <w:ind w:left="3933" w:hanging="420"/>
      </w:pPr>
    </w:lvl>
    <w:lvl w:ilvl="6" w:tplc="0409000F">
      <w:start w:val="1"/>
      <w:numFmt w:val="decimal"/>
      <w:lvlText w:val="%7."/>
      <w:lvlJc w:val="left"/>
      <w:pPr>
        <w:ind w:left="4353" w:hanging="420"/>
      </w:pPr>
    </w:lvl>
    <w:lvl w:ilvl="7" w:tplc="04090019">
      <w:start w:val="1"/>
      <w:numFmt w:val="lowerLetter"/>
      <w:lvlText w:val="%8)"/>
      <w:lvlJc w:val="left"/>
      <w:pPr>
        <w:ind w:left="4773" w:hanging="420"/>
      </w:pPr>
    </w:lvl>
    <w:lvl w:ilvl="8" w:tplc="0409001B">
      <w:start w:val="1"/>
      <w:numFmt w:val="lowerRoman"/>
      <w:lvlText w:val="%9."/>
      <w:lvlJc w:val="right"/>
      <w:pPr>
        <w:ind w:left="5193" w:hanging="420"/>
      </w:pPr>
    </w:lvl>
  </w:abstractNum>
  <w:abstractNum w:abstractNumId="469">
    <w:nsid w:val="7B640BD4"/>
    <w:multiLevelType w:val="hybridMultilevel"/>
    <w:tmpl w:val="E46472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0">
    <w:nsid w:val="7C0F1989"/>
    <w:multiLevelType w:val="hybridMultilevel"/>
    <w:tmpl w:val="0B146ABE"/>
    <w:lvl w:ilvl="0" w:tplc="FFC84B3A">
      <w:start w:val="1"/>
      <w:numFmt w:val="bullet"/>
      <w:lvlText w:val=""/>
      <w:lvlJc w:val="left"/>
      <w:pPr>
        <w:ind w:left="620" w:hanging="420"/>
      </w:pPr>
      <w:rPr>
        <w:rFonts w:ascii="Wingdings" w:hAnsi="Wingdings" w:hint="default"/>
        <w:color w:val="FF0000"/>
        <w:sz w:val="30"/>
      </w:rPr>
    </w:lvl>
    <w:lvl w:ilvl="1" w:tplc="04090003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471">
    <w:nsid w:val="7C3E1A54"/>
    <w:multiLevelType w:val="multilevel"/>
    <w:tmpl w:val="97200D0C"/>
    <w:lvl w:ilvl="0">
      <w:start w:val="1"/>
      <w:numFmt w:val="decimal"/>
      <w:lvlText w:val="%1."/>
      <w:lvlJc w:val="left"/>
      <w:pPr>
        <w:ind w:left="987" w:hanging="420"/>
      </w:p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decimal"/>
      <w:lvlText w:val="%9."/>
      <w:lvlJc w:val="left"/>
      <w:pPr>
        <w:ind w:left="567" w:firstLine="0"/>
      </w:pPr>
    </w:lvl>
  </w:abstractNum>
  <w:abstractNum w:abstractNumId="472">
    <w:nsid w:val="7CC862CF"/>
    <w:multiLevelType w:val="hybridMultilevel"/>
    <w:tmpl w:val="B7A8442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73">
    <w:nsid w:val="7D8D5D90"/>
    <w:multiLevelType w:val="hybridMultilevel"/>
    <w:tmpl w:val="4AFE4DF8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74">
    <w:nsid w:val="7D9D4A67"/>
    <w:multiLevelType w:val="hybridMultilevel"/>
    <w:tmpl w:val="1DD27CDA"/>
    <w:lvl w:ilvl="0" w:tplc="0409000F">
      <w:start w:val="1"/>
      <w:numFmt w:val="decimal"/>
      <w:lvlText w:val="%1."/>
      <w:lvlJc w:val="left"/>
      <w:pPr>
        <w:ind w:left="1839" w:hanging="420"/>
      </w:pPr>
    </w:lvl>
    <w:lvl w:ilvl="1" w:tplc="04090019">
      <w:start w:val="1"/>
      <w:numFmt w:val="lowerLetter"/>
      <w:lvlText w:val="%2)"/>
      <w:lvlJc w:val="left"/>
      <w:pPr>
        <w:ind w:left="2259" w:hanging="420"/>
      </w:pPr>
    </w:lvl>
    <w:lvl w:ilvl="2" w:tplc="0409001B" w:tentative="1">
      <w:start w:val="1"/>
      <w:numFmt w:val="lowerRoman"/>
      <w:lvlText w:val="%3."/>
      <w:lvlJc w:val="right"/>
      <w:pPr>
        <w:ind w:left="2679" w:hanging="420"/>
      </w:pPr>
    </w:lvl>
    <w:lvl w:ilvl="3" w:tplc="0409000F" w:tentative="1">
      <w:start w:val="1"/>
      <w:numFmt w:val="decimal"/>
      <w:lvlText w:val="%4."/>
      <w:lvlJc w:val="left"/>
      <w:pPr>
        <w:ind w:left="3099" w:hanging="420"/>
      </w:pPr>
    </w:lvl>
    <w:lvl w:ilvl="4" w:tplc="04090019" w:tentative="1">
      <w:start w:val="1"/>
      <w:numFmt w:val="lowerLetter"/>
      <w:lvlText w:val="%5)"/>
      <w:lvlJc w:val="left"/>
      <w:pPr>
        <w:ind w:left="3519" w:hanging="420"/>
      </w:pPr>
    </w:lvl>
    <w:lvl w:ilvl="5" w:tplc="0409001B" w:tentative="1">
      <w:start w:val="1"/>
      <w:numFmt w:val="lowerRoman"/>
      <w:lvlText w:val="%6."/>
      <w:lvlJc w:val="right"/>
      <w:pPr>
        <w:ind w:left="3939" w:hanging="420"/>
      </w:pPr>
    </w:lvl>
    <w:lvl w:ilvl="6" w:tplc="0409000F" w:tentative="1">
      <w:start w:val="1"/>
      <w:numFmt w:val="decimal"/>
      <w:lvlText w:val="%7."/>
      <w:lvlJc w:val="left"/>
      <w:pPr>
        <w:ind w:left="4359" w:hanging="420"/>
      </w:pPr>
    </w:lvl>
    <w:lvl w:ilvl="7" w:tplc="04090019" w:tentative="1">
      <w:start w:val="1"/>
      <w:numFmt w:val="lowerLetter"/>
      <w:lvlText w:val="%8)"/>
      <w:lvlJc w:val="left"/>
      <w:pPr>
        <w:ind w:left="4779" w:hanging="420"/>
      </w:pPr>
    </w:lvl>
    <w:lvl w:ilvl="8" w:tplc="0409001B" w:tentative="1">
      <w:start w:val="1"/>
      <w:numFmt w:val="lowerRoman"/>
      <w:lvlText w:val="%9."/>
      <w:lvlJc w:val="right"/>
      <w:pPr>
        <w:ind w:left="5199" w:hanging="420"/>
      </w:pPr>
    </w:lvl>
  </w:abstractNum>
  <w:abstractNum w:abstractNumId="475">
    <w:nsid w:val="7DAD17C7"/>
    <w:multiLevelType w:val="hybridMultilevel"/>
    <w:tmpl w:val="CC6CE608"/>
    <w:lvl w:ilvl="0" w:tplc="006A20AC">
      <w:start w:val="1"/>
      <w:numFmt w:val="decimal"/>
      <w:lvlText w:val="%1."/>
      <w:lvlJc w:val="left"/>
      <w:pPr>
        <w:ind w:left="21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>
      <w:start w:val="1"/>
      <w:numFmt w:val="decimal"/>
      <w:lvlText w:val="%4."/>
      <w:lvlJc w:val="left"/>
      <w:pPr>
        <w:ind w:left="3360" w:hanging="420"/>
      </w:pPr>
    </w:lvl>
    <w:lvl w:ilvl="4" w:tplc="04090019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76">
    <w:nsid w:val="7DF72F43"/>
    <w:multiLevelType w:val="hybridMultilevel"/>
    <w:tmpl w:val="4574F7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7">
    <w:nsid w:val="7DF856F3"/>
    <w:multiLevelType w:val="hybridMultilevel"/>
    <w:tmpl w:val="E3F23580"/>
    <w:lvl w:ilvl="0" w:tplc="006A20AC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478">
    <w:nsid w:val="7E177DB3"/>
    <w:multiLevelType w:val="hybridMultilevel"/>
    <w:tmpl w:val="0CC89E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9">
    <w:nsid w:val="7E1D7505"/>
    <w:multiLevelType w:val="hybridMultilevel"/>
    <w:tmpl w:val="22A8E8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0">
    <w:nsid w:val="7E7B0C69"/>
    <w:multiLevelType w:val="hybridMultilevel"/>
    <w:tmpl w:val="B56A5C0A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81">
    <w:nsid w:val="7ECF2AFB"/>
    <w:multiLevelType w:val="hybridMultilevel"/>
    <w:tmpl w:val="177691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2">
    <w:nsid w:val="7ED054CB"/>
    <w:multiLevelType w:val="hybridMultilevel"/>
    <w:tmpl w:val="8A8ED2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3">
    <w:nsid w:val="7FAA7882"/>
    <w:multiLevelType w:val="multilevel"/>
    <w:tmpl w:val="F06C2548"/>
    <w:lvl w:ilvl="0">
      <w:start w:val="1"/>
      <w:numFmt w:val="decimal"/>
      <w:lvlText w:val="%1."/>
      <w:lvlJc w:val="left"/>
      <w:pPr>
        <w:ind w:left="987" w:hanging="420"/>
      </w:p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decimal"/>
      <w:lvlText w:val="%9."/>
      <w:lvlJc w:val="left"/>
      <w:pPr>
        <w:ind w:left="567" w:firstLine="0"/>
      </w:pPr>
    </w:lvl>
  </w:abstractNum>
  <w:abstractNum w:abstractNumId="484">
    <w:nsid w:val="7FD137AF"/>
    <w:multiLevelType w:val="hybridMultilevel"/>
    <w:tmpl w:val="D8DE58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10"/>
  </w:num>
  <w:num w:numId="3">
    <w:abstractNumId w:val="255"/>
  </w:num>
  <w:num w:numId="4">
    <w:abstractNumId w:val="4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44"/>
  </w:num>
  <w:num w:numId="7">
    <w:abstractNumId w:val="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3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4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9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9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9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0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26"/>
  </w:num>
  <w:num w:numId="39">
    <w:abstractNumId w:val="103"/>
  </w:num>
  <w:num w:numId="40">
    <w:abstractNumId w:val="447"/>
  </w:num>
  <w:num w:numId="41">
    <w:abstractNumId w:val="135"/>
  </w:num>
  <w:num w:numId="42">
    <w:abstractNumId w:val="49"/>
  </w:num>
  <w:num w:numId="43">
    <w:abstractNumId w:val="382"/>
  </w:num>
  <w:num w:numId="44">
    <w:abstractNumId w:val="120"/>
  </w:num>
  <w:num w:numId="45">
    <w:abstractNumId w:val="284"/>
  </w:num>
  <w:num w:numId="46">
    <w:abstractNumId w:val="448"/>
  </w:num>
  <w:num w:numId="47">
    <w:abstractNumId w:val="349"/>
  </w:num>
  <w:num w:numId="48">
    <w:abstractNumId w:val="388"/>
  </w:num>
  <w:num w:numId="49">
    <w:abstractNumId w:val="13"/>
  </w:num>
  <w:num w:numId="50">
    <w:abstractNumId w:val="369"/>
  </w:num>
  <w:num w:numId="51">
    <w:abstractNumId w:val="55"/>
  </w:num>
  <w:num w:numId="52">
    <w:abstractNumId w:val="42"/>
  </w:num>
  <w:num w:numId="53">
    <w:abstractNumId w:val="59"/>
  </w:num>
  <w:num w:numId="54">
    <w:abstractNumId w:val="392"/>
  </w:num>
  <w:num w:numId="55">
    <w:abstractNumId w:val="377"/>
  </w:num>
  <w:num w:numId="56">
    <w:abstractNumId w:val="314"/>
  </w:num>
  <w:num w:numId="57">
    <w:abstractNumId w:val="110"/>
  </w:num>
  <w:num w:numId="58">
    <w:abstractNumId w:val="274"/>
  </w:num>
  <w:num w:numId="59">
    <w:abstractNumId w:val="380"/>
  </w:num>
  <w:num w:numId="60">
    <w:abstractNumId w:val="104"/>
  </w:num>
  <w:num w:numId="61">
    <w:abstractNumId w:val="164"/>
  </w:num>
  <w:num w:numId="62">
    <w:abstractNumId w:val="280"/>
  </w:num>
  <w:num w:numId="63">
    <w:abstractNumId w:val="309"/>
  </w:num>
  <w:num w:numId="64">
    <w:abstractNumId w:val="98"/>
  </w:num>
  <w:num w:numId="65">
    <w:abstractNumId w:val="226"/>
  </w:num>
  <w:num w:numId="66">
    <w:abstractNumId w:val="466"/>
  </w:num>
  <w:num w:numId="67">
    <w:abstractNumId w:val="289"/>
  </w:num>
  <w:num w:numId="68">
    <w:abstractNumId w:val="105"/>
  </w:num>
  <w:num w:numId="69">
    <w:abstractNumId w:val="139"/>
  </w:num>
  <w:num w:numId="70">
    <w:abstractNumId w:val="219"/>
  </w:num>
  <w:num w:numId="71">
    <w:abstractNumId w:val="200"/>
  </w:num>
  <w:num w:numId="72">
    <w:abstractNumId w:val="233"/>
  </w:num>
  <w:num w:numId="73">
    <w:abstractNumId w:val="354"/>
  </w:num>
  <w:num w:numId="74">
    <w:abstractNumId w:val="12"/>
  </w:num>
  <w:num w:numId="75">
    <w:abstractNumId w:val="21"/>
  </w:num>
  <w:num w:numId="76">
    <w:abstractNumId w:val="182"/>
  </w:num>
  <w:num w:numId="77">
    <w:abstractNumId w:val="458"/>
  </w:num>
  <w:num w:numId="78">
    <w:abstractNumId w:val="184"/>
  </w:num>
  <w:num w:numId="79">
    <w:abstractNumId w:val="333"/>
  </w:num>
  <w:num w:numId="80">
    <w:abstractNumId w:val="292"/>
  </w:num>
  <w:num w:numId="81">
    <w:abstractNumId w:val="406"/>
  </w:num>
  <w:num w:numId="82">
    <w:abstractNumId w:val="183"/>
  </w:num>
  <w:num w:numId="83">
    <w:abstractNumId w:val="129"/>
  </w:num>
  <w:num w:numId="84">
    <w:abstractNumId w:val="365"/>
  </w:num>
  <w:num w:numId="85">
    <w:abstractNumId w:val="272"/>
  </w:num>
  <w:num w:numId="86">
    <w:abstractNumId w:val="240"/>
  </w:num>
  <w:num w:numId="87">
    <w:abstractNumId w:val="119"/>
  </w:num>
  <w:num w:numId="88">
    <w:abstractNumId w:val="257"/>
  </w:num>
  <w:num w:numId="89">
    <w:abstractNumId w:val="234"/>
  </w:num>
  <w:num w:numId="90">
    <w:abstractNumId w:val="332"/>
  </w:num>
  <w:num w:numId="91">
    <w:abstractNumId w:val="247"/>
  </w:num>
  <w:num w:numId="92">
    <w:abstractNumId w:val="450"/>
  </w:num>
  <w:num w:numId="93">
    <w:abstractNumId w:val="370"/>
  </w:num>
  <w:num w:numId="94">
    <w:abstractNumId w:val="281"/>
  </w:num>
  <w:num w:numId="95">
    <w:abstractNumId w:val="224"/>
  </w:num>
  <w:num w:numId="96">
    <w:abstractNumId w:val="304"/>
  </w:num>
  <w:num w:numId="97">
    <w:abstractNumId w:val="298"/>
  </w:num>
  <w:num w:numId="98">
    <w:abstractNumId w:val="155"/>
  </w:num>
  <w:num w:numId="99">
    <w:abstractNumId w:val="130"/>
  </w:num>
  <w:num w:numId="100">
    <w:abstractNumId w:val="379"/>
  </w:num>
  <w:num w:numId="101">
    <w:abstractNumId w:val="150"/>
  </w:num>
  <w:num w:numId="102">
    <w:abstractNumId w:val="237"/>
  </w:num>
  <w:num w:numId="103">
    <w:abstractNumId w:val="177"/>
  </w:num>
  <w:num w:numId="104">
    <w:abstractNumId w:val="421"/>
  </w:num>
  <w:num w:numId="105">
    <w:abstractNumId w:val="37"/>
  </w:num>
  <w:num w:numId="106">
    <w:abstractNumId w:val="372"/>
  </w:num>
  <w:num w:numId="107">
    <w:abstractNumId w:val="461"/>
  </w:num>
  <w:num w:numId="108">
    <w:abstractNumId w:val="465"/>
  </w:num>
  <w:num w:numId="109">
    <w:abstractNumId w:val="83"/>
  </w:num>
  <w:num w:numId="110">
    <w:abstractNumId w:val="275"/>
  </w:num>
  <w:num w:numId="111">
    <w:abstractNumId w:val="203"/>
  </w:num>
  <w:num w:numId="112">
    <w:abstractNumId w:val="330"/>
  </w:num>
  <w:num w:numId="113">
    <w:abstractNumId w:val="149"/>
  </w:num>
  <w:num w:numId="114">
    <w:abstractNumId w:val="61"/>
  </w:num>
  <w:num w:numId="115">
    <w:abstractNumId w:val="94"/>
  </w:num>
  <w:num w:numId="116">
    <w:abstractNumId w:val="475"/>
  </w:num>
  <w:num w:numId="117">
    <w:abstractNumId w:val="211"/>
  </w:num>
  <w:num w:numId="118">
    <w:abstractNumId w:val="66"/>
  </w:num>
  <w:num w:numId="119">
    <w:abstractNumId w:val="456"/>
  </w:num>
  <w:num w:numId="120">
    <w:abstractNumId w:val="93"/>
  </w:num>
  <w:num w:numId="121">
    <w:abstractNumId w:val="196"/>
  </w:num>
  <w:num w:numId="122">
    <w:abstractNumId w:val="473"/>
  </w:num>
  <w:num w:numId="123">
    <w:abstractNumId w:val="186"/>
  </w:num>
  <w:num w:numId="124">
    <w:abstractNumId w:val="34"/>
  </w:num>
  <w:num w:numId="125">
    <w:abstractNumId w:val="117"/>
  </w:num>
  <w:num w:numId="126">
    <w:abstractNumId w:val="455"/>
  </w:num>
  <w:num w:numId="127">
    <w:abstractNumId w:val="24"/>
  </w:num>
  <w:num w:numId="128">
    <w:abstractNumId w:val="161"/>
  </w:num>
  <w:num w:numId="129">
    <w:abstractNumId w:val="326"/>
  </w:num>
  <w:num w:numId="130">
    <w:abstractNumId w:val="271"/>
  </w:num>
  <w:num w:numId="131">
    <w:abstractNumId w:val="231"/>
  </w:num>
  <w:num w:numId="132">
    <w:abstractNumId w:val="386"/>
  </w:num>
  <w:num w:numId="133">
    <w:abstractNumId w:val="480"/>
  </w:num>
  <w:num w:numId="134">
    <w:abstractNumId w:val="220"/>
  </w:num>
  <w:num w:numId="135">
    <w:abstractNumId w:val="339"/>
  </w:num>
  <w:num w:numId="136">
    <w:abstractNumId w:val="95"/>
  </w:num>
  <w:num w:numId="137">
    <w:abstractNumId w:val="147"/>
  </w:num>
  <w:num w:numId="138">
    <w:abstractNumId w:val="438"/>
  </w:num>
  <w:num w:numId="139">
    <w:abstractNumId w:val="31"/>
  </w:num>
  <w:num w:numId="140">
    <w:abstractNumId w:val="410"/>
  </w:num>
  <w:num w:numId="141">
    <w:abstractNumId w:val="348"/>
  </w:num>
  <w:num w:numId="142">
    <w:abstractNumId w:val="291"/>
  </w:num>
  <w:num w:numId="143">
    <w:abstractNumId w:val="89"/>
  </w:num>
  <w:num w:numId="144">
    <w:abstractNumId w:val="270"/>
  </w:num>
  <w:num w:numId="145">
    <w:abstractNumId w:val="43"/>
  </w:num>
  <w:num w:numId="146">
    <w:abstractNumId w:val="315"/>
  </w:num>
  <w:num w:numId="147">
    <w:abstractNumId w:val="324"/>
  </w:num>
  <w:num w:numId="148">
    <w:abstractNumId w:val="265"/>
  </w:num>
  <w:num w:numId="149">
    <w:abstractNumId w:val="91"/>
  </w:num>
  <w:num w:numId="150">
    <w:abstractNumId w:val="108"/>
  </w:num>
  <w:num w:numId="151">
    <w:abstractNumId w:val="260"/>
  </w:num>
  <w:num w:numId="152">
    <w:abstractNumId w:val="227"/>
  </w:num>
  <w:num w:numId="153">
    <w:abstractNumId w:val="278"/>
  </w:num>
  <w:num w:numId="154">
    <w:abstractNumId w:val="463"/>
  </w:num>
  <w:num w:numId="155">
    <w:abstractNumId w:val="253"/>
  </w:num>
  <w:num w:numId="156">
    <w:abstractNumId w:val="79"/>
  </w:num>
  <w:num w:numId="157">
    <w:abstractNumId w:val="64"/>
  </w:num>
  <w:num w:numId="158">
    <w:abstractNumId w:val="6"/>
  </w:num>
  <w:num w:numId="159">
    <w:abstractNumId w:val="472"/>
  </w:num>
  <w:num w:numId="160">
    <w:abstractNumId w:val="217"/>
  </w:num>
  <w:num w:numId="161">
    <w:abstractNumId w:val="180"/>
  </w:num>
  <w:num w:numId="162">
    <w:abstractNumId w:val="113"/>
  </w:num>
  <w:num w:numId="163">
    <w:abstractNumId w:val="423"/>
  </w:num>
  <w:num w:numId="164">
    <w:abstractNumId w:val="417"/>
  </w:num>
  <w:num w:numId="165">
    <w:abstractNumId w:val="293"/>
  </w:num>
  <w:num w:numId="166">
    <w:abstractNumId w:val="160"/>
  </w:num>
  <w:num w:numId="167">
    <w:abstractNumId w:val="345"/>
  </w:num>
  <w:num w:numId="168">
    <w:abstractNumId w:val="170"/>
  </w:num>
  <w:num w:numId="169">
    <w:abstractNumId w:val="329"/>
  </w:num>
  <w:num w:numId="170">
    <w:abstractNumId w:val="300"/>
  </w:num>
  <w:num w:numId="171">
    <w:abstractNumId w:val="358"/>
  </w:num>
  <w:num w:numId="172">
    <w:abstractNumId w:val="413"/>
  </w:num>
  <w:num w:numId="173">
    <w:abstractNumId w:val="15"/>
  </w:num>
  <w:num w:numId="174">
    <w:abstractNumId w:val="294"/>
  </w:num>
  <w:num w:numId="175">
    <w:abstractNumId w:val="204"/>
  </w:num>
  <w:num w:numId="176">
    <w:abstractNumId w:val="367"/>
  </w:num>
  <w:num w:numId="177">
    <w:abstractNumId w:val="356"/>
  </w:num>
  <w:num w:numId="178">
    <w:abstractNumId w:val="23"/>
  </w:num>
  <w:num w:numId="179">
    <w:abstractNumId w:val="311"/>
  </w:num>
  <w:num w:numId="180">
    <w:abstractNumId w:val="191"/>
  </w:num>
  <w:num w:numId="181">
    <w:abstractNumId w:val="474"/>
  </w:num>
  <w:num w:numId="182">
    <w:abstractNumId w:val="168"/>
  </w:num>
  <w:num w:numId="183">
    <w:abstractNumId w:val="210"/>
  </w:num>
  <w:num w:numId="184">
    <w:abstractNumId w:val="131"/>
  </w:num>
  <w:num w:numId="185">
    <w:abstractNumId w:val="123"/>
  </w:num>
  <w:num w:numId="186">
    <w:abstractNumId w:val="29"/>
  </w:num>
  <w:num w:numId="187">
    <w:abstractNumId w:val="2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9">
    <w:abstractNumId w:val="242"/>
  </w:num>
  <w:num w:numId="190">
    <w:abstractNumId w:val="50"/>
  </w:num>
  <w:num w:numId="191">
    <w:abstractNumId w:val="449"/>
  </w:num>
  <w:num w:numId="192">
    <w:abstractNumId w:val="178"/>
  </w:num>
  <w:num w:numId="193">
    <w:abstractNumId w:val="398"/>
  </w:num>
  <w:num w:numId="194">
    <w:abstractNumId w:val="71"/>
  </w:num>
  <w:num w:numId="195">
    <w:abstractNumId w:val="408"/>
  </w:num>
  <w:num w:numId="196">
    <w:abstractNumId w:val="302"/>
  </w:num>
  <w:num w:numId="197">
    <w:abstractNumId w:val="246"/>
  </w:num>
  <w:num w:numId="198">
    <w:abstractNumId w:val="347"/>
  </w:num>
  <w:num w:numId="199">
    <w:abstractNumId w:val="201"/>
  </w:num>
  <w:num w:numId="200">
    <w:abstractNumId w:val="387"/>
  </w:num>
  <w:num w:numId="201">
    <w:abstractNumId w:val="138"/>
  </w:num>
  <w:num w:numId="202">
    <w:abstractNumId w:val="173"/>
  </w:num>
  <w:num w:numId="203">
    <w:abstractNumId w:val="132"/>
  </w:num>
  <w:num w:numId="204">
    <w:abstractNumId w:val="390"/>
  </w:num>
  <w:num w:numId="205">
    <w:abstractNumId w:val="128"/>
  </w:num>
  <w:num w:numId="206">
    <w:abstractNumId w:val="189"/>
  </w:num>
  <w:num w:numId="207">
    <w:abstractNumId w:val="174"/>
  </w:num>
  <w:num w:numId="208">
    <w:abstractNumId w:val="7"/>
  </w:num>
  <w:num w:numId="209">
    <w:abstractNumId w:val="202"/>
  </w:num>
  <w:num w:numId="210">
    <w:abstractNumId w:val="165"/>
  </w:num>
  <w:num w:numId="211">
    <w:abstractNumId w:val="77"/>
  </w:num>
  <w:num w:numId="212">
    <w:abstractNumId w:val="484"/>
  </w:num>
  <w:num w:numId="213">
    <w:abstractNumId w:val="145"/>
  </w:num>
  <w:num w:numId="214">
    <w:abstractNumId w:val="133"/>
  </w:num>
  <w:num w:numId="215">
    <w:abstractNumId w:val="434"/>
  </w:num>
  <w:num w:numId="216">
    <w:abstractNumId w:val="214"/>
  </w:num>
  <w:num w:numId="217">
    <w:abstractNumId w:val="375"/>
  </w:num>
  <w:num w:numId="218">
    <w:abstractNumId w:val="245"/>
  </w:num>
  <w:num w:numId="219">
    <w:abstractNumId w:val="459"/>
  </w:num>
  <w:num w:numId="220">
    <w:abstractNumId w:val="405"/>
  </w:num>
  <w:num w:numId="221">
    <w:abstractNumId w:val="342"/>
  </w:num>
  <w:num w:numId="222">
    <w:abstractNumId w:val="17"/>
  </w:num>
  <w:num w:numId="223">
    <w:abstractNumId w:val="197"/>
  </w:num>
  <w:num w:numId="224">
    <w:abstractNumId w:val="195"/>
  </w:num>
  <w:num w:numId="225">
    <w:abstractNumId w:val="1"/>
  </w:num>
  <w:num w:numId="226">
    <w:abstractNumId w:val="251"/>
  </w:num>
  <w:num w:numId="227">
    <w:abstractNumId w:val="395"/>
  </w:num>
  <w:num w:numId="228">
    <w:abstractNumId w:val="467"/>
  </w:num>
  <w:num w:numId="229">
    <w:abstractNumId w:val="69"/>
  </w:num>
  <w:num w:numId="230">
    <w:abstractNumId w:val="243"/>
  </w:num>
  <w:num w:numId="231">
    <w:abstractNumId w:val="38"/>
  </w:num>
  <w:num w:numId="232">
    <w:abstractNumId w:val="167"/>
  </w:num>
  <w:num w:numId="233">
    <w:abstractNumId w:val="389"/>
  </w:num>
  <w:num w:numId="234">
    <w:abstractNumId w:val="212"/>
  </w:num>
  <w:num w:numId="235">
    <w:abstractNumId w:val="92"/>
  </w:num>
  <w:num w:numId="236">
    <w:abstractNumId w:val="115"/>
  </w:num>
  <w:num w:numId="237">
    <w:abstractNumId w:val="152"/>
  </w:num>
  <w:num w:numId="238">
    <w:abstractNumId w:val="479"/>
  </w:num>
  <w:num w:numId="239">
    <w:abstractNumId w:val="36"/>
  </w:num>
  <w:num w:numId="240">
    <w:abstractNumId w:val="215"/>
  </w:num>
  <w:num w:numId="241">
    <w:abstractNumId w:val="75"/>
  </w:num>
  <w:num w:numId="242">
    <w:abstractNumId w:val="127"/>
  </w:num>
  <w:num w:numId="243">
    <w:abstractNumId w:val="262"/>
  </w:num>
  <w:num w:numId="244">
    <w:abstractNumId w:val="352"/>
  </w:num>
  <w:num w:numId="245">
    <w:abstractNumId w:val="430"/>
  </w:num>
  <w:num w:numId="246">
    <w:abstractNumId w:val="206"/>
  </w:num>
  <w:num w:numId="247">
    <w:abstractNumId w:val="457"/>
  </w:num>
  <w:num w:numId="248">
    <w:abstractNumId w:val="45"/>
  </w:num>
  <w:num w:numId="249">
    <w:abstractNumId w:val="414"/>
  </w:num>
  <w:num w:numId="250">
    <w:abstractNumId w:val="96"/>
  </w:num>
  <w:num w:numId="251">
    <w:abstractNumId w:val="60"/>
  </w:num>
  <w:num w:numId="252">
    <w:abstractNumId w:val="4"/>
  </w:num>
  <w:num w:numId="253">
    <w:abstractNumId w:val="279"/>
  </w:num>
  <w:num w:numId="254">
    <w:abstractNumId w:val="362"/>
  </w:num>
  <w:num w:numId="255">
    <w:abstractNumId w:val="277"/>
  </w:num>
  <w:num w:numId="256">
    <w:abstractNumId w:val="250"/>
  </w:num>
  <w:num w:numId="257">
    <w:abstractNumId w:val="235"/>
  </w:num>
  <w:num w:numId="258">
    <w:abstractNumId w:val="259"/>
  </w:num>
  <w:num w:numId="259">
    <w:abstractNumId w:val="116"/>
  </w:num>
  <w:num w:numId="260">
    <w:abstractNumId w:val="481"/>
  </w:num>
  <w:num w:numId="261">
    <w:abstractNumId w:val="282"/>
  </w:num>
  <w:num w:numId="262">
    <w:abstractNumId w:val="111"/>
  </w:num>
  <w:num w:numId="263">
    <w:abstractNumId w:val="462"/>
  </w:num>
  <w:num w:numId="264">
    <w:abstractNumId w:val="422"/>
  </w:num>
  <w:num w:numId="265">
    <w:abstractNumId w:val="303"/>
  </w:num>
  <w:num w:numId="266">
    <w:abstractNumId w:val="401"/>
  </w:num>
  <w:num w:numId="267">
    <w:abstractNumId w:val="470"/>
  </w:num>
  <w:num w:numId="268">
    <w:abstractNumId w:val="162"/>
  </w:num>
  <w:num w:numId="269">
    <w:abstractNumId w:val="52"/>
  </w:num>
  <w:num w:numId="270">
    <w:abstractNumId w:val="440"/>
  </w:num>
  <w:num w:numId="271">
    <w:abstractNumId w:val="404"/>
  </w:num>
  <w:num w:numId="272">
    <w:abstractNumId w:val="290"/>
  </w:num>
  <w:num w:numId="273">
    <w:abstractNumId w:val="106"/>
  </w:num>
  <w:num w:numId="274">
    <w:abstractNumId w:val="198"/>
  </w:num>
  <w:num w:numId="275">
    <w:abstractNumId w:val="166"/>
  </w:num>
  <w:num w:numId="276">
    <w:abstractNumId w:val="312"/>
  </w:num>
  <w:num w:numId="277">
    <w:abstractNumId w:val="9"/>
  </w:num>
  <w:num w:numId="278">
    <w:abstractNumId w:val="344"/>
  </w:num>
  <w:num w:numId="279">
    <w:abstractNumId w:val="193"/>
  </w:num>
  <w:num w:numId="280">
    <w:abstractNumId w:val="249"/>
  </w:num>
  <w:num w:numId="281">
    <w:abstractNumId w:val="305"/>
  </w:num>
  <w:num w:numId="282">
    <w:abstractNumId w:val="213"/>
  </w:num>
  <w:num w:numId="283">
    <w:abstractNumId w:val="46"/>
  </w:num>
  <w:num w:numId="284">
    <w:abstractNumId w:val="126"/>
  </w:num>
  <w:num w:numId="285">
    <w:abstractNumId w:val="62"/>
  </w:num>
  <w:num w:numId="286">
    <w:abstractNumId w:val="451"/>
  </w:num>
  <w:num w:numId="287">
    <w:abstractNumId w:val="397"/>
  </w:num>
  <w:num w:numId="288">
    <w:abstractNumId w:val="361"/>
  </w:num>
  <w:num w:numId="289">
    <w:abstractNumId w:val="316"/>
  </w:num>
  <w:num w:numId="290">
    <w:abstractNumId w:val="176"/>
  </w:num>
  <w:num w:numId="291">
    <w:abstractNumId w:val="374"/>
  </w:num>
  <w:num w:numId="292">
    <w:abstractNumId w:val="445"/>
  </w:num>
  <w:num w:numId="293">
    <w:abstractNumId w:val="82"/>
  </w:num>
  <w:num w:numId="294">
    <w:abstractNumId w:val="319"/>
  </w:num>
  <w:num w:numId="295">
    <w:abstractNumId w:val="433"/>
  </w:num>
  <w:num w:numId="296">
    <w:abstractNumId w:val="328"/>
  </w:num>
  <w:num w:numId="297">
    <w:abstractNumId w:val="287"/>
  </w:num>
  <w:num w:numId="298">
    <w:abstractNumId w:val="363"/>
  </w:num>
  <w:num w:numId="299">
    <w:abstractNumId w:val="181"/>
  </w:num>
  <w:num w:numId="300">
    <w:abstractNumId w:val="301"/>
  </w:num>
  <w:num w:numId="301">
    <w:abstractNumId w:val="320"/>
  </w:num>
  <w:num w:numId="302">
    <w:abstractNumId w:val="435"/>
  </w:num>
  <w:num w:numId="303">
    <w:abstractNumId w:val="276"/>
  </w:num>
  <w:num w:numId="304">
    <w:abstractNumId w:val="142"/>
  </w:num>
  <w:num w:numId="305">
    <w:abstractNumId w:val="32"/>
  </w:num>
  <w:num w:numId="306">
    <w:abstractNumId w:val="478"/>
  </w:num>
  <w:num w:numId="307">
    <w:abstractNumId w:val="402"/>
  </w:num>
  <w:num w:numId="308">
    <w:abstractNumId w:val="376"/>
  </w:num>
  <w:num w:numId="309">
    <w:abstractNumId w:val="360"/>
  </w:num>
  <w:num w:numId="310">
    <w:abstractNumId w:val="419"/>
  </w:num>
  <w:num w:numId="311">
    <w:abstractNumId w:val="136"/>
  </w:num>
  <w:num w:numId="312">
    <w:abstractNumId w:val="194"/>
  </w:num>
  <w:num w:numId="313">
    <w:abstractNumId w:val="427"/>
  </w:num>
  <w:num w:numId="314">
    <w:abstractNumId w:val="407"/>
  </w:num>
  <w:num w:numId="315">
    <w:abstractNumId w:val="269"/>
  </w:num>
  <w:num w:numId="316">
    <w:abstractNumId w:val="351"/>
  </w:num>
  <w:num w:numId="317">
    <w:abstractNumId w:val="171"/>
  </w:num>
  <w:num w:numId="318">
    <w:abstractNumId w:val="299"/>
  </w:num>
  <w:num w:numId="319">
    <w:abstractNumId w:val="452"/>
  </w:num>
  <w:num w:numId="320">
    <w:abstractNumId w:val="322"/>
  </w:num>
  <w:num w:numId="321">
    <w:abstractNumId w:val="454"/>
  </w:num>
  <w:num w:numId="322">
    <w:abstractNumId w:val="469"/>
  </w:num>
  <w:num w:numId="323">
    <w:abstractNumId w:val="252"/>
  </w:num>
  <w:num w:numId="324">
    <w:abstractNumId w:val="225"/>
  </w:num>
  <w:num w:numId="325">
    <w:abstractNumId w:val="5"/>
  </w:num>
  <w:num w:numId="326">
    <w:abstractNumId w:val="8"/>
  </w:num>
  <w:num w:numId="327">
    <w:abstractNumId w:val="57"/>
  </w:num>
  <w:num w:numId="328">
    <w:abstractNumId w:val="335"/>
  </w:num>
  <w:num w:numId="329">
    <w:abstractNumId w:val="19"/>
  </w:num>
  <w:num w:numId="330">
    <w:abstractNumId w:val="228"/>
  </w:num>
  <w:num w:numId="331">
    <w:abstractNumId w:val="218"/>
  </w:num>
  <w:num w:numId="332">
    <w:abstractNumId w:val="238"/>
  </w:num>
  <w:num w:numId="333">
    <w:abstractNumId w:val="482"/>
  </w:num>
  <w:num w:numId="334">
    <w:abstractNumId w:val="308"/>
  </w:num>
  <w:num w:numId="335">
    <w:abstractNumId w:val="153"/>
  </w:num>
  <w:num w:numId="336">
    <w:abstractNumId w:val="431"/>
  </w:num>
  <w:num w:numId="337">
    <w:abstractNumId w:val="263"/>
  </w:num>
  <w:num w:numId="338">
    <w:abstractNumId w:val="318"/>
  </w:num>
  <w:num w:numId="339">
    <w:abstractNumId w:val="373"/>
  </w:num>
  <w:num w:numId="340">
    <w:abstractNumId w:val="158"/>
  </w:num>
  <w:num w:numId="341">
    <w:abstractNumId w:val="10"/>
  </w:num>
  <w:num w:numId="342">
    <w:abstractNumId w:val="144"/>
  </w:num>
  <w:num w:numId="343">
    <w:abstractNumId w:val="140"/>
  </w:num>
  <w:num w:numId="344">
    <w:abstractNumId w:val="476"/>
  </w:num>
  <w:num w:numId="345">
    <w:abstractNumId w:val="409"/>
  </w:num>
  <w:num w:numId="346">
    <w:abstractNumId w:val="199"/>
  </w:num>
  <w:num w:numId="347">
    <w:abstractNumId w:val="236"/>
  </w:num>
  <w:num w:numId="348">
    <w:abstractNumId w:val="30"/>
  </w:num>
  <w:num w:numId="349">
    <w:abstractNumId w:val="157"/>
  </w:num>
  <w:num w:numId="350">
    <w:abstractNumId w:val="187"/>
  </w:num>
  <w:num w:numId="351">
    <w:abstractNumId w:val="134"/>
  </w:num>
  <w:num w:numId="352">
    <w:abstractNumId w:val="192"/>
  </w:num>
  <w:num w:numId="353">
    <w:abstractNumId w:val="317"/>
  </w:num>
  <w:num w:numId="354">
    <w:abstractNumId w:val="209"/>
  </w:num>
  <w:num w:numId="355">
    <w:abstractNumId w:val="239"/>
  </w:num>
  <w:num w:numId="356">
    <w:abstractNumId w:val="273"/>
  </w:num>
  <w:num w:numId="357">
    <w:abstractNumId w:val="288"/>
  </w:num>
  <w:num w:numId="358">
    <w:abstractNumId w:val="306"/>
  </w:num>
  <w:num w:numId="359">
    <w:abstractNumId w:val="101"/>
  </w:num>
  <w:num w:numId="360">
    <w:abstractNumId w:val="338"/>
  </w:num>
  <w:num w:numId="361">
    <w:abstractNumId w:val="424"/>
  </w:num>
  <w:num w:numId="362">
    <w:abstractNumId w:val="33"/>
  </w:num>
  <w:num w:numId="363">
    <w:abstractNumId w:val="337"/>
  </w:num>
  <w:num w:numId="364">
    <w:abstractNumId w:val="336"/>
  </w:num>
  <w:num w:numId="365">
    <w:abstractNumId w:val="73"/>
  </w:num>
  <w:num w:numId="366">
    <w:abstractNumId w:val="159"/>
  </w:num>
  <w:num w:numId="367">
    <w:abstractNumId w:val="3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8">
    <w:abstractNumId w:val="0"/>
  </w:num>
  <w:num w:numId="36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0">
    <w:abstractNumId w:val="4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1">
    <w:abstractNumId w:val="2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2">
    <w:abstractNumId w:val="10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3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4">
    <w:abstractNumId w:val="321"/>
  </w:num>
  <w:num w:numId="375">
    <w:abstractNumId w:val="85"/>
  </w:num>
  <w:num w:numId="376">
    <w:abstractNumId w:val="3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7">
    <w:abstractNumId w:val="9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8">
    <w:abstractNumId w:val="1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">
    <w:abstractNumId w:val="86"/>
  </w:num>
  <w:num w:numId="380">
    <w:abstractNumId w:val="216"/>
  </w:num>
  <w:num w:numId="381">
    <w:abstractNumId w:val="368"/>
    <w:lvlOverride w:ilvl="0"/>
    <w:lvlOverride w:ilvl="1">
      <w:startOverride w:val="1"/>
    </w:lvlOverride>
    <w:lvlOverride w:ilvl="2"/>
    <w:lvlOverride w:ilvl="3">
      <w:startOverride w:val="1"/>
    </w:lvlOverride>
    <w:lvlOverride w:ilvl="4"/>
    <w:lvlOverride w:ilvl="5"/>
    <w:lvlOverride w:ilvl="6"/>
    <w:lvlOverride w:ilvl="7"/>
    <w:lvlOverride w:ilvl="8"/>
  </w:num>
  <w:num w:numId="382">
    <w:abstractNumId w:val="285"/>
  </w:num>
  <w:num w:numId="383">
    <w:abstractNumId w:val="3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4">
    <w:abstractNumId w:val="46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85">
    <w:abstractNumId w:val="34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6">
    <w:abstractNumId w:val="5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87">
    <w:abstractNumId w:val="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8">
    <w:abstractNumId w:val="2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9">
    <w:abstractNumId w:val="4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0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1">
    <w:abstractNumId w:val="1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2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3">
    <w:abstractNumId w:val="2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4">
    <w:abstractNumId w:val="2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">
    <w:abstractNumId w:val="3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7">
    <w:abstractNumId w:val="1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8">
    <w:abstractNumId w:val="4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9">
    <w:abstractNumId w:val="20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">
    <w:abstractNumId w:val="1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1">
    <w:abstractNumId w:val="10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2">
    <w:abstractNumId w:val="3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3">
    <w:abstractNumId w:val="1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4">
    <w:abstractNumId w:val="3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5">
    <w:abstractNumId w:val="4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6">
    <w:abstractNumId w:val="125"/>
  </w:num>
  <w:num w:numId="407">
    <w:abstractNumId w:val="29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8">
    <w:abstractNumId w:val="76"/>
  </w:num>
  <w:num w:numId="409">
    <w:abstractNumId w:val="3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0">
    <w:abstractNumId w:val="359"/>
  </w:num>
  <w:num w:numId="411">
    <w:abstractNumId w:val="453"/>
  </w:num>
  <w:num w:numId="412">
    <w:abstractNumId w:val="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3">
    <w:abstractNumId w:val="3"/>
  </w:num>
  <w:num w:numId="414">
    <w:abstractNumId w:val="185"/>
  </w:num>
  <w:num w:numId="415">
    <w:abstractNumId w:val="84"/>
  </w:num>
  <w:num w:numId="416">
    <w:abstractNumId w:val="26"/>
  </w:num>
  <w:num w:numId="417">
    <w:abstractNumId w:val="208"/>
  </w:num>
  <w:num w:numId="418">
    <w:abstractNumId w:val="63"/>
  </w:num>
  <w:num w:numId="419">
    <w:abstractNumId w:val="353"/>
  </w:num>
  <w:num w:numId="420">
    <w:abstractNumId w:val="261"/>
  </w:num>
  <w:num w:numId="421">
    <w:abstractNumId w:val="241"/>
  </w:num>
  <w:num w:numId="422">
    <w:abstractNumId w:val="296"/>
  </w:num>
  <w:num w:numId="423">
    <w:abstractNumId w:val="54"/>
  </w:num>
  <w:num w:numId="424">
    <w:abstractNumId w:val="1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5">
    <w:abstractNumId w:val="2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6">
    <w:abstractNumId w:val="2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7">
    <w:abstractNumId w:val="4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8">
    <w:abstractNumId w:val="1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9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0">
    <w:abstractNumId w:val="1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1">
    <w:abstractNumId w:val="2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2">
    <w:abstractNumId w:val="1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3">
    <w:abstractNumId w:val="10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4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6">
    <w:abstractNumId w:val="2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7">
    <w:abstractNumId w:val="20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8">
    <w:abstractNumId w:val="10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9">
    <w:abstractNumId w:val="39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0">
    <w:abstractNumId w:val="38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1">
    <w:abstractNumId w:val="4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2">
    <w:abstractNumId w:val="4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3">
    <w:abstractNumId w:val="1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4">
    <w:abstractNumId w:val="3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5">
    <w:abstractNumId w:val="9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6">
    <w:abstractNumId w:val="3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7">
    <w:abstractNumId w:val="1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8">
    <w:abstractNumId w:val="19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0">
    <w:abstractNumId w:val="436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1">
    <w:abstractNumId w:val="1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2">
    <w:abstractNumId w:val="399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3">
    <w:abstractNumId w:val="5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5">
    <w:abstractNumId w:val="2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6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7">
    <w:abstractNumId w:val="2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8">
    <w:abstractNumId w:val="7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9">
    <w:abstractNumId w:val="17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0">
    <w:abstractNumId w:val="172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1">
    <w:abstractNumId w:val="3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2">
    <w:abstractNumId w:val="4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/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4">
    <w:abstractNumId w:val="3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5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6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7">
    <w:abstractNumId w:val="3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8">
    <w:abstractNumId w:val="4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9">
    <w:abstractNumId w:val="4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0">
    <w:abstractNumId w:val="81"/>
  </w:num>
  <w:num w:numId="471">
    <w:abstractNumId w:val="37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3">
    <w:abstractNumId w:val="3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4">
    <w:abstractNumId w:val="2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5">
    <w:abstractNumId w:val="87"/>
  </w:num>
  <w:num w:numId="47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8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9">
    <w:abstractNumId w:val="4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0">
    <w:abstractNumId w:val="4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1">
    <w:abstractNumId w:val="2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2">
    <w:abstractNumId w:val="2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3">
    <w:abstractNumId w:val="4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4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5">
    <w:abstractNumId w:val="40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7">
    <w:abstractNumId w:val="4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8">
    <w:abstractNumId w:val="307"/>
  </w:num>
  <w:numIdMacAtCleanup w:val="4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bordersDoNotSurroundHeader/>
  <w:bordersDoNotSurroundFooter/>
  <w:attachedTemplate r:id="rId1"/>
  <w:documentProtection w:formatting="1" w:enforcement="0"/>
  <w:defaultTabStop w:val="420"/>
  <w:drawingGridHorizontalSpacing w:val="140"/>
  <w:drawingGridVerticalSpacing w:val="381"/>
  <w:displayHorizontalDrawingGridEvery w:val="0"/>
  <w:characterSpacingControl w:val="compressPunctuation"/>
  <w:savePreviewPicture/>
  <w:hdrShapeDefaults>
    <o:shapedefaults v:ext="edit" spidmax="2049">
      <o:colormru v:ext="edit" colors="#cf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DD2"/>
    <w:rsid w:val="0000088F"/>
    <w:rsid w:val="00000DBA"/>
    <w:rsid w:val="00000EB2"/>
    <w:rsid w:val="0000165B"/>
    <w:rsid w:val="000018F3"/>
    <w:rsid w:val="00001BB6"/>
    <w:rsid w:val="00002B34"/>
    <w:rsid w:val="000059A7"/>
    <w:rsid w:val="000059C3"/>
    <w:rsid w:val="000067B0"/>
    <w:rsid w:val="00006868"/>
    <w:rsid w:val="00010746"/>
    <w:rsid w:val="00011040"/>
    <w:rsid w:val="00011426"/>
    <w:rsid w:val="00011A71"/>
    <w:rsid w:val="00011CDC"/>
    <w:rsid w:val="000123DE"/>
    <w:rsid w:val="0001350C"/>
    <w:rsid w:val="00014A89"/>
    <w:rsid w:val="00015148"/>
    <w:rsid w:val="000152B7"/>
    <w:rsid w:val="00015AA8"/>
    <w:rsid w:val="00016507"/>
    <w:rsid w:val="00016E25"/>
    <w:rsid w:val="000178B9"/>
    <w:rsid w:val="000179E0"/>
    <w:rsid w:val="00020112"/>
    <w:rsid w:val="00020160"/>
    <w:rsid w:val="0002021B"/>
    <w:rsid w:val="000215F5"/>
    <w:rsid w:val="00024835"/>
    <w:rsid w:val="000261B5"/>
    <w:rsid w:val="000266B2"/>
    <w:rsid w:val="0002794D"/>
    <w:rsid w:val="000306D7"/>
    <w:rsid w:val="00030983"/>
    <w:rsid w:val="00033D9F"/>
    <w:rsid w:val="00033E3A"/>
    <w:rsid w:val="0003467E"/>
    <w:rsid w:val="00034D65"/>
    <w:rsid w:val="000355AA"/>
    <w:rsid w:val="0004190F"/>
    <w:rsid w:val="00042A4A"/>
    <w:rsid w:val="0004338E"/>
    <w:rsid w:val="000440AC"/>
    <w:rsid w:val="00045B0E"/>
    <w:rsid w:val="00045B36"/>
    <w:rsid w:val="00045EC2"/>
    <w:rsid w:val="000461BB"/>
    <w:rsid w:val="00046922"/>
    <w:rsid w:val="00046A6C"/>
    <w:rsid w:val="00046D3C"/>
    <w:rsid w:val="00047075"/>
    <w:rsid w:val="000477D1"/>
    <w:rsid w:val="0005083D"/>
    <w:rsid w:val="00050D4B"/>
    <w:rsid w:val="00052CCD"/>
    <w:rsid w:val="000532DB"/>
    <w:rsid w:val="000534E0"/>
    <w:rsid w:val="000545C4"/>
    <w:rsid w:val="00054B26"/>
    <w:rsid w:val="00054CD8"/>
    <w:rsid w:val="0005528E"/>
    <w:rsid w:val="00055382"/>
    <w:rsid w:val="00055457"/>
    <w:rsid w:val="000557A8"/>
    <w:rsid w:val="000559C1"/>
    <w:rsid w:val="000565F9"/>
    <w:rsid w:val="00056AD6"/>
    <w:rsid w:val="00057546"/>
    <w:rsid w:val="000606CB"/>
    <w:rsid w:val="00061761"/>
    <w:rsid w:val="00061F7D"/>
    <w:rsid w:val="0006223A"/>
    <w:rsid w:val="000637FB"/>
    <w:rsid w:val="000639CB"/>
    <w:rsid w:val="00063E2D"/>
    <w:rsid w:val="00066046"/>
    <w:rsid w:val="00066403"/>
    <w:rsid w:val="00067013"/>
    <w:rsid w:val="000671A2"/>
    <w:rsid w:val="000671FA"/>
    <w:rsid w:val="0006773B"/>
    <w:rsid w:val="00067909"/>
    <w:rsid w:val="00067A7D"/>
    <w:rsid w:val="00067B32"/>
    <w:rsid w:val="0007055A"/>
    <w:rsid w:val="000714BD"/>
    <w:rsid w:val="000721CF"/>
    <w:rsid w:val="000729E6"/>
    <w:rsid w:val="000748BC"/>
    <w:rsid w:val="00074B9D"/>
    <w:rsid w:val="00074E18"/>
    <w:rsid w:val="00075935"/>
    <w:rsid w:val="00077B5D"/>
    <w:rsid w:val="00081BB2"/>
    <w:rsid w:val="00081E0C"/>
    <w:rsid w:val="000820E8"/>
    <w:rsid w:val="00083C07"/>
    <w:rsid w:val="000842B1"/>
    <w:rsid w:val="00086253"/>
    <w:rsid w:val="0008717E"/>
    <w:rsid w:val="0009085D"/>
    <w:rsid w:val="00090E2E"/>
    <w:rsid w:val="000919D2"/>
    <w:rsid w:val="00091A96"/>
    <w:rsid w:val="00091EA5"/>
    <w:rsid w:val="00093284"/>
    <w:rsid w:val="000936E4"/>
    <w:rsid w:val="00093F5F"/>
    <w:rsid w:val="00094443"/>
    <w:rsid w:val="0009457E"/>
    <w:rsid w:val="00095204"/>
    <w:rsid w:val="00095DB7"/>
    <w:rsid w:val="000965C2"/>
    <w:rsid w:val="00097C77"/>
    <w:rsid w:val="000A033E"/>
    <w:rsid w:val="000A0642"/>
    <w:rsid w:val="000A0792"/>
    <w:rsid w:val="000A0DF9"/>
    <w:rsid w:val="000A1FB1"/>
    <w:rsid w:val="000A3912"/>
    <w:rsid w:val="000A3E85"/>
    <w:rsid w:val="000A4892"/>
    <w:rsid w:val="000A61E7"/>
    <w:rsid w:val="000A6BDF"/>
    <w:rsid w:val="000A6C4D"/>
    <w:rsid w:val="000A72D0"/>
    <w:rsid w:val="000A7535"/>
    <w:rsid w:val="000B0A2D"/>
    <w:rsid w:val="000B17A9"/>
    <w:rsid w:val="000B2091"/>
    <w:rsid w:val="000B2789"/>
    <w:rsid w:val="000B2A72"/>
    <w:rsid w:val="000B3940"/>
    <w:rsid w:val="000B3AD3"/>
    <w:rsid w:val="000B4306"/>
    <w:rsid w:val="000B5280"/>
    <w:rsid w:val="000B5CAD"/>
    <w:rsid w:val="000B6003"/>
    <w:rsid w:val="000B6AC6"/>
    <w:rsid w:val="000B7005"/>
    <w:rsid w:val="000B7254"/>
    <w:rsid w:val="000B7DEE"/>
    <w:rsid w:val="000C111C"/>
    <w:rsid w:val="000C120A"/>
    <w:rsid w:val="000C161D"/>
    <w:rsid w:val="000C3256"/>
    <w:rsid w:val="000C3D0F"/>
    <w:rsid w:val="000C4075"/>
    <w:rsid w:val="000C4402"/>
    <w:rsid w:val="000C463A"/>
    <w:rsid w:val="000C5159"/>
    <w:rsid w:val="000C5938"/>
    <w:rsid w:val="000C5B22"/>
    <w:rsid w:val="000C5BBF"/>
    <w:rsid w:val="000C6295"/>
    <w:rsid w:val="000C6396"/>
    <w:rsid w:val="000C6838"/>
    <w:rsid w:val="000C696E"/>
    <w:rsid w:val="000C72A9"/>
    <w:rsid w:val="000C7542"/>
    <w:rsid w:val="000D0A6D"/>
    <w:rsid w:val="000D1083"/>
    <w:rsid w:val="000D374C"/>
    <w:rsid w:val="000D3F37"/>
    <w:rsid w:val="000D4E5B"/>
    <w:rsid w:val="000D602A"/>
    <w:rsid w:val="000D6329"/>
    <w:rsid w:val="000D6505"/>
    <w:rsid w:val="000D6CAF"/>
    <w:rsid w:val="000D6E36"/>
    <w:rsid w:val="000E0056"/>
    <w:rsid w:val="000E0554"/>
    <w:rsid w:val="000E1AF8"/>
    <w:rsid w:val="000E3D4F"/>
    <w:rsid w:val="000E5CF9"/>
    <w:rsid w:val="000E65DB"/>
    <w:rsid w:val="000E6739"/>
    <w:rsid w:val="000E75F5"/>
    <w:rsid w:val="000F0A76"/>
    <w:rsid w:val="000F22CF"/>
    <w:rsid w:val="000F40C1"/>
    <w:rsid w:val="000F42DA"/>
    <w:rsid w:val="000F63CF"/>
    <w:rsid w:val="000F7AA5"/>
    <w:rsid w:val="001004EA"/>
    <w:rsid w:val="00102277"/>
    <w:rsid w:val="001022DC"/>
    <w:rsid w:val="00102566"/>
    <w:rsid w:val="00102C4C"/>
    <w:rsid w:val="00102D29"/>
    <w:rsid w:val="001030D0"/>
    <w:rsid w:val="00103212"/>
    <w:rsid w:val="001032FB"/>
    <w:rsid w:val="00103B65"/>
    <w:rsid w:val="00104856"/>
    <w:rsid w:val="00104DA5"/>
    <w:rsid w:val="00104F94"/>
    <w:rsid w:val="00106E13"/>
    <w:rsid w:val="001075EE"/>
    <w:rsid w:val="0011108E"/>
    <w:rsid w:val="0011131A"/>
    <w:rsid w:val="00111D49"/>
    <w:rsid w:val="00112E57"/>
    <w:rsid w:val="00113951"/>
    <w:rsid w:val="00117F8D"/>
    <w:rsid w:val="001203DB"/>
    <w:rsid w:val="00120667"/>
    <w:rsid w:val="00120B8B"/>
    <w:rsid w:val="001219BA"/>
    <w:rsid w:val="001229D1"/>
    <w:rsid w:val="001235BB"/>
    <w:rsid w:val="001236A6"/>
    <w:rsid w:val="00123AE1"/>
    <w:rsid w:val="0012442D"/>
    <w:rsid w:val="00125A43"/>
    <w:rsid w:val="001264E3"/>
    <w:rsid w:val="00126704"/>
    <w:rsid w:val="00126F19"/>
    <w:rsid w:val="0012769D"/>
    <w:rsid w:val="00127914"/>
    <w:rsid w:val="00127FB0"/>
    <w:rsid w:val="00131154"/>
    <w:rsid w:val="0013144A"/>
    <w:rsid w:val="00132069"/>
    <w:rsid w:val="0013215E"/>
    <w:rsid w:val="00132B1C"/>
    <w:rsid w:val="00132BA6"/>
    <w:rsid w:val="00133807"/>
    <w:rsid w:val="0013543E"/>
    <w:rsid w:val="001356EC"/>
    <w:rsid w:val="001362A1"/>
    <w:rsid w:val="00136459"/>
    <w:rsid w:val="00136491"/>
    <w:rsid w:val="00136822"/>
    <w:rsid w:val="001375D7"/>
    <w:rsid w:val="00141023"/>
    <w:rsid w:val="00141B5A"/>
    <w:rsid w:val="00141E14"/>
    <w:rsid w:val="00142309"/>
    <w:rsid w:val="001425DC"/>
    <w:rsid w:val="00142AF2"/>
    <w:rsid w:val="0014431E"/>
    <w:rsid w:val="00144A96"/>
    <w:rsid w:val="00144D6E"/>
    <w:rsid w:val="00145C2F"/>
    <w:rsid w:val="00145E8F"/>
    <w:rsid w:val="00146C5F"/>
    <w:rsid w:val="00150B94"/>
    <w:rsid w:val="00150CA6"/>
    <w:rsid w:val="001518EF"/>
    <w:rsid w:val="00152017"/>
    <w:rsid w:val="0015322B"/>
    <w:rsid w:val="00154276"/>
    <w:rsid w:val="00154495"/>
    <w:rsid w:val="00154F61"/>
    <w:rsid w:val="00156218"/>
    <w:rsid w:val="00156F9A"/>
    <w:rsid w:val="001572F9"/>
    <w:rsid w:val="001604F9"/>
    <w:rsid w:val="0016138E"/>
    <w:rsid w:val="001642D0"/>
    <w:rsid w:val="00164954"/>
    <w:rsid w:val="00164C34"/>
    <w:rsid w:val="00165940"/>
    <w:rsid w:val="001667D8"/>
    <w:rsid w:val="00166C30"/>
    <w:rsid w:val="00167A83"/>
    <w:rsid w:val="001700FC"/>
    <w:rsid w:val="00171209"/>
    <w:rsid w:val="00171B94"/>
    <w:rsid w:val="00171D1F"/>
    <w:rsid w:val="00172601"/>
    <w:rsid w:val="00172C3F"/>
    <w:rsid w:val="00172F22"/>
    <w:rsid w:val="0017589C"/>
    <w:rsid w:val="00176032"/>
    <w:rsid w:val="001761C9"/>
    <w:rsid w:val="001766BE"/>
    <w:rsid w:val="00176BF1"/>
    <w:rsid w:val="001772C9"/>
    <w:rsid w:val="001775B9"/>
    <w:rsid w:val="00177789"/>
    <w:rsid w:val="0018012D"/>
    <w:rsid w:val="00180988"/>
    <w:rsid w:val="00180DB3"/>
    <w:rsid w:val="001812BA"/>
    <w:rsid w:val="00181ADF"/>
    <w:rsid w:val="00181B2A"/>
    <w:rsid w:val="00182091"/>
    <w:rsid w:val="001823A8"/>
    <w:rsid w:val="00182AD4"/>
    <w:rsid w:val="00182C57"/>
    <w:rsid w:val="001831D9"/>
    <w:rsid w:val="00183290"/>
    <w:rsid w:val="001834E7"/>
    <w:rsid w:val="001835A9"/>
    <w:rsid w:val="00183BC6"/>
    <w:rsid w:val="00186009"/>
    <w:rsid w:val="001865BC"/>
    <w:rsid w:val="00186A1E"/>
    <w:rsid w:val="001876F8"/>
    <w:rsid w:val="001878AB"/>
    <w:rsid w:val="00190CDD"/>
    <w:rsid w:val="00191A81"/>
    <w:rsid w:val="00191EFA"/>
    <w:rsid w:val="00192D17"/>
    <w:rsid w:val="00193877"/>
    <w:rsid w:val="001941C7"/>
    <w:rsid w:val="001945BA"/>
    <w:rsid w:val="00194665"/>
    <w:rsid w:val="00195F46"/>
    <w:rsid w:val="00196123"/>
    <w:rsid w:val="001969EF"/>
    <w:rsid w:val="00197E28"/>
    <w:rsid w:val="001A069B"/>
    <w:rsid w:val="001A2757"/>
    <w:rsid w:val="001A2CE9"/>
    <w:rsid w:val="001A30ED"/>
    <w:rsid w:val="001A36BA"/>
    <w:rsid w:val="001A36D2"/>
    <w:rsid w:val="001A450E"/>
    <w:rsid w:val="001A4D66"/>
    <w:rsid w:val="001A4EFE"/>
    <w:rsid w:val="001A57C1"/>
    <w:rsid w:val="001A5A75"/>
    <w:rsid w:val="001A5F29"/>
    <w:rsid w:val="001A6466"/>
    <w:rsid w:val="001A661F"/>
    <w:rsid w:val="001A7364"/>
    <w:rsid w:val="001A750C"/>
    <w:rsid w:val="001B10C7"/>
    <w:rsid w:val="001B18B5"/>
    <w:rsid w:val="001B1B69"/>
    <w:rsid w:val="001B30B7"/>
    <w:rsid w:val="001B3D11"/>
    <w:rsid w:val="001B43ED"/>
    <w:rsid w:val="001B4789"/>
    <w:rsid w:val="001B4C5B"/>
    <w:rsid w:val="001B5509"/>
    <w:rsid w:val="001B5C05"/>
    <w:rsid w:val="001B633D"/>
    <w:rsid w:val="001B64D1"/>
    <w:rsid w:val="001B7EAE"/>
    <w:rsid w:val="001C042F"/>
    <w:rsid w:val="001C267D"/>
    <w:rsid w:val="001C2730"/>
    <w:rsid w:val="001C2C74"/>
    <w:rsid w:val="001C3946"/>
    <w:rsid w:val="001C3C7B"/>
    <w:rsid w:val="001C4A36"/>
    <w:rsid w:val="001C4B2C"/>
    <w:rsid w:val="001C4ED8"/>
    <w:rsid w:val="001C62F7"/>
    <w:rsid w:val="001C638D"/>
    <w:rsid w:val="001D0676"/>
    <w:rsid w:val="001D2974"/>
    <w:rsid w:val="001D2FF7"/>
    <w:rsid w:val="001D49CB"/>
    <w:rsid w:val="001D751D"/>
    <w:rsid w:val="001D77B2"/>
    <w:rsid w:val="001E0DB4"/>
    <w:rsid w:val="001E10BA"/>
    <w:rsid w:val="001E2246"/>
    <w:rsid w:val="001E255C"/>
    <w:rsid w:val="001E263E"/>
    <w:rsid w:val="001E2D92"/>
    <w:rsid w:val="001E2FE0"/>
    <w:rsid w:val="001E3F24"/>
    <w:rsid w:val="001E5C9D"/>
    <w:rsid w:val="001E642E"/>
    <w:rsid w:val="001E7866"/>
    <w:rsid w:val="001F007C"/>
    <w:rsid w:val="001F04B1"/>
    <w:rsid w:val="001F0D7B"/>
    <w:rsid w:val="001F103C"/>
    <w:rsid w:val="001F18E4"/>
    <w:rsid w:val="001F19B3"/>
    <w:rsid w:val="001F1E1E"/>
    <w:rsid w:val="001F226A"/>
    <w:rsid w:val="001F2A7D"/>
    <w:rsid w:val="001F4BB9"/>
    <w:rsid w:val="001F5FDF"/>
    <w:rsid w:val="00200D2D"/>
    <w:rsid w:val="0020175D"/>
    <w:rsid w:val="00203741"/>
    <w:rsid w:val="00205B5A"/>
    <w:rsid w:val="002062CF"/>
    <w:rsid w:val="00206A12"/>
    <w:rsid w:val="00207155"/>
    <w:rsid w:val="00210EB5"/>
    <w:rsid w:val="002119D1"/>
    <w:rsid w:val="00211A36"/>
    <w:rsid w:val="00211D90"/>
    <w:rsid w:val="00211EE7"/>
    <w:rsid w:val="0021246F"/>
    <w:rsid w:val="00213D81"/>
    <w:rsid w:val="00214BB1"/>
    <w:rsid w:val="0021555F"/>
    <w:rsid w:val="00216F29"/>
    <w:rsid w:val="0021758D"/>
    <w:rsid w:val="00217808"/>
    <w:rsid w:val="00221343"/>
    <w:rsid w:val="0022169A"/>
    <w:rsid w:val="00222A32"/>
    <w:rsid w:val="002239F7"/>
    <w:rsid w:val="0022432F"/>
    <w:rsid w:val="00224E14"/>
    <w:rsid w:val="002254BA"/>
    <w:rsid w:val="00227A07"/>
    <w:rsid w:val="00227EDC"/>
    <w:rsid w:val="00230F52"/>
    <w:rsid w:val="002310B7"/>
    <w:rsid w:val="002318B3"/>
    <w:rsid w:val="00233966"/>
    <w:rsid w:val="00234198"/>
    <w:rsid w:val="00235234"/>
    <w:rsid w:val="00235796"/>
    <w:rsid w:val="00236260"/>
    <w:rsid w:val="002370AD"/>
    <w:rsid w:val="00240415"/>
    <w:rsid w:val="00240F45"/>
    <w:rsid w:val="002411DB"/>
    <w:rsid w:val="002412B8"/>
    <w:rsid w:val="00241D65"/>
    <w:rsid w:val="0024239A"/>
    <w:rsid w:val="00242822"/>
    <w:rsid w:val="00243B97"/>
    <w:rsid w:val="002446F0"/>
    <w:rsid w:val="00246251"/>
    <w:rsid w:val="0024650A"/>
    <w:rsid w:val="002469AF"/>
    <w:rsid w:val="00246A00"/>
    <w:rsid w:val="00247E27"/>
    <w:rsid w:val="00250944"/>
    <w:rsid w:val="00250A45"/>
    <w:rsid w:val="00250B72"/>
    <w:rsid w:val="00251578"/>
    <w:rsid w:val="002542EE"/>
    <w:rsid w:val="002543A5"/>
    <w:rsid w:val="002548E9"/>
    <w:rsid w:val="00254ADA"/>
    <w:rsid w:val="00255558"/>
    <w:rsid w:val="00255A88"/>
    <w:rsid w:val="00256438"/>
    <w:rsid w:val="00257029"/>
    <w:rsid w:val="00257713"/>
    <w:rsid w:val="0026072C"/>
    <w:rsid w:val="00260989"/>
    <w:rsid w:val="00260B05"/>
    <w:rsid w:val="0026162A"/>
    <w:rsid w:val="00261F03"/>
    <w:rsid w:val="00264CD9"/>
    <w:rsid w:val="00264FAE"/>
    <w:rsid w:val="00265B98"/>
    <w:rsid w:val="00265FBD"/>
    <w:rsid w:val="002664D6"/>
    <w:rsid w:val="0026665E"/>
    <w:rsid w:val="00267075"/>
    <w:rsid w:val="00267292"/>
    <w:rsid w:val="00267903"/>
    <w:rsid w:val="00267CFA"/>
    <w:rsid w:val="00267FA9"/>
    <w:rsid w:val="00271084"/>
    <w:rsid w:val="00271CD6"/>
    <w:rsid w:val="00272EF3"/>
    <w:rsid w:val="00273534"/>
    <w:rsid w:val="00273A69"/>
    <w:rsid w:val="00274636"/>
    <w:rsid w:val="002756FE"/>
    <w:rsid w:val="002757E4"/>
    <w:rsid w:val="00275C27"/>
    <w:rsid w:val="00275EF8"/>
    <w:rsid w:val="00276959"/>
    <w:rsid w:val="002776BE"/>
    <w:rsid w:val="00277F02"/>
    <w:rsid w:val="002801AB"/>
    <w:rsid w:val="002808E7"/>
    <w:rsid w:val="00280D23"/>
    <w:rsid w:val="002821CB"/>
    <w:rsid w:val="00282D46"/>
    <w:rsid w:val="00283132"/>
    <w:rsid w:val="00284558"/>
    <w:rsid w:val="00284749"/>
    <w:rsid w:val="00284B5E"/>
    <w:rsid w:val="0028627A"/>
    <w:rsid w:val="00287001"/>
    <w:rsid w:val="0028711E"/>
    <w:rsid w:val="0028744D"/>
    <w:rsid w:val="00287E28"/>
    <w:rsid w:val="00290C2C"/>
    <w:rsid w:val="0029382A"/>
    <w:rsid w:val="00293CA2"/>
    <w:rsid w:val="002944A3"/>
    <w:rsid w:val="00294604"/>
    <w:rsid w:val="00295D22"/>
    <w:rsid w:val="002962A1"/>
    <w:rsid w:val="00296F85"/>
    <w:rsid w:val="002A045D"/>
    <w:rsid w:val="002A18D0"/>
    <w:rsid w:val="002A1EA6"/>
    <w:rsid w:val="002A1F5E"/>
    <w:rsid w:val="002A2AB3"/>
    <w:rsid w:val="002A2B0F"/>
    <w:rsid w:val="002A2D0A"/>
    <w:rsid w:val="002A41FF"/>
    <w:rsid w:val="002A4582"/>
    <w:rsid w:val="002A48AE"/>
    <w:rsid w:val="002A4D38"/>
    <w:rsid w:val="002A5714"/>
    <w:rsid w:val="002A5952"/>
    <w:rsid w:val="002A5AF0"/>
    <w:rsid w:val="002A66C0"/>
    <w:rsid w:val="002A7298"/>
    <w:rsid w:val="002A76F1"/>
    <w:rsid w:val="002B03B9"/>
    <w:rsid w:val="002B03F1"/>
    <w:rsid w:val="002B0432"/>
    <w:rsid w:val="002B0932"/>
    <w:rsid w:val="002B1361"/>
    <w:rsid w:val="002B25CA"/>
    <w:rsid w:val="002B2823"/>
    <w:rsid w:val="002B3BC9"/>
    <w:rsid w:val="002B4DC6"/>
    <w:rsid w:val="002B5669"/>
    <w:rsid w:val="002B7013"/>
    <w:rsid w:val="002C1A55"/>
    <w:rsid w:val="002C1D9B"/>
    <w:rsid w:val="002C2A50"/>
    <w:rsid w:val="002C39AF"/>
    <w:rsid w:val="002C4B1C"/>
    <w:rsid w:val="002C5C99"/>
    <w:rsid w:val="002C5EF7"/>
    <w:rsid w:val="002C6478"/>
    <w:rsid w:val="002C6955"/>
    <w:rsid w:val="002C6BCD"/>
    <w:rsid w:val="002D0044"/>
    <w:rsid w:val="002D3AFA"/>
    <w:rsid w:val="002D3B83"/>
    <w:rsid w:val="002D3B9B"/>
    <w:rsid w:val="002D572E"/>
    <w:rsid w:val="002D5B9B"/>
    <w:rsid w:val="002D6146"/>
    <w:rsid w:val="002D63CD"/>
    <w:rsid w:val="002D6498"/>
    <w:rsid w:val="002D66A8"/>
    <w:rsid w:val="002D72D3"/>
    <w:rsid w:val="002E0B55"/>
    <w:rsid w:val="002E103E"/>
    <w:rsid w:val="002E214E"/>
    <w:rsid w:val="002E24D6"/>
    <w:rsid w:val="002E2651"/>
    <w:rsid w:val="002E3022"/>
    <w:rsid w:val="002E32F5"/>
    <w:rsid w:val="002E41BF"/>
    <w:rsid w:val="002E496D"/>
    <w:rsid w:val="002E5020"/>
    <w:rsid w:val="002E50F1"/>
    <w:rsid w:val="002E5AD8"/>
    <w:rsid w:val="002E5E67"/>
    <w:rsid w:val="002E6A88"/>
    <w:rsid w:val="002F08F9"/>
    <w:rsid w:val="002F15EC"/>
    <w:rsid w:val="002F1D1D"/>
    <w:rsid w:val="002F1D67"/>
    <w:rsid w:val="002F1F01"/>
    <w:rsid w:val="002F212A"/>
    <w:rsid w:val="002F26C3"/>
    <w:rsid w:val="002F2E5B"/>
    <w:rsid w:val="002F306B"/>
    <w:rsid w:val="002F3842"/>
    <w:rsid w:val="002F388E"/>
    <w:rsid w:val="002F4402"/>
    <w:rsid w:val="002F4E56"/>
    <w:rsid w:val="002F524B"/>
    <w:rsid w:val="002F689E"/>
    <w:rsid w:val="002F75C7"/>
    <w:rsid w:val="002F7D2F"/>
    <w:rsid w:val="003008E6"/>
    <w:rsid w:val="00301054"/>
    <w:rsid w:val="003017BF"/>
    <w:rsid w:val="00301C20"/>
    <w:rsid w:val="00302355"/>
    <w:rsid w:val="003025CA"/>
    <w:rsid w:val="003037C6"/>
    <w:rsid w:val="00303E69"/>
    <w:rsid w:val="00304643"/>
    <w:rsid w:val="003046B3"/>
    <w:rsid w:val="00304948"/>
    <w:rsid w:val="0030524C"/>
    <w:rsid w:val="00305B9E"/>
    <w:rsid w:val="00305C83"/>
    <w:rsid w:val="003062ED"/>
    <w:rsid w:val="0030671D"/>
    <w:rsid w:val="003073F4"/>
    <w:rsid w:val="00307D03"/>
    <w:rsid w:val="003102E7"/>
    <w:rsid w:val="00310A53"/>
    <w:rsid w:val="00311B62"/>
    <w:rsid w:val="00312E86"/>
    <w:rsid w:val="00312FC6"/>
    <w:rsid w:val="00313D28"/>
    <w:rsid w:val="003144C5"/>
    <w:rsid w:val="00314DD8"/>
    <w:rsid w:val="00314E4C"/>
    <w:rsid w:val="0031630D"/>
    <w:rsid w:val="00316783"/>
    <w:rsid w:val="00317BD3"/>
    <w:rsid w:val="00317E45"/>
    <w:rsid w:val="00320C2E"/>
    <w:rsid w:val="00321EBA"/>
    <w:rsid w:val="00321FE4"/>
    <w:rsid w:val="0032322B"/>
    <w:rsid w:val="0032402D"/>
    <w:rsid w:val="003241A4"/>
    <w:rsid w:val="0032487F"/>
    <w:rsid w:val="0032488F"/>
    <w:rsid w:val="00324D02"/>
    <w:rsid w:val="00325034"/>
    <w:rsid w:val="00325A3F"/>
    <w:rsid w:val="00327206"/>
    <w:rsid w:val="00330433"/>
    <w:rsid w:val="003304A4"/>
    <w:rsid w:val="00330B13"/>
    <w:rsid w:val="0033136F"/>
    <w:rsid w:val="00331EF9"/>
    <w:rsid w:val="00332F06"/>
    <w:rsid w:val="00333439"/>
    <w:rsid w:val="003346B0"/>
    <w:rsid w:val="00334A16"/>
    <w:rsid w:val="003351CD"/>
    <w:rsid w:val="003352F6"/>
    <w:rsid w:val="003355A2"/>
    <w:rsid w:val="0033626E"/>
    <w:rsid w:val="00336C45"/>
    <w:rsid w:val="0033714D"/>
    <w:rsid w:val="00340952"/>
    <w:rsid w:val="003412FE"/>
    <w:rsid w:val="0034186D"/>
    <w:rsid w:val="00341C35"/>
    <w:rsid w:val="00341FC2"/>
    <w:rsid w:val="0034201C"/>
    <w:rsid w:val="00343960"/>
    <w:rsid w:val="0034408A"/>
    <w:rsid w:val="00344B70"/>
    <w:rsid w:val="0034721C"/>
    <w:rsid w:val="003478FF"/>
    <w:rsid w:val="00347AE6"/>
    <w:rsid w:val="00347CA0"/>
    <w:rsid w:val="00347CE7"/>
    <w:rsid w:val="00350183"/>
    <w:rsid w:val="00351E8A"/>
    <w:rsid w:val="00352C75"/>
    <w:rsid w:val="00352E8C"/>
    <w:rsid w:val="003542AF"/>
    <w:rsid w:val="003548BC"/>
    <w:rsid w:val="00354D27"/>
    <w:rsid w:val="00355871"/>
    <w:rsid w:val="00357827"/>
    <w:rsid w:val="00360237"/>
    <w:rsid w:val="003604AD"/>
    <w:rsid w:val="00361C58"/>
    <w:rsid w:val="00361EDE"/>
    <w:rsid w:val="0036328F"/>
    <w:rsid w:val="0036355F"/>
    <w:rsid w:val="00364235"/>
    <w:rsid w:val="00364C82"/>
    <w:rsid w:val="0036552F"/>
    <w:rsid w:val="00365AB2"/>
    <w:rsid w:val="00366D92"/>
    <w:rsid w:val="0036735E"/>
    <w:rsid w:val="00370202"/>
    <w:rsid w:val="00370724"/>
    <w:rsid w:val="00370BB2"/>
    <w:rsid w:val="00374D9D"/>
    <w:rsid w:val="00375BE9"/>
    <w:rsid w:val="00377B34"/>
    <w:rsid w:val="00380B95"/>
    <w:rsid w:val="00381D06"/>
    <w:rsid w:val="00382A32"/>
    <w:rsid w:val="00386919"/>
    <w:rsid w:val="00390D56"/>
    <w:rsid w:val="00391175"/>
    <w:rsid w:val="003917E4"/>
    <w:rsid w:val="00391DA9"/>
    <w:rsid w:val="0039325D"/>
    <w:rsid w:val="00394057"/>
    <w:rsid w:val="00394554"/>
    <w:rsid w:val="00394631"/>
    <w:rsid w:val="0039625A"/>
    <w:rsid w:val="0039637D"/>
    <w:rsid w:val="00397508"/>
    <w:rsid w:val="003A0248"/>
    <w:rsid w:val="003A1359"/>
    <w:rsid w:val="003A218A"/>
    <w:rsid w:val="003A2769"/>
    <w:rsid w:val="003A47EF"/>
    <w:rsid w:val="003A5E30"/>
    <w:rsid w:val="003A7DB8"/>
    <w:rsid w:val="003B01D2"/>
    <w:rsid w:val="003B2279"/>
    <w:rsid w:val="003B2B2E"/>
    <w:rsid w:val="003B349F"/>
    <w:rsid w:val="003B3C64"/>
    <w:rsid w:val="003B41E3"/>
    <w:rsid w:val="003B623C"/>
    <w:rsid w:val="003B75D9"/>
    <w:rsid w:val="003B7D59"/>
    <w:rsid w:val="003C1040"/>
    <w:rsid w:val="003C152E"/>
    <w:rsid w:val="003C1FB8"/>
    <w:rsid w:val="003C36C6"/>
    <w:rsid w:val="003C36D4"/>
    <w:rsid w:val="003C3755"/>
    <w:rsid w:val="003C468E"/>
    <w:rsid w:val="003C5633"/>
    <w:rsid w:val="003C6128"/>
    <w:rsid w:val="003C67E0"/>
    <w:rsid w:val="003C6A60"/>
    <w:rsid w:val="003C77F2"/>
    <w:rsid w:val="003D087A"/>
    <w:rsid w:val="003D0BD4"/>
    <w:rsid w:val="003D10DB"/>
    <w:rsid w:val="003D1B4C"/>
    <w:rsid w:val="003D4D57"/>
    <w:rsid w:val="003D55D4"/>
    <w:rsid w:val="003D6535"/>
    <w:rsid w:val="003D78A4"/>
    <w:rsid w:val="003E0844"/>
    <w:rsid w:val="003E0878"/>
    <w:rsid w:val="003E0D63"/>
    <w:rsid w:val="003E138E"/>
    <w:rsid w:val="003E3385"/>
    <w:rsid w:val="003E39BF"/>
    <w:rsid w:val="003E4629"/>
    <w:rsid w:val="003E56AD"/>
    <w:rsid w:val="003E5CF4"/>
    <w:rsid w:val="003E5F3E"/>
    <w:rsid w:val="003E6028"/>
    <w:rsid w:val="003E750F"/>
    <w:rsid w:val="003E781C"/>
    <w:rsid w:val="003E7BA0"/>
    <w:rsid w:val="003F093C"/>
    <w:rsid w:val="003F1758"/>
    <w:rsid w:val="003F177E"/>
    <w:rsid w:val="003F2325"/>
    <w:rsid w:val="003F2F86"/>
    <w:rsid w:val="003F3334"/>
    <w:rsid w:val="003F4BAA"/>
    <w:rsid w:val="003F5DD1"/>
    <w:rsid w:val="003F6939"/>
    <w:rsid w:val="003F6B05"/>
    <w:rsid w:val="00400223"/>
    <w:rsid w:val="004004B2"/>
    <w:rsid w:val="0040156E"/>
    <w:rsid w:val="004017F4"/>
    <w:rsid w:val="0040192C"/>
    <w:rsid w:val="00401EC2"/>
    <w:rsid w:val="00402A03"/>
    <w:rsid w:val="004035A6"/>
    <w:rsid w:val="00403882"/>
    <w:rsid w:val="00403FC4"/>
    <w:rsid w:val="0040587F"/>
    <w:rsid w:val="00405B3D"/>
    <w:rsid w:val="00406441"/>
    <w:rsid w:val="004071C2"/>
    <w:rsid w:val="0040741B"/>
    <w:rsid w:val="004104BC"/>
    <w:rsid w:val="00412814"/>
    <w:rsid w:val="00412DA2"/>
    <w:rsid w:val="004137A6"/>
    <w:rsid w:val="00413B40"/>
    <w:rsid w:val="00413B95"/>
    <w:rsid w:val="00415245"/>
    <w:rsid w:val="00415565"/>
    <w:rsid w:val="004156F5"/>
    <w:rsid w:val="00415B60"/>
    <w:rsid w:val="004166E1"/>
    <w:rsid w:val="004172AB"/>
    <w:rsid w:val="004173C4"/>
    <w:rsid w:val="00420537"/>
    <w:rsid w:val="004221CD"/>
    <w:rsid w:val="00423361"/>
    <w:rsid w:val="0043020A"/>
    <w:rsid w:val="004303E2"/>
    <w:rsid w:val="00433E99"/>
    <w:rsid w:val="004346AC"/>
    <w:rsid w:val="00434E02"/>
    <w:rsid w:val="0043516B"/>
    <w:rsid w:val="00436E04"/>
    <w:rsid w:val="00437081"/>
    <w:rsid w:val="004373CE"/>
    <w:rsid w:val="00437982"/>
    <w:rsid w:val="00437F35"/>
    <w:rsid w:val="004401C1"/>
    <w:rsid w:val="004416A7"/>
    <w:rsid w:val="004429A3"/>
    <w:rsid w:val="004452C8"/>
    <w:rsid w:val="00446A0C"/>
    <w:rsid w:val="0044729B"/>
    <w:rsid w:val="00447450"/>
    <w:rsid w:val="00447A46"/>
    <w:rsid w:val="00447F2D"/>
    <w:rsid w:val="00450532"/>
    <w:rsid w:val="00450E16"/>
    <w:rsid w:val="00452877"/>
    <w:rsid w:val="004530C4"/>
    <w:rsid w:val="004540EF"/>
    <w:rsid w:val="004549BA"/>
    <w:rsid w:val="0045507C"/>
    <w:rsid w:val="00455764"/>
    <w:rsid w:val="00455DE4"/>
    <w:rsid w:val="00457C6B"/>
    <w:rsid w:val="004602DE"/>
    <w:rsid w:val="0046030D"/>
    <w:rsid w:val="0046293E"/>
    <w:rsid w:val="004630E5"/>
    <w:rsid w:val="0046435D"/>
    <w:rsid w:val="00464A61"/>
    <w:rsid w:val="004666E9"/>
    <w:rsid w:val="00466AEB"/>
    <w:rsid w:val="004671F0"/>
    <w:rsid w:val="00467AE1"/>
    <w:rsid w:val="00467C0E"/>
    <w:rsid w:val="0047124A"/>
    <w:rsid w:val="00471E2A"/>
    <w:rsid w:val="00473466"/>
    <w:rsid w:val="00473827"/>
    <w:rsid w:val="00473975"/>
    <w:rsid w:val="0047554F"/>
    <w:rsid w:val="00475D07"/>
    <w:rsid w:val="0047639E"/>
    <w:rsid w:val="004772B9"/>
    <w:rsid w:val="004774BE"/>
    <w:rsid w:val="00480407"/>
    <w:rsid w:val="00480A43"/>
    <w:rsid w:val="004810F6"/>
    <w:rsid w:val="00481277"/>
    <w:rsid w:val="004857F6"/>
    <w:rsid w:val="00486800"/>
    <w:rsid w:val="00486A79"/>
    <w:rsid w:val="004879FC"/>
    <w:rsid w:val="00487C11"/>
    <w:rsid w:val="00490689"/>
    <w:rsid w:val="00492023"/>
    <w:rsid w:val="00492A41"/>
    <w:rsid w:val="00492D9F"/>
    <w:rsid w:val="004931EE"/>
    <w:rsid w:val="00493DA4"/>
    <w:rsid w:val="00493EB4"/>
    <w:rsid w:val="00494156"/>
    <w:rsid w:val="00494E58"/>
    <w:rsid w:val="0049595C"/>
    <w:rsid w:val="00495D91"/>
    <w:rsid w:val="004967DC"/>
    <w:rsid w:val="004967E3"/>
    <w:rsid w:val="00497F8A"/>
    <w:rsid w:val="004A05E9"/>
    <w:rsid w:val="004A0658"/>
    <w:rsid w:val="004A0A91"/>
    <w:rsid w:val="004A0CC4"/>
    <w:rsid w:val="004A1245"/>
    <w:rsid w:val="004A17DF"/>
    <w:rsid w:val="004A2B05"/>
    <w:rsid w:val="004A2E0E"/>
    <w:rsid w:val="004A33B3"/>
    <w:rsid w:val="004A3618"/>
    <w:rsid w:val="004A54F9"/>
    <w:rsid w:val="004A6359"/>
    <w:rsid w:val="004A6845"/>
    <w:rsid w:val="004A6F45"/>
    <w:rsid w:val="004A7839"/>
    <w:rsid w:val="004B05D9"/>
    <w:rsid w:val="004B0EDE"/>
    <w:rsid w:val="004B2CD5"/>
    <w:rsid w:val="004B2ED1"/>
    <w:rsid w:val="004B2F90"/>
    <w:rsid w:val="004B2FA7"/>
    <w:rsid w:val="004B3B25"/>
    <w:rsid w:val="004B43A3"/>
    <w:rsid w:val="004B4C81"/>
    <w:rsid w:val="004B4CAC"/>
    <w:rsid w:val="004B62C6"/>
    <w:rsid w:val="004B715C"/>
    <w:rsid w:val="004B7228"/>
    <w:rsid w:val="004B7D5F"/>
    <w:rsid w:val="004C5BA0"/>
    <w:rsid w:val="004C5E6C"/>
    <w:rsid w:val="004C739B"/>
    <w:rsid w:val="004C7F98"/>
    <w:rsid w:val="004D02E0"/>
    <w:rsid w:val="004D07C7"/>
    <w:rsid w:val="004D09F3"/>
    <w:rsid w:val="004D191B"/>
    <w:rsid w:val="004D1D86"/>
    <w:rsid w:val="004D2A49"/>
    <w:rsid w:val="004D2B35"/>
    <w:rsid w:val="004D3812"/>
    <w:rsid w:val="004D51E5"/>
    <w:rsid w:val="004D638D"/>
    <w:rsid w:val="004D655C"/>
    <w:rsid w:val="004E093B"/>
    <w:rsid w:val="004E1D3E"/>
    <w:rsid w:val="004E22BA"/>
    <w:rsid w:val="004E2916"/>
    <w:rsid w:val="004E2C2E"/>
    <w:rsid w:val="004E2C42"/>
    <w:rsid w:val="004E4080"/>
    <w:rsid w:val="004E580C"/>
    <w:rsid w:val="004E585A"/>
    <w:rsid w:val="004E6169"/>
    <w:rsid w:val="004E6934"/>
    <w:rsid w:val="004E6A4C"/>
    <w:rsid w:val="004E702B"/>
    <w:rsid w:val="004F0A9D"/>
    <w:rsid w:val="004F0F64"/>
    <w:rsid w:val="004F1C93"/>
    <w:rsid w:val="004F3A8E"/>
    <w:rsid w:val="004F3D9C"/>
    <w:rsid w:val="004F409C"/>
    <w:rsid w:val="004F4236"/>
    <w:rsid w:val="004F42D8"/>
    <w:rsid w:val="004F5D2C"/>
    <w:rsid w:val="004F5F4E"/>
    <w:rsid w:val="004F62BB"/>
    <w:rsid w:val="004F63FC"/>
    <w:rsid w:val="004F6C17"/>
    <w:rsid w:val="004F77D8"/>
    <w:rsid w:val="0050109E"/>
    <w:rsid w:val="0050227D"/>
    <w:rsid w:val="00502D76"/>
    <w:rsid w:val="005045E1"/>
    <w:rsid w:val="00504D2F"/>
    <w:rsid w:val="005054BF"/>
    <w:rsid w:val="00506D25"/>
    <w:rsid w:val="005076D7"/>
    <w:rsid w:val="00507AA5"/>
    <w:rsid w:val="00507F22"/>
    <w:rsid w:val="005112CB"/>
    <w:rsid w:val="00511574"/>
    <w:rsid w:val="00511A9D"/>
    <w:rsid w:val="00511BAE"/>
    <w:rsid w:val="00511F85"/>
    <w:rsid w:val="00512F74"/>
    <w:rsid w:val="00513250"/>
    <w:rsid w:val="00513347"/>
    <w:rsid w:val="005139FB"/>
    <w:rsid w:val="00513D27"/>
    <w:rsid w:val="00513DE9"/>
    <w:rsid w:val="0051486B"/>
    <w:rsid w:val="00515E31"/>
    <w:rsid w:val="00516729"/>
    <w:rsid w:val="00516C8A"/>
    <w:rsid w:val="0051794C"/>
    <w:rsid w:val="00520921"/>
    <w:rsid w:val="00520F8D"/>
    <w:rsid w:val="0052211B"/>
    <w:rsid w:val="0052333A"/>
    <w:rsid w:val="00523696"/>
    <w:rsid w:val="005240E4"/>
    <w:rsid w:val="005241A6"/>
    <w:rsid w:val="005248AD"/>
    <w:rsid w:val="00524967"/>
    <w:rsid w:val="00525CCC"/>
    <w:rsid w:val="00525DA6"/>
    <w:rsid w:val="00526A20"/>
    <w:rsid w:val="00526A70"/>
    <w:rsid w:val="00527A57"/>
    <w:rsid w:val="00530F14"/>
    <w:rsid w:val="00531F95"/>
    <w:rsid w:val="00531FCE"/>
    <w:rsid w:val="005326E8"/>
    <w:rsid w:val="0053359B"/>
    <w:rsid w:val="005338D8"/>
    <w:rsid w:val="005346A6"/>
    <w:rsid w:val="005348CF"/>
    <w:rsid w:val="00534CC7"/>
    <w:rsid w:val="005369FE"/>
    <w:rsid w:val="00537C43"/>
    <w:rsid w:val="00537FE8"/>
    <w:rsid w:val="005408D3"/>
    <w:rsid w:val="00541137"/>
    <w:rsid w:val="0054258F"/>
    <w:rsid w:val="00542F30"/>
    <w:rsid w:val="005430D3"/>
    <w:rsid w:val="00543125"/>
    <w:rsid w:val="00543688"/>
    <w:rsid w:val="005437EE"/>
    <w:rsid w:val="00544E14"/>
    <w:rsid w:val="00546F43"/>
    <w:rsid w:val="0054752C"/>
    <w:rsid w:val="00550469"/>
    <w:rsid w:val="005504C2"/>
    <w:rsid w:val="0055096E"/>
    <w:rsid w:val="00550B8D"/>
    <w:rsid w:val="00551128"/>
    <w:rsid w:val="00551562"/>
    <w:rsid w:val="00552170"/>
    <w:rsid w:val="005528CF"/>
    <w:rsid w:val="00552CB3"/>
    <w:rsid w:val="0055485F"/>
    <w:rsid w:val="005567BE"/>
    <w:rsid w:val="005575EC"/>
    <w:rsid w:val="00560642"/>
    <w:rsid w:val="00560674"/>
    <w:rsid w:val="00561C4C"/>
    <w:rsid w:val="0056221B"/>
    <w:rsid w:val="00562C6C"/>
    <w:rsid w:val="00563B22"/>
    <w:rsid w:val="005647C3"/>
    <w:rsid w:val="00564DD4"/>
    <w:rsid w:val="00566DCF"/>
    <w:rsid w:val="005676CB"/>
    <w:rsid w:val="00567A2E"/>
    <w:rsid w:val="00570FE1"/>
    <w:rsid w:val="00571321"/>
    <w:rsid w:val="00571B88"/>
    <w:rsid w:val="00572134"/>
    <w:rsid w:val="00572429"/>
    <w:rsid w:val="00574DBD"/>
    <w:rsid w:val="005752FC"/>
    <w:rsid w:val="0057589C"/>
    <w:rsid w:val="0057591C"/>
    <w:rsid w:val="005762BC"/>
    <w:rsid w:val="00576811"/>
    <w:rsid w:val="00576B29"/>
    <w:rsid w:val="00577114"/>
    <w:rsid w:val="00580413"/>
    <w:rsid w:val="0058084D"/>
    <w:rsid w:val="00580D9A"/>
    <w:rsid w:val="005813BB"/>
    <w:rsid w:val="00581B05"/>
    <w:rsid w:val="00582D0F"/>
    <w:rsid w:val="00583587"/>
    <w:rsid w:val="00583763"/>
    <w:rsid w:val="00583A9F"/>
    <w:rsid w:val="005847A2"/>
    <w:rsid w:val="005848D2"/>
    <w:rsid w:val="00585175"/>
    <w:rsid w:val="00585443"/>
    <w:rsid w:val="005858B0"/>
    <w:rsid w:val="00585C62"/>
    <w:rsid w:val="00586786"/>
    <w:rsid w:val="005868FD"/>
    <w:rsid w:val="005909A8"/>
    <w:rsid w:val="005909BA"/>
    <w:rsid w:val="00590C00"/>
    <w:rsid w:val="005912DE"/>
    <w:rsid w:val="005922CD"/>
    <w:rsid w:val="00592CBD"/>
    <w:rsid w:val="0059354F"/>
    <w:rsid w:val="005942C6"/>
    <w:rsid w:val="00594BD4"/>
    <w:rsid w:val="00595C13"/>
    <w:rsid w:val="00596B3F"/>
    <w:rsid w:val="00596EEC"/>
    <w:rsid w:val="005A30FD"/>
    <w:rsid w:val="005A33AC"/>
    <w:rsid w:val="005A35AB"/>
    <w:rsid w:val="005A35C6"/>
    <w:rsid w:val="005A37D8"/>
    <w:rsid w:val="005A3C1E"/>
    <w:rsid w:val="005A46CD"/>
    <w:rsid w:val="005A4DC1"/>
    <w:rsid w:val="005A5880"/>
    <w:rsid w:val="005A5A8B"/>
    <w:rsid w:val="005A6F18"/>
    <w:rsid w:val="005A6F86"/>
    <w:rsid w:val="005A7884"/>
    <w:rsid w:val="005B0D98"/>
    <w:rsid w:val="005B1843"/>
    <w:rsid w:val="005B1900"/>
    <w:rsid w:val="005B1CF5"/>
    <w:rsid w:val="005B1E89"/>
    <w:rsid w:val="005B1EE7"/>
    <w:rsid w:val="005B3C5A"/>
    <w:rsid w:val="005B44B0"/>
    <w:rsid w:val="005B486E"/>
    <w:rsid w:val="005B4D9D"/>
    <w:rsid w:val="005B5C33"/>
    <w:rsid w:val="005B6374"/>
    <w:rsid w:val="005B6F6B"/>
    <w:rsid w:val="005B7FFD"/>
    <w:rsid w:val="005C15A2"/>
    <w:rsid w:val="005C196E"/>
    <w:rsid w:val="005C1BCE"/>
    <w:rsid w:val="005C280A"/>
    <w:rsid w:val="005C2928"/>
    <w:rsid w:val="005C4075"/>
    <w:rsid w:val="005C44D3"/>
    <w:rsid w:val="005C4E65"/>
    <w:rsid w:val="005C55B8"/>
    <w:rsid w:val="005C5910"/>
    <w:rsid w:val="005C5F08"/>
    <w:rsid w:val="005C6564"/>
    <w:rsid w:val="005C68BB"/>
    <w:rsid w:val="005C6B72"/>
    <w:rsid w:val="005C7055"/>
    <w:rsid w:val="005C7271"/>
    <w:rsid w:val="005C7C2E"/>
    <w:rsid w:val="005C7C66"/>
    <w:rsid w:val="005C7FDB"/>
    <w:rsid w:val="005D019E"/>
    <w:rsid w:val="005D07D8"/>
    <w:rsid w:val="005D1604"/>
    <w:rsid w:val="005D17ED"/>
    <w:rsid w:val="005D1CA2"/>
    <w:rsid w:val="005D2B26"/>
    <w:rsid w:val="005D2DD2"/>
    <w:rsid w:val="005D3E25"/>
    <w:rsid w:val="005D4410"/>
    <w:rsid w:val="005D653A"/>
    <w:rsid w:val="005D7A2E"/>
    <w:rsid w:val="005E072F"/>
    <w:rsid w:val="005E139C"/>
    <w:rsid w:val="005E3A9E"/>
    <w:rsid w:val="005E3CA7"/>
    <w:rsid w:val="005E485D"/>
    <w:rsid w:val="005E4B51"/>
    <w:rsid w:val="005E4E6A"/>
    <w:rsid w:val="005E537F"/>
    <w:rsid w:val="005E5D4F"/>
    <w:rsid w:val="005E6620"/>
    <w:rsid w:val="005E776A"/>
    <w:rsid w:val="005E7E2F"/>
    <w:rsid w:val="005F091F"/>
    <w:rsid w:val="005F3396"/>
    <w:rsid w:val="005F3B26"/>
    <w:rsid w:val="005F532C"/>
    <w:rsid w:val="005F5855"/>
    <w:rsid w:val="005F5CE1"/>
    <w:rsid w:val="005F646B"/>
    <w:rsid w:val="005F69AC"/>
    <w:rsid w:val="0060004C"/>
    <w:rsid w:val="006010CE"/>
    <w:rsid w:val="00604000"/>
    <w:rsid w:val="006044D6"/>
    <w:rsid w:val="00604C42"/>
    <w:rsid w:val="00605515"/>
    <w:rsid w:val="00605BDA"/>
    <w:rsid w:val="006067E2"/>
    <w:rsid w:val="00606972"/>
    <w:rsid w:val="006069C9"/>
    <w:rsid w:val="006076AF"/>
    <w:rsid w:val="006107F5"/>
    <w:rsid w:val="00610D71"/>
    <w:rsid w:val="006112EC"/>
    <w:rsid w:val="0061144A"/>
    <w:rsid w:val="00611610"/>
    <w:rsid w:val="00611C18"/>
    <w:rsid w:val="00611C73"/>
    <w:rsid w:val="006120EE"/>
    <w:rsid w:val="006122BE"/>
    <w:rsid w:val="00613193"/>
    <w:rsid w:val="00613BAD"/>
    <w:rsid w:val="0061428F"/>
    <w:rsid w:val="00614549"/>
    <w:rsid w:val="006147FA"/>
    <w:rsid w:val="00615664"/>
    <w:rsid w:val="00615EF6"/>
    <w:rsid w:val="00616184"/>
    <w:rsid w:val="006167E3"/>
    <w:rsid w:val="0061690C"/>
    <w:rsid w:val="00616FB1"/>
    <w:rsid w:val="00617B44"/>
    <w:rsid w:val="00617E77"/>
    <w:rsid w:val="006208EF"/>
    <w:rsid w:val="00620F2A"/>
    <w:rsid w:val="00620FD0"/>
    <w:rsid w:val="00623223"/>
    <w:rsid w:val="00623464"/>
    <w:rsid w:val="00624005"/>
    <w:rsid w:val="006243D3"/>
    <w:rsid w:val="006252FA"/>
    <w:rsid w:val="006255DE"/>
    <w:rsid w:val="00626361"/>
    <w:rsid w:val="006265BD"/>
    <w:rsid w:val="006266A6"/>
    <w:rsid w:val="006267DB"/>
    <w:rsid w:val="00626C4C"/>
    <w:rsid w:val="00626FF8"/>
    <w:rsid w:val="00627492"/>
    <w:rsid w:val="00627629"/>
    <w:rsid w:val="006317AF"/>
    <w:rsid w:val="00631919"/>
    <w:rsid w:val="00633F67"/>
    <w:rsid w:val="00634838"/>
    <w:rsid w:val="00634F96"/>
    <w:rsid w:val="00635B82"/>
    <w:rsid w:val="00636094"/>
    <w:rsid w:val="006360B4"/>
    <w:rsid w:val="006375AB"/>
    <w:rsid w:val="006376D4"/>
    <w:rsid w:val="00637DE0"/>
    <w:rsid w:val="006407E7"/>
    <w:rsid w:val="00640F1C"/>
    <w:rsid w:val="00642D96"/>
    <w:rsid w:val="00643D33"/>
    <w:rsid w:val="006448AF"/>
    <w:rsid w:val="00644911"/>
    <w:rsid w:val="00644F4D"/>
    <w:rsid w:val="00647395"/>
    <w:rsid w:val="00647BD2"/>
    <w:rsid w:val="006500D9"/>
    <w:rsid w:val="00651D0F"/>
    <w:rsid w:val="0065274B"/>
    <w:rsid w:val="006534BF"/>
    <w:rsid w:val="00653A38"/>
    <w:rsid w:val="00653E70"/>
    <w:rsid w:val="00654216"/>
    <w:rsid w:val="006548A3"/>
    <w:rsid w:val="00654BF8"/>
    <w:rsid w:val="006551E4"/>
    <w:rsid w:val="006554E3"/>
    <w:rsid w:val="0065595E"/>
    <w:rsid w:val="00655E8A"/>
    <w:rsid w:val="00656118"/>
    <w:rsid w:val="00656632"/>
    <w:rsid w:val="00656D86"/>
    <w:rsid w:val="0065713B"/>
    <w:rsid w:val="00657370"/>
    <w:rsid w:val="00660503"/>
    <w:rsid w:val="00660F08"/>
    <w:rsid w:val="00661677"/>
    <w:rsid w:val="006621C2"/>
    <w:rsid w:val="00662462"/>
    <w:rsid w:val="006634CB"/>
    <w:rsid w:val="006645FF"/>
    <w:rsid w:val="006649AF"/>
    <w:rsid w:val="00664F8D"/>
    <w:rsid w:val="0066526F"/>
    <w:rsid w:val="006655ED"/>
    <w:rsid w:val="0066599B"/>
    <w:rsid w:val="00666676"/>
    <w:rsid w:val="006679B2"/>
    <w:rsid w:val="0067042B"/>
    <w:rsid w:val="00670A5F"/>
    <w:rsid w:val="006714CB"/>
    <w:rsid w:val="006715F9"/>
    <w:rsid w:val="0067196A"/>
    <w:rsid w:val="00671A4B"/>
    <w:rsid w:val="00672C73"/>
    <w:rsid w:val="00674FCF"/>
    <w:rsid w:val="00675DD7"/>
    <w:rsid w:val="006764C9"/>
    <w:rsid w:val="00677C6A"/>
    <w:rsid w:val="00677C6E"/>
    <w:rsid w:val="00681971"/>
    <w:rsid w:val="0068254F"/>
    <w:rsid w:val="00682753"/>
    <w:rsid w:val="00682B88"/>
    <w:rsid w:val="006830E0"/>
    <w:rsid w:val="00683BE6"/>
    <w:rsid w:val="006842AA"/>
    <w:rsid w:val="00685BBA"/>
    <w:rsid w:val="00687997"/>
    <w:rsid w:val="006900A9"/>
    <w:rsid w:val="006907D1"/>
    <w:rsid w:val="00691FB6"/>
    <w:rsid w:val="00692653"/>
    <w:rsid w:val="00692988"/>
    <w:rsid w:val="00692AE5"/>
    <w:rsid w:val="006936D9"/>
    <w:rsid w:val="00693C7B"/>
    <w:rsid w:val="006940F5"/>
    <w:rsid w:val="00694D73"/>
    <w:rsid w:val="00694F6C"/>
    <w:rsid w:val="00695C07"/>
    <w:rsid w:val="00697945"/>
    <w:rsid w:val="006A14BD"/>
    <w:rsid w:val="006A333E"/>
    <w:rsid w:val="006A3887"/>
    <w:rsid w:val="006A42C5"/>
    <w:rsid w:val="006A438E"/>
    <w:rsid w:val="006A4EB0"/>
    <w:rsid w:val="006A53A1"/>
    <w:rsid w:val="006A69E2"/>
    <w:rsid w:val="006A7688"/>
    <w:rsid w:val="006A7D08"/>
    <w:rsid w:val="006B08EF"/>
    <w:rsid w:val="006B0D45"/>
    <w:rsid w:val="006B1693"/>
    <w:rsid w:val="006B1699"/>
    <w:rsid w:val="006B2702"/>
    <w:rsid w:val="006B2A21"/>
    <w:rsid w:val="006B486E"/>
    <w:rsid w:val="006B4B5F"/>
    <w:rsid w:val="006B6AC9"/>
    <w:rsid w:val="006B7136"/>
    <w:rsid w:val="006C0025"/>
    <w:rsid w:val="006C19A6"/>
    <w:rsid w:val="006C1EBE"/>
    <w:rsid w:val="006C2B5E"/>
    <w:rsid w:val="006C2CB4"/>
    <w:rsid w:val="006C3937"/>
    <w:rsid w:val="006C3A92"/>
    <w:rsid w:val="006C41B3"/>
    <w:rsid w:val="006C46B7"/>
    <w:rsid w:val="006C4EE0"/>
    <w:rsid w:val="006C5C00"/>
    <w:rsid w:val="006C5EB0"/>
    <w:rsid w:val="006C6C0F"/>
    <w:rsid w:val="006D1738"/>
    <w:rsid w:val="006D30DD"/>
    <w:rsid w:val="006D36C9"/>
    <w:rsid w:val="006D38A2"/>
    <w:rsid w:val="006D4436"/>
    <w:rsid w:val="006D4B65"/>
    <w:rsid w:val="006D5A43"/>
    <w:rsid w:val="006D608A"/>
    <w:rsid w:val="006D611F"/>
    <w:rsid w:val="006D6324"/>
    <w:rsid w:val="006D6B50"/>
    <w:rsid w:val="006D7527"/>
    <w:rsid w:val="006E0497"/>
    <w:rsid w:val="006E0EBB"/>
    <w:rsid w:val="006E259B"/>
    <w:rsid w:val="006E2789"/>
    <w:rsid w:val="006E2AFE"/>
    <w:rsid w:val="006E3DD6"/>
    <w:rsid w:val="006E5215"/>
    <w:rsid w:val="006E5D22"/>
    <w:rsid w:val="006E6BD2"/>
    <w:rsid w:val="006E6FDE"/>
    <w:rsid w:val="006E7A36"/>
    <w:rsid w:val="006F04C0"/>
    <w:rsid w:val="006F0A9E"/>
    <w:rsid w:val="006F108B"/>
    <w:rsid w:val="006F14D7"/>
    <w:rsid w:val="006F1FBF"/>
    <w:rsid w:val="006F35D7"/>
    <w:rsid w:val="006F42EF"/>
    <w:rsid w:val="006F455B"/>
    <w:rsid w:val="006F45E5"/>
    <w:rsid w:val="006F472F"/>
    <w:rsid w:val="006F4FA9"/>
    <w:rsid w:val="006F5D7C"/>
    <w:rsid w:val="006F6632"/>
    <w:rsid w:val="006F6B41"/>
    <w:rsid w:val="006F7712"/>
    <w:rsid w:val="00700BC2"/>
    <w:rsid w:val="00701B5D"/>
    <w:rsid w:val="00701BDA"/>
    <w:rsid w:val="00702556"/>
    <w:rsid w:val="00703267"/>
    <w:rsid w:val="00703405"/>
    <w:rsid w:val="00703D8A"/>
    <w:rsid w:val="0070496B"/>
    <w:rsid w:val="007061DE"/>
    <w:rsid w:val="00706809"/>
    <w:rsid w:val="00707108"/>
    <w:rsid w:val="00707D09"/>
    <w:rsid w:val="00710BCE"/>
    <w:rsid w:val="0071101B"/>
    <w:rsid w:val="007115A6"/>
    <w:rsid w:val="007122DF"/>
    <w:rsid w:val="007123AE"/>
    <w:rsid w:val="00713540"/>
    <w:rsid w:val="00713F04"/>
    <w:rsid w:val="00714916"/>
    <w:rsid w:val="00714D7C"/>
    <w:rsid w:val="00716ACA"/>
    <w:rsid w:val="00716BDE"/>
    <w:rsid w:val="0071722F"/>
    <w:rsid w:val="00717647"/>
    <w:rsid w:val="00717985"/>
    <w:rsid w:val="00720C67"/>
    <w:rsid w:val="0072180D"/>
    <w:rsid w:val="00721B82"/>
    <w:rsid w:val="00721C8F"/>
    <w:rsid w:val="00722A56"/>
    <w:rsid w:val="0072333B"/>
    <w:rsid w:val="007240C6"/>
    <w:rsid w:val="00724D87"/>
    <w:rsid w:val="00724FC9"/>
    <w:rsid w:val="0072701F"/>
    <w:rsid w:val="00730330"/>
    <w:rsid w:val="00730B37"/>
    <w:rsid w:val="00730D51"/>
    <w:rsid w:val="00730F82"/>
    <w:rsid w:val="007311A5"/>
    <w:rsid w:val="00731561"/>
    <w:rsid w:val="00731F1D"/>
    <w:rsid w:val="00732371"/>
    <w:rsid w:val="00733BF9"/>
    <w:rsid w:val="00733FB9"/>
    <w:rsid w:val="00735511"/>
    <w:rsid w:val="0073623E"/>
    <w:rsid w:val="00737689"/>
    <w:rsid w:val="00737B82"/>
    <w:rsid w:val="00740140"/>
    <w:rsid w:val="00740181"/>
    <w:rsid w:val="007403D5"/>
    <w:rsid w:val="00742678"/>
    <w:rsid w:val="00742FD7"/>
    <w:rsid w:val="0074336A"/>
    <w:rsid w:val="007435A5"/>
    <w:rsid w:val="00743685"/>
    <w:rsid w:val="0074375F"/>
    <w:rsid w:val="00743E1A"/>
    <w:rsid w:val="00745250"/>
    <w:rsid w:val="00745C58"/>
    <w:rsid w:val="00746167"/>
    <w:rsid w:val="00751620"/>
    <w:rsid w:val="007531FB"/>
    <w:rsid w:val="007534F9"/>
    <w:rsid w:val="00754930"/>
    <w:rsid w:val="00755587"/>
    <w:rsid w:val="00755722"/>
    <w:rsid w:val="00755A14"/>
    <w:rsid w:val="0075633C"/>
    <w:rsid w:val="00757431"/>
    <w:rsid w:val="007579CA"/>
    <w:rsid w:val="007600B1"/>
    <w:rsid w:val="00766010"/>
    <w:rsid w:val="007676DD"/>
    <w:rsid w:val="00767C10"/>
    <w:rsid w:val="00767C8A"/>
    <w:rsid w:val="007705E5"/>
    <w:rsid w:val="00771022"/>
    <w:rsid w:val="007711B5"/>
    <w:rsid w:val="00774695"/>
    <w:rsid w:val="00775771"/>
    <w:rsid w:val="00775EEE"/>
    <w:rsid w:val="007778A2"/>
    <w:rsid w:val="00780A55"/>
    <w:rsid w:val="0078281A"/>
    <w:rsid w:val="00782D95"/>
    <w:rsid w:val="007838C3"/>
    <w:rsid w:val="00784427"/>
    <w:rsid w:val="0078498B"/>
    <w:rsid w:val="00784B56"/>
    <w:rsid w:val="007851DD"/>
    <w:rsid w:val="00785D48"/>
    <w:rsid w:val="00786435"/>
    <w:rsid w:val="00786D8A"/>
    <w:rsid w:val="00786E46"/>
    <w:rsid w:val="00787F58"/>
    <w:rsid w:val="007906D7"/>
    <w:rsid w:val="007910E8"/>
    <w:rsid w:val="00791169"/>
    <w:rsid w:val="00792008"/>
    <w:rsid w:val="00793109"/>
    <w:rsid w:val="0079348C"/>
    <w:rsid w:val="00793618"/>
    <w:rsid w:val="007937CE"/>
    <w:rsid w:val="007937EC"/>
    <w:rsid w:val="007939BD"/>
    <w:rsid w:val="007955BB"/>
    <w:rsid w:val="00795EC6"/>
    <w:rsid w:val="00796313"/>
    <w:rsid w:val="007977AC"/>
    <w:rsid w:val="0079796B"/>
    <w:rsid w:val="007A01CA"/>
    <w:rsid w:val="007A1B52"/>
    <w:rsid w:val="007A2267"/>
    <w:rsid w:val="007A242C"/>
    <w:rsid w:val="007A269D"/>
    <w:rsid w:val="007A52D4"/>
    <w:rsid w:val="007A57AB"/>
    <w:rsid w:val="007A5848"/>
    <w:rsid w:val="007A59B4"/>
    <w:rsid w:val="007A5F2A"/>
    <w:rsid w:val="007A61EA"/>
    <w:rsid w:val="007A6371"/>
    <w:rsid w:val="007A670A"/>
    <w:rsid w:val="007A6D25"/>
    <w:rsid w:val="007B0753"/>
    <w:rsid w:val="007B151B"/>
    <w:rsid w:val="007B1CA0"/>
    <w:rsid w:val="007B1F04"/>
    <w:rsid w:val="007B28EC"/>
    <w:rsid w:val="007B4E8B"/>
    <w:rsid w:val="007B5086"/>
    <w:rsid w:val="007B67D0"/>
    <w:rsid w:val="007C0C47"/>
    <w:rsid w:val="007C3FE7"/>
    <w:rsid w:val="007C6F81"/>
    <w:rsid w:val="007C7754"/>
    <w:rsid w:val="007C77D7"/>
    <w:rsid w:val="007C7A8E"/>
    <w:rsid w:val="007C7E4B"/>
    <w:rsid w:val="007D0C65"/>
    <w:rsid w:val="007D2195"/>
    <w:rsid w:val="007D226D"/>
    <w:rsid w:val="007D26A4"/>
    <w:rsid w:val="007D281D"/>
    <w:rsid w:val="007D4AE8"/>
    <w:rsid w:val="007D5B39"/>
    <w:rsid w:val="007D60C5"/>
    <w:rsid w:val="007D6742"/>
    <w:rsid w:val="007D6770"/>
    <w:rsid w:val="007D7323"/>
    <w:rsid w:val="007E0B65"/>
    <w:rsid w:val="007E14F7"/>
    <w:rsid w:val="007E1ED8"/>
    <w:rsid w:val="007E2EB1"/>
    <w:rsid w:val="007E453D"/>
    <w:rsid w:val="007E4E88"/>
    <w:rsid w:val="007E510F"/>
    <w:rsid w:val="007E6470"/>
    <w:rsid w:val="007E6DFE"/>
    <w:rsid w:val="007E78C8"/>
    <w:rsid w:val="007F032F"/>
    <w:rsid w:val="007F0745"/>
    <w:rsid w:val="007F0BF6"/>
    <w:rsid w:val="007F0E01"/>
    <w:rsid w:val="007F1DF6"/>
    <w:rsid w:val="007F21B0"/>
    <w:rsid w:val="007F3571"/>
    <w:rsid w:val="007F42DE"/>
    <w:rsid w:val="007F4360"/>
    <w:rsid w:val="007F5C83"/>
    <w:rsid w:val="007F5FE2"/>
    <w:rsid w:val="007F6C93"/>
    <w:rsid w:val="008005BB"/>
    <w:rsid w:val="00800894"/>
    <w:rsid w:val="008012D0"/>
    <w:rsid w:val="00801350"/>
    <w:rsid w:val="0080286B"/>
    <w:rsid w:val="008037E8"/>
    <w:rsid w:val="00803E61"/>
    <w:rsid w:val="008049C1"/>
    <w:rsid w:val="00804C12"/>
    <w:rsid w:val="00806809"/>
    <w:rsid w:val="00806974"/>
    <w:rsid w:val="00806F37"/>
    <w:rsid w:val="0080730E"/>
    <w:rsid w:val="00807311"/>
    <w:rsid w:val="00810B61"/>
    <w:rsid w:val="00810C9E"/>
    <w:rsid w:val="00811ED4"/>
    <w:rsid w:val="0081255F"/>
    <w:rsid w:val="00812B90"/>
    <w:rsid w:val="00812F97"/>
    <w:rsid w:val="00812FEF"/>
    <w:rsid w:val="008143B9"/>
    <w:rsid w:val="00814467"/>
    <w:rsid w:val="00815951"/>
    <w:rsid w:val="00815BE3"/>
    <w:rsid w:val="00816480"/>
    <w:rsid w:val="00816629"/>
    <w:rsid w:val="00816C4F"/>
    <w:rsid w:val="008178C9"/>
    <w:rsid w:val="00817D3C"/>
    <w:rsid w:val="0082124E"/>
    <w:rsid w:val="00821AD9"/>
    <w:rsid w:val="00822B59"/>
    <w:rsid w:val="00823E10"/>
    <w:rsid w:val="00823F01"/>
    <w:rsid w:val="00824B88"/>
    <w:rsid w:val="00826F99"/>
    <w:rsid w:val="008275DE"/>
    <w:rsid w:val="00827C7C"/>
    <w:rsid w:val="008323DD"/>
    <w:rsid w:val="008323EE"/>
    <w:rsid w:val="0083285F"/>
    <w:rsid w:val="008329D3"/>
    <w:rsid w:val="00832CF5"/>
    <w:rsid w:val="008338DB"/>
    <w:rsid w:val="00834CC5"/>
    <w:rsid w:val="00835CF5"/>
    <w:rsid w:val="00837359"/>
    <w:rsid w:val="00840223"/>
    <w:rsid w:val="00841AF0"/>
    <w:rsid w:val="00841CD9"/>
    <w:rsid w:val="00841CDD"/>
    <w:rsid w:val="00841D10"/>
    <w:rsid w:val="00841FCA"/>
    <w:rsid w:val="00843769"/>
    <w:rsid w:val="008454D2"/>
    <w:rsid w:val="0084696E"/>
    <w:rsid w:val="00846CDF"/>
    <w:rsid w:val="00846D09"/>
    <w:rsid w:val="00847407"/>
    <w:rsid w:val="00847F13"/>
    <w:rsid w:val="008509B0"/>
    <w:rsid w:val="0085159E"/>
    <w:rsid w:val="00851F27"/>
    <w:rsid w:val="008525F7"/>
    <w:rsid w:val="00852C4B"/>
    <w:rsid w:val="008533EF"/>
    <w:rsid w:val="00853884"/>
    <w:rsid w:val="008558CF"/>
    <w:rsid w:val="00855B50"/>
    <w:rsid w:val="00855E66"/>
    <w:rsid w:val="008562E3"/>
    <w:rsid w:val="00856335"/>
    <w:rsid w:val="0085661E"/>
    <w:rsid w:val="008566A0"/>
    <w:rsid w:val="00857B68"/>
    <w:rsid w:val="00860EDC"/>
    <w:rsid w:val="0086127F"/>
    <w:rsid w:val="0086133C"/>
    <w:rsid w:val="00861750"/>
    <w:rsid w:val="0086195C"/>
    <w:rsid w:val="0086233F"/>
    <w:rsid w:val="00862B67"/>
    <w:rsid w:val="00862E6B"/>
    <w:rsid w:val="008631CC"/>
    <w:rsid w:val="008633BC"/>
    <w:rsid w:val="00863C50"/>
    <w:rsid w:val="00863D8A"/>
    <w:rsid w:val="00864087"/>
    <w:rsid w:val="008645C3"/>
    <w:rsid w:val="008652AB"/>
    <w:rsid w:val="008657C5"/>
    <w:rsid w:val="00865D0E"/>
    <w:rsid w:val="00865FD2"/>
    <w:rsid w:val="00866C93"/>
    <w:rsid w:val="00866E0E"/>
    <w:rsid w:val="008672B8"/>
    <w:rsid w:val="00867F70"/>
    <w:rsid w:val="00870760"/>
    <w:rsid w:val="0087106D"/>
    <w:rsid w:val="00871510"/>
    <w:rsid w:val="0087164D"/>
    <w:rsid w:val="008720EF"/>
    <w:rsid w:val="00873386"/>
    <w:rsid w:val="00873456"/>
    <w:rsid w:val="008736E3"/>
    <w:rsid w:val="008737FA"/>
    <w:rsid w:val="00873BD7"/>
    <w:rsid w:val="00873DC4"/>
    <w:rsid w:val="0087449C"/>
    <w:rsid w:val="008748AB"/>
    <w:rsid w:val="008749C0"/>
    <w:rsid w:val="00876C1E"/>
    <w:rsid w:val="00876DE6"/>
    <w:rsid w:val="00877120"/>
    <w:rsid w:val="00880789"/>
    <w:rsid w:val="00880854"/>
    <w:rsid w:val="00880C17"/>
    <w:rsid w:val="008812BA"/>
    <w:rsid w:val="008813AB"/>
    <w:rsid w:val="00881D3B"/>
    <w:rsid w:val="00882309"/>
    <w:rsid w:val="00882360"/>
    <w:rsid w:val="00883264"/>
    <w:rsid w:val="008835D2"/>
    <w:rsid w:val="00883FD7"/>
    <w:rsid w:val="00883FEF"/>
    <w:rsid w:val="00884205"/>
    <w:rsid w:val="0088502A"/>
    <w:rsid w:val="00885FC0"/>
    <w:rsid w:val="008862DF"/>
    <w:rsid w:val="00886E34"/>
    <w:rsid w:val="00887B41"/>
    <w:rsid w:val="0089002F"/>
    <w:rsid w:val="008906F3"/>
    <w:rsid w:val="008913D8"/>
    <w:rsid w:val="008913D9"/>
    <w:rsid w:val="00892850"/>
    <w:rsid w:val="00892C48"/>
    <w:rsid w:val="00894B1A"/>
    <w:rsid w:val="00895048"/>
    <w:rsid w:val="008957A5"/>
    <w:rsid w:val="008965EC"/>
    <w:rsid w:val="0089668D"/>
    <w:rsid w:val="00897A54"/>
    <w:rsid w:val="008A02B8"/>
    <w:rsid w:val="008A0D57"/>
    <w:rsid w:val="008A1093"/>
    <w:rsid w:val="008A1B4E"/>
    <w:rsid w:val="008A1E4D"/>
    <w:rsid w:val="008A232D"/>
    <w:rsid w:val="008A3CE0"/>
    <w:rsid w:val="008A3D19"/>
    <w:rsid w:val="008A40A4"/>
    <w:rsid w:val="008A4E26"/>
    <w:rsid w:val="008A5C77"/>
    <w:rsid w:val="008A6939"/>
    <w:rsid w:val="008A696E"/>
    <w:rsid w:val="008A7221"/>
    <w:rsid w:val="008A769D"/>
    <w:rsid w:val="008A7A94"/>
    <w:rsid w:val="008B1032"/>
    <w:rsid w:val="008B10B3"/>
    <w:rsid w:val="008B187E"/>
    <w:rsid w:val="008B21FC"/>
    <w:rsid w:val="008B277B"/>
    <w:rsid w:val="008B27BF"/>
    <w:rsid w:val="008B2AC0"/>
    <w:rsid w:val="008B2BF5"/>
    <w:rsid w:val="008B30AB"/>
    <w:rsid w:val="008B32CB"/>
    <w:rsid w:val="008B42EA"/>
    <w:rsid w:val="008B458C"/>
    <w:rsid w:val="008B46DD"/>
    <w:rsid w:val="008B5030"/>
    <w:rsid w:val="008C186E"/>
    <w:rsid w:val="008C2C4B"/>
    <w:rsid w:val="008C48CA"/>
    <w:rsid w:val="008C4EA8"/>
    <w:rsid w:val="008C55AF"/>
    <w:rsid w:val="008C58D3"/>
    <w:rsid w:val="008C641D"/>
    <w:rsid w:val="008C6FAB"/>
    <w:rsid w:val="008C74A7"/>
    <w:rsid w:val="008D0369"/>
    <w:rsid w:val="008D0675"/>
    <w:rsid w:val="008D0EA0"/>
    <w:rsid w:val="008D0F57"/>
    <w:rsid w:val="008D1B8A"/>
    <w:rsid w:val="008D1BC8"/>
    <w:rsid w:val="008D256E"/>
    <w:rsid w:val="008D2C2A"/>
    <w:rsid w:val="008D53C1"/>
    <w:rsid w:val="008D5633"/>
    <w:rsid w:val="008D6021"/>
    <w:rsid w:val="008D69F9"/>
    <w:rsid w:val="008D6CD1"/>
    <w:rsid w:val="008D6E0E"/>
    <w:rsid w:val="008D77BA"/>
    <w:rsid w:val="008E0588"/>
    <w:rsid w:val="008E0E82"/>
    <w:rsid w:val="008E149E"/>
    <w:rsid w:val="008E15F7"/>
    <w:rsid w:val="008E1671"/>
    <w:rsid w:val="008E1C28"/>
    <w:rsid w:val="008E1C36"/>
    <w:rsid w:val="008E52DC"/>
    <w:rsid w:val="008E573C"/>
    <w:rsid w:val="008E5D1A"/>
    <w:rsid w:val="008E6436"/>
    <w:rsid w:val="008E7492"/>
    <w:rsid w:val="008F0955"/>
    <w:rsid w:val="008F1053"/>
    <w:rsid w:val="008F12B6"/>
    <w:rsid w:val="008F1CAA"/>
    <w:rsid w:val="008F1E7B"/>
    <w:rsid w:val="008F1E91"/>
    <w:rsid w:val="008F24A5"/>
    <w:rsid w:val="008F2546"/>
    <w:rsid w:val="008F291B"/>
    <w:rsid w:val="008F35A8"/>
    <w:rsid w:val="008F5A0D"/>
    <w:rsid w:val="008F6057"/>
    <w:rsid w:val="008F688F"/>
    <w:rsid w:val="008F697A"/>
    <w:rsid w:val="008F6F1B"/>
    <w:rsid w:val="008F7F80"/>
    <w:rsid w:val="00900050"/>
    <w:rsid w:val="00900984"/>
    <w:rsid w:val="00900FF5"/>
    <w:rsid w:val="0090154D"/>
    <w:rsid w:val="00901782"/>
    <w:rsid w:val="00902E10"/>
    <w:rsid w:val="00903052"/>
    <w:rsid w:val="00903AE2"/>
    <w:rsid w:val="0090414E"/>
    <w:rsid w:val="00904486"/>
    <w:rsid w:val="00905321"/>
    <w:rsid w:val="009058AD"/>
    <w:rsid w:val="00905BBC"/>
    <w:rsid w:val="00905E54"/>
    <w:rsid w:val="0090616A"/>
    <w:rsid w:val="00907590"/>
    <w:rsid w:val="00911563"/>
    <w:rsid w:val="00911DF9"/>
    <w:rsid w:val="00912C26"/>
    <w:rsid w:val="00912CB9"/>
    <w:rsid w:val="0091613A"/>
    <w:rsid w:val="0091629E"/>
    <w:rsid w:val="00916580"/>
    <w:rsid w:val="0091769A"/>
    <w:rsid w:val="00920672"/>
    <w:rsid w:val="009206C9"/>
    <w:rsid w:val="00920DBD"/>
    <w:rsid w:val="00920F16"/>
    <w:rsid w:val="009224F4"/>
    <w:rsid w:val="00922610"/>
    <w:rsid w:val="009228A0"/>
    <w:rsid w:val="00922C35"/>
    <w:rsid w:val="00924880"/>
    <w:rsid w:val="00924BB5"/>
    <w:rsid w:val="00924BC2"/>
    <w:rsid w:val="00924F22"/>
    <w:rsid w:val="009258EA"/>
    <w:rsid w:val="00925C19"/>
    <w:rsid w:val="0092626A"/>
    <w:rsid w:val="009263D1"/>
    <w:rsid w:val="00926529"/>
    <w:rsid w:val="00927225"/>
    <w:rsid w:val="00927C82"/>
    <w:rsid w:val="00931520"/>
    <w:rsid w:val="009315B8"/>
    <w:rsid w:val="00932B0F"/>
    <w:rsid w:val="0093444C"/>
    <w:rsid w:val="00934DB7"/>
    <w:rsid w:val="00934F9A"/>
    <w:rsid w:val="0093584C"/>
    <w:rsid w:val="0093586C"/>
    <w:rsid w:val="00935B0F"/>
    <w:rsid w:val="0093772D"/>
    <w:rsid w:val="0094047F"/>
    <w:rsid w:val="009411C5"/>
    <w:rsid w:val="0094199A"/>
    <w:rsid w:val="00942472"/>
    <w:rsid w:val="009427A1"/>
    <w:rsid w:val="00942C80"/>
    <w:rsid w:val="0094387B"/>
    <w:rsid w:val="00944F62"/>
    <w:rsid w:val="009474B8"/>
    <w:rsid w:val="009478EE"/>
    <w:rsid w:val="009502B7"/>
    <w:rsid w:val="009502D2"/>
    <w:rsid w:val="00951458"/>
    <w:rsid w:val="009514F2"/>
    <w:rsid w:val="00952AF6"/>
    <w:rsid w:val="00953574"/>
    <w:rsid w:val="00953881"/>
    <w:rsid w:val="00954146"/>
    <w:rsid w:val="00954725"/>
    <w:rsid w:val="00954A3E"/>
    <w:rsid w:val="009565DE"/>
    <w:rsid w:val="00956E22"/>
    <w:rsid w:val="0095713C"/>
    <w:rsid w:val="009571D8"/>
    <w:rsid w:val="00957414"/>
    <w:rsid w:val="00957FD5"/>
    <w:rsid w:val="009600EC"/>
    <w:rsid w:val="009608A8"/>
    <w:rsid w:val="00961944"/>
    <w:rsid w:val="009623ED"/>
    <w:rsid w:val="009626ED"/>
    <w:rsid w:val="0096330A"/>
    <w:rsid w:val="009650C6"/>
    <w:rsid w:val="009660EF"/>
    <w:rsid w:val="00967635"/>
    <w:rsid w:val="00967973"/>
    <w:rsid w:val="00967B7E"/>
    <w:rsid w:val="00967DB6"/>
    <w:rsid w:val="009705C8"/>
    <w:rsid w:val="0097125D"/>
    <w:rsid w:val="009714D7"/>
    <w:rsid w:val="00971DE6"/>
    <w:rsid w:val="00971F4B"/>
    <w:rsid w:val="00972269"/>
    <w:rsid w:val="00972696"/>
    <w:rsid w:val="0097361C"/>
    <w:rsid w:val="00974BA6"/>
    <w:rsid w:val="00974E20"/>
    <w:rsid w:val="0097526D"/>
    <w:rsid w:val="0097526F"/>
    <w:rsid w:val="00976EC4"/>
    <w:rsid w:val="009775D9"/>
    <w:rsid w:val="0097773D"/>
    <w:rsid w:val="0098109A"/>
    <w:rsid w:val="009823B6"/>
    <w:rsid w:val="0098350F"/>
    <w:rsid w:val="00984882"/>
    <w:rsid w:val="00984E4B"/>
    <w:rsid w:val="009852A3"/>
    <w:rsid w:val="00985C02"/>
    <w:rsid w:val="0098611D"/>
    <w:rsid w:val="009864F7"/>
    <w:rsid w:val="00986B7F"/>
    <w:rsid w:val="0098736B"/>
    <w:rsid w:val="0099033A"/>
    <w:rsid w:val="00991584"/>
    <w:rsid w:val="00991C11"/>
    <w:rsid w:val="00991DCD"/>
    <w:rsid w:val="00991E00"/>
    <w:rsid w:val="00992A2B"/>
    <w:rsid w:val="00992CAB"/>
    <w:rsid w:val="00993E00"/>
    <w:rsid w:val="009941CF"/>
    <w:rsid w:val="00994553"/>
    <w:rsid w:val="0099455C"/>
    <w:rsid w:val="0099631F"/>
    <w:rsid w:val="00997783"/>
    <w:rsid w:val="00997B2A"/>
    <w:rsid w:val="00997D1E"/>
    <w:rsid w:val="009A04E6"/>
    <w:rsid w:val="009A0585"/>
    <w:rsid w:val="009A29D1"/>
    <w:rsid w:val="009A4B1A"/>
    <w:rsid w:val="009A4C55"/>
    <w:rsid w:val="009A5B88"/>
    <w:rsid w:val="009A5D43"/>
    <w:rsid w:val="009A6885"/>
    <w:rsid w:val="009A7633"/>
    <w:rsid w:val="009B0448"/>
    <w:rsid w:val="009B254C"/>
    <w:rsid w:val="009B26D0"/>
    <w:rsid w:val="009B323C"/>
    <w:rsid w:val="009B32E4"/>
    <w:rsid w:val="009B375F"/>
    <w:rsid w:val="009B46A1"/>
    <w:rsid w:val="009B4767"/>
    <w:rsid w:val="009B4CBD"/>
    <w:rsid w:val="009B50F5"/>
    <w:rsid w:val="009B6823"/>
    <w:rsid w:val="009B7436"/>
    <w:rsid w:val="009C0CC0"/>
    <w:rsid w:val="009C0D9A"/>
    <w:rsid w:val="009C2601"/>
    <w:rsid w:val="009C33A8"/>
    <w:rsid w:val="009C368D"/>
    <w:rsid w:val="009C412E"/>
    <w:rsid w:val="009C5843"/>
    <w:rsid w:val="009C6020"/>
    <w:rsid w:val="009C682B"/>
    <w:rsid w:val="009C68AD"/>
    <w:rsid w:val="009D1B13"/>
    <w:rsid w:val="009D21B3"/>
    <w:rsid w:val="009D30B8"/>
    <w:rsid w:val="009D31D1"/>
    <w:rsid w:val="009D376A"/>
    <w:rsid w:val="009D45DF"/>
    <w:rsid w:val="009D4D11"/>
    <w:rsid w:val="009D6096"/>
    <w:rsid w:val="009D6764"/>
    <w:rsid w:val="009D6E79"/>
    <w:rsid w:val="009D776B"/>
    <w:rsid w:val="009D7EFD"/>
    <w:rsid w:val="009E15FF"/>
    <w:rsid w:val="009E1AA0"/>
    <w:rsid w:val="009E1D34"/>
    <w:rsid w:val="009E2426"/>
    <w:rsid w:val="009E2437"/>
    <w:rsid w:val="009E2715"/>
    <w:rsid w:val="009E3007"/>
    <w:rsid w:val="009E3957"/>
    <w:rsid w:val="009E3BA2"/>
    <w:rsid w:val="009E53AA"/>
    <w:rsid w:val="009E5A2C"/>
    <w:rsid w:val="009E5E94"/>
    <w:rsid w:val="009E67BD"/>
    <w:rsid w:val="009E6EFD"/>
    <w:rsid w:val="009E70EA"/>
    <w:rsid w:val="009E73ED"/>
    <w:rsid w:val="009E7813"/>
    <w:rsid w:val="009E7B17"/>
    <w:rsid w:val="009F0CA8"/>
    <w:rsid w:val="009F2373"/>
    <w:rsid w:val="009F33C4"/>
    <w:rsid w:val="009F392F"/>
    <w:rsid w:val="009F41BC"/>
    <w:rsid w:val="009F46E9"/>
    <w:rsid w:val="009F4B2B"/>
    <w:rsid w:val="009F629A"/>
    <w:rsid w:val="009F654D"/>
    <w:rsid w:val="009F7961"/>
    <w:rsid w:val="009F7B17"/>
    <w:rsid w:val="009F7D5D"/>
    <w:rsid w:val="009F7FE4"/>
    <w:rsid w:val="00A00B4C"/>
    <w:rsid w:val="00A0107E"/>
    <w:rsid w:val="00A02713"/>
    <w:rsid w:val="00A02BE6"/>
    <w:rsid w:val="00A02C44"/>
    <w:rsid w:val="00A02E88"/>
    <w:rsid w:val="00A03371"/>
    <w:rsid w:val="00A035AA"/>
    <w:rsid w:val="00A039FA"/>
    <w:rsid w:val="00A04395"/>
    <w:rsid w:val="00A04D32"/>
    <w:rsid w:val="00A04FD0"/>
    <w:rsid w:val="00A05016"/>
    <w:rsid w:val="00A05928"/>
    <w:rsid w:val="00A05B51"/>
    <w:rsid w:val="00A05CC3"/>
    <w:rsid w:val="00A05E48"/>
    <w:rsid w:val="00A06282"/>
    <w:rsid w:val="00A064C5"/>
    <w:rsid w:val="00A0675D"/>
    <w:rsid w:val="00A07794"/>
    <w:rsid w:val="00A07F96"/>
    <w:rsid w:val="00A10B2E"/>
    <w:rsid w:val="00A10EEF"/>
    <w:rsid w:val="00A10F0F"/>
    <w:rsid w:val="00A1457C"/>
    <w:rsid w:val="00A146CB"/>
    <w:rsid w:val="00A15F01"/>
    <w:rsid w:val="00A16037"/>
    <w:rsid w:val="00A16959"/>
    <w:rsid w:val="00A16CB2"/>
    <w:rsid w:val="00A17A56"/>
    <w:rsid w:val="00A17E53"/>
    <w:rsid w:val="00A20142"/>
    <w:rsid w:val="00A20315"/>
    <w:rsid w:val="00A208B1"/>
    <w:rsid w:val="00A22658"/>
    <w:rsid w:val="00A23751"/>
    <w:rsid w:val="00A23D41"/>
    <w:rsid w:val="00A23FC1"/>
    <w:rsid w:val="00A24265"/>
    <w:rsid w:val="00A242F2"/>
    <w:rsid w:val="00A25003"/>
    <w:rsid w:val="00A25953"/>
    <w:rsid w:val="00A2599A"/>
    <w:rsid w:val="00A267D4"/>
    <w:rsid w:val="00A26817"/>
    <w:rsid w:val="00A27F94"/>
    <w:rsid w:val="00A30527"/>
    <w:rsid w:val="00A30B0E"/>
    <w:rsid w:val="00A30D1B"/>
    <w:rsid w:val="00A3266E"/>
    <w:rsid w:val="00A330EC"/>
    <w:rsid w:val="00A34746"/>
    <w:rsid w:val="00A3667D"/>
    <w:rsid w:val="00A377E2"/>
    <w:rsid w:val="00A41324"/>
    <w:rsid w:val="00A41FD0"/>
    <w:rsid w:val="00A4253A"/>
    <w:rsid w:val="00A435E8"/>
    <w:rsid w:val="00A4417A"/>
    <w:rsid w:val="00A45433"/>
    <w:rsid w:val="00A45B2B"/>
    <w:rsid w:val="00A45E45"/>
    <w:rsid w:val="00A461E8"/>
    <w:rsid w:val="00A46DD4"/>
    <w:rsid w:val="00A47439"/>
    <w:rsid w:val="00A50516"/>
    <w:rsid w:val="00A507EF"/>
    <w:rsid w:val="00A50FDE"/>
    <w:rsid w:val="00A51889"/>
    <w:rsid w:val="00A52437"/>
    <w:rsid w:val="00A5247E"/>
    <w:rsid w:val="00A54474"/>
    <w:rsid w:val="00A546C9"/>
    <w:rsid w:val="00A5544A"/>
    <w:rsid w:val="00A55672"/>
    <w:rsid w:val="00A55FF9"/>
    <w:rsid w:val="00A56033"/>
    <w:rsid w:val="00A560E1"/>
    <w:rsid w:val="00A5614E"/>
    <w:rsid w:val="00A5689E"/>
    <w:rsid w:val="00A56DB2"/>
    <w:rsid w:val="00A57D5A"/>
    <w:rsid w:val="00A60A95"/>
    <w:rsid w:val="00A60E61"/>
    <w:rsid w:val="00A6103F"/>
    <w:rsid w:val="00A612A1"/>
    <w:rsid w:val="00A61517"/>
    <w:rsid w:val="00A63BD1"/>
    <w:rsid w:val="00A6712F"/>
    <w:rsid w:val="00A67AC5"/>
    <w:rsid w:val="00A67B24"/>
    <w:rsid w:val="00A71F4E"/>
    <w:rsid w:val="00A73790"/>
    <w:rsid w:val="00A742FD"/>
    <w:rsid w:val="00A746C7"/>
    <w:rsid w:val="00A75228"/>
    <w:rsid w:val="00A754A3"/>
    <w:rsid w:val="00A756FE"/>
    <w:rsid w:val="00A77578"/>
    <w:rsid w:val="00A8046E"/>
    <w:rsid w:val="00A80AA0"/>
    <w:rsid w:val="00A811EF"/>
    <w:rsid w:val="00A821C5"/>
    <w:rsid w:val="00A831B5"/>
    <w:rsid w:val="00A851BC"/>
    <w:rsid w:val="00A856BB"/>
    <w:rsid w:val="00A86226"/>
    <w:rsid w:val="00A8632F"/>
    <w:rsid w:val="00A865CA"/>
    <w:rsid w:val="00A86888"/>
    <w:rsid w:val="00A86E87"/>
    <w:rsid w:val="00A8793A"/>
    <w:rsid w:val="00A87CBB"/>
    <w:rsid w:val="00A90A7D"/>
    <w:rsid w:val="00A90D86"/>
    <w:rsid w:val="00A922BC"/>
    <w:rsid w:val="00A92EB2"/>
    <w:rsid w:val="00A9327F"/>
    <w:rsid w:val="00A93B0E"/>
    <w:rsid w:val="00A93C59"/>
    <w:rsid w:val="00A951E7"/>
    <w:rsid w:val="00A958EB"/>
    <w:rsid w:val="00A96316"/>
    <w:rsid w:val="00A965EA"/>
    <w:rsid w:val="00A970D5"/>
    <w:rsid w:val="00A973CF"/>
    <w:rsid w:val="00A97A65"/>
    <w:rsid w:val="00AA0730"/>
    <w:rsid w:val="00AA08D4"/>
    <w:rsid w:val="00AA1BC4"/>
    <w:rsid w:val="00AA1DDC"/>
    <w:rsid w:val="00AA1FC5"/>
    <w:rsid w:val="00AA1FE8"/>
    <w:rsid w:val="00AA2B84"/>
    <w:rsid w:val="00AA42F6"/>
    <w:rsid w:val="00AA45BF"/>
    <w:rsid w:val="00AA5637"/>
    <w:rsid w:val="00AA5C07"/>
    <w:rsid w:val="00AA5F05"/>
    <w:rsid w:val="00AB0204"/>
    <w:rsid w:val="00AB05EC"/>
    <w:rsid w:val="00AB1225"/>
    <w:rsid w:val="00AB196D"/>
    <w:rsid w:val="00AB204B"/>
    <w:rsid w:val="00AB22D7"/>
    <w:rsid w:val="00AB4394"/>
    <w:rsid w:val="00AB5D32"/>
    <w:rsid w:val="00AB6703"/>
    <w:rsid w:val="00AC08E9"/>
    <w:rsid w:val="00AC16B9"/>
    <w:rsid w:val="00AC2E32"/>
    <w:rsid w:val="00AC398E"/>
    <w:rsid w:val="00AC424E"/>
    <w:rsid w:val="00AC614B"/>
    <w:rsid w:val="00AC6839"/>
    <w:rsid w:val="00AC6DDE"/>
    <w:rsid w:val="00AC728E"/>
    <w:rsid w:val="00AC779E"/>
    <w:rsid w:val="00AD0973"/>
    <w:rsid w:val="00AD0A0A"/>
    <w:rsid w:val="00AD1ECE"/>
    <w:rsid w:val="00AD2261"/>
    <w:rsid w:val="00AD22E7"/>
    <w:rsid w:val="00AD2EC4"/>
    <w:rsid w:val="00AD342A"/>
    <w:rsid w:val="00AD37A7"/>
    <w:rsid w:val="00AD37BC"/>
    <w:rsid w:val="00AD3879"/>
    <w:rsid w:val="00AD3B20"/>
    <w:rsid w:val="00AD3E49"/>
    <w:rsid w:val="00AD408E"/>
    <w:rsid w:val="00AD4AB1"/>
    <w:rsid w:val="00AD4C47"/>
    <w:rsid w:val="00AD5297"/>
    <w:rsid w:val="00AD5B31"/>
    <w:rsid w:val="00AD5DCC"/>
    <w:rsid w:val="00AD61E2"/>
    <w:rsid w:val="00AD64EC"/>
    <w:rsid w:val="00AE1370"/>
    <w:rsid w:val="00AE1901"/>
    <w:rsid w:val="00AE1AD5"/>
    <w:rsid w:val="00AE1F44"/>
    <w:rsid w:val="00AE297C"/>
    <w:rsid w:val="00AE29A8"/>
    <w:rsid w:val="00AE3177"/>
    <w:rsid w:val="00AE367D"/>
    <w:rsid w:val="00AE45E7"/>
    <w:rsid w:val="00AE5C22"/>
    <w:rsid w:val="00AE5FE7"/>
    <w:rsid w:val="00AE71B4"/>
    <w:rsid w:val="00AE7DAA"/>
    <w:rsid w:val="00AF0F3C"/>
    <w:rsid w:val="00AF22C2"/>
    <w:rsid w:val="00AF3077"/>
    <w:rsid w:val="00AF3623"/>
    <w:rsid w:val="00AF3ECA"/>
    <w:rsid w:val="00AF3FDE"/>
    <w:rsid w:val="00AF5D12"/>
    <w:rsid w:val="00B0081D"/>
    <w:rsid w:val="00B018CA"/>
    <w:rsid w:val="00B02A46"/>
    <w:rsid w:val="00B0344E"/>
    <w:rsid w:val="00B03E1C"/>
    <w:rsid w:val="00B04832"/>
    <w:rsid w:val="00B05381"/>
    <w:rsid w:val="00B06877"/>
    <w:rsid w:val="00B06B76"/>
    <w:rsid w:val="00B06E4C"/>
    <w:rsid w:val="00B10061"/>
    <w:rsid w:val="00B11F28"/>
    <w:rsid w:val="00B120E3"/>
    <w:rsid w:val="00B12480"/>
    <w:rsid w:val="00B12856"/>
    <w:rsid w:val="00B12A53"/>
    <w:rsid w:val="00B12FB2"/>
    <w:rsid w:val="00B14C2B"/>
    <w:rsid w:val="00B153C5"/>
    <w:rsid w:val="00B15AE7"/>
    <w:rsid w:val="00B15EA5"/>
    <w:rsid w:val="00B16CC4"/>
    <w:rsid w:val="00B16FF2"/>
    <w:rsid w:val="00B176AC"/>
    <w:rsid w:val="00B20044"/>
    <w:rsid w:val="00B20160"/>
    <w:rsid w:val="00B210FB"/>
    <w:rsid w:val="00B21386"/>
    <w:rsid w:val="00B21D32"/>
    <w:rsid w:val="00B22F9C"/>
    <w:rsid w:val="00B232A0"/>
    <w:rsid w:val="00B23DDC"/>
    <w:rsid w:val="00B2440B"/>
    <w:rsid w:val="00B24723"/>
    <w:rsid w:val="00B25310"/>
    <w:rsid w:val="00B2578C"/>
    <w:rsid w:val="00B259C1"/>
    <w:rsid w:val="00B27E23"/>
    <w:rsid w:val="00B302EE"/>
    <w:rsid w:val="00B304F8"/>
    <w:rsid w:val="00B31FAB"/>
    <w:rsid w:val="00B32091"/>
    <w:rsid w:val="00B327D0"/>
    <w:rsid w:val="00B331C3"/>
    <w:rsid w:val="00B333DC"/>
    <w:rsid w:val="00B3403E"/>
    <w:rsid w:val="00B3432D"/>
    <w:rsid w:val="00B343EE"/>
    <w:rsid w:val="00B3453A"/>
    <w:rsid w:val="00B34655"/>
    <w:rsid w:val="00B34DC6"/>
    <w:rsid w:val="00B35E48"/>
    <w:rsid w:val="00B36617"/>
    <w:rsid w:val="00B3740C"/>
    <w:rsid w:val="00B41260"/>
    <w:rsid w:val="00B42F8C"/>
    <w:rsid w:val="00B430DA"/>
    <w:rsid w:val="00B437BF"/>
    <w:rsid w:val="00B444C4"/>
    <w:rsid w:val="00B444EA"/>
    <w:rsid w:val="00B44E63"/>
    <w:rsid w:val="00B45258"/>
    <w:rsid w:val="00B45995"/>
    <w:rsid w:val="00B45A3E"/>
    <w:rsid w:val="00B46C57"/>
    <w:rsid w:val="00B4758A"/>
    <w:rsid w:val="00B510A9"/>
    <w:rsid w:val="00B511C0"/>
    <w:rsid w:val="00B51C8C"/>
    <w:rsid w:val="00B51CC6"/>
    <w:rsid w:val="00B52715"/>
    <w:rsid w:val="00B53073"/>
    <w:rsid w:val="00B54642"/>
    <w:rsid w:val="00B548DA"/>
    <w:rsid w:val="00B54E0D"/>
    <w:rsid w:val="00B56424"/>
    <w:rsid w:val="00B564B5"/>
    <w:rsid w:val="00B5689C"/>
    <w:rsid w:val="00B56FC6"/>
    <w:rsid w:val="00B57804"/>
    <w:rsid w:val="00B615E4"/>
    <w:rsid w:val="00B633A6"/>
    <w:rsid w:val="00B65C17"/>
    <w:rsid w:val="00B6623A"/>
    <w:rsid w:val="00B6663F"/>
    <w:rsid w:val="00B66896"/>
    <w:rsid w:val="00B6727A"/>
    <w:rsid w:val="00B675B9"/>
    <w:rsid w:val="00B67B01"/>
    <w:rsid w:val="00B709AA"/>
    <w:rsid w:val="00B70F2A"/>
    <w:rsid w:val="00B713C1"/>
    <w:rsid w:val="00B71CF1"/>
    <w:rsid w:val="00B72D95"/>
    <w:rsid w:val="00B73976"/>
    <w:rsid w:val="00B73A05"/>
    <w:rsid w:val="00B73A1D"/>
    <w:rsid w:val="00B73F7B"/>
    <w:rsid w:val="00B74B10"/>
    <w:rsid w:val="00B75833"/>
    <w:rsid w:val="00B76D70"/>
    <w:rsid w:val="00B77558"/>
    <w:rsid w:val="00B809C4"/>
    <w:rsid w:val="00B80C4E"/>
    <w:rsid w:val="00B814EA"/>
    <w:rsid w:val="00B82479"/>
    <w:rsid w:val="00B82BC8"/>
    <w:rsid w:val="00B834C4"/>
    <w:rsid w:val="00B83D21"/>
    <w:rsid w:val="00B846D6"/>
    <w:rsid w:val="00B852CF"/>
    <w:rsid w:val="00B869CD"/>
    <w:rsid w:val="00B86DB6"/>
    <w:rsid w:val="00B87CCF"/>
    <w:rsid w:val="00B90059"/>
    <w:rsid w:val="00B939E0"/>
    <w:rsid w:val="00B94725"/>
    <w:rsid w:val="00B947C1"/>
    <w:rsid w:val="00B94F71"/>
    <w:rsid w:val="00B95EEF"/>
    <w:rsid w:val="00B969F2"/>
    <w:rsid w:val="00B96CE0"/>
    <w:rsid w:val="00B96E77"/>
    <w:rsid w:val="00BA1731"/>
    <w:rsid w:val="00BA2EEC"/>
    <w:rsid w:val="00BA34ED"/>
    <w:rsid w:val="00BA3C4A"/>
    <w:rsid w:val="00BA4C32"/>
    <w:rsid w:val="00BA5696"/>
    <w:rsid w:val="00BA5843"/>
    <w:rsid w:val="00BA5986"/>
    <w:rsid w:val="00BA5B5E"/>
    <w:rsid w:val="00BA5D79"/>
    <w:rsid w:val="00BA60FA"/>
    <w:rsid w:val="00BA67AD"/>
    <w:rsid w:val="00BA707A"/>
    <w:rsid w:val="00BA7444"/>
    <w:rsid w:val="00BA7C59"/>
    <w:rsid w:val="00BA7CF9"/>
    <w:rsid w:val="00BB03AC"/>
    <w:rsid w:val="00BB1CBE"/>
    <w:rsid w:val="00BB2FE4"/>
    <w:rsid w:val="00BB3D02"/>
    <w:rsid w:val="00BB4756"/>
    <w:rsid w:val="00BB5167"/>
    <w:rsid w:val="00BB5410"/>
    <w:rsid w:val="00BB7BD5"/>
    <w:rsid w:val="00BB7F63"/>
    <w:rsid w:val="00BC045D"/>
    <w:rsid w:val="00BC05F8"/>
    <w:rsid w:val="00BC092B"/>
    <w:rsid w:val="00BC0FF3"/>
    <w:rsid w:val="00BC1C86"/>
    <w:rsid w:val="00BC257F"/>
    <w:rsid w:val="00BC270D"/>
    <w:rsid w:val="00BC2972"/>
    <w:rsid w:val="00BC2EDE"/>
    <w:rsid w:val="00BC3A3F"/>
    <w:rsid w:val="00BC4014"/>
    <w:rsid w:val="00BC40A5"/>
    <w:rsid w:val="00BC4C5F"/>
    <w:rsid w:val="00BC4EF6"/>
    <w:rsid w:val="00BC5173"/>
    <w:rsid w:val="00BC5828"/>
    <w:rsid w:val="00BC670D"/>
    <w:rsid w:val="00BC6B9E"/>
    <w:rsid w:val="00BC6F58"/>
    <w:rsid w:val="00BC7152"/>
    <w:rsid w:val="00BD090B"/>
    <w:rsid w:val="00BD0E30"/>
    <w:rsid w:val="00BD1617"/>
    <w:rsid w:val="00BD161D"/>
    <w:rsid w:val="00BD2198"/>
    <w:rsid w:val="00BD244D"/>
    <w:rsid w:val="00BD3CE6"/>
    <w:rsid w:val="00BD3F40"/>
    <w:rsid w:val="00BD4C4E"/>
    <w:rsid w:val="00BD4F83"/>
    <w:rsid w:val="00BD5A83"/>
    <w:rsid w:val="00BD5C65"/>
    <w:rsid w:val="00BD5FB3"/>
    <w:rsid w:val="00BD611A"/>
    <w:rsid w:val="00BD73F8"/>
    <w:rsid w:val="00BD7D4D"/>
    <w:rsid w:val="00BE041B"/>
    <w:rsid w:val="00BE0B7C"/>
    <w:rsid w:val="00BE136B"/>
    <w:rsid w:val="00BE23BE"/>
    <w:rsid w:val="00BE3CD0"/>
    <w:rsid w:val="00BE3E7B"/>
    <w:rsid w:val="00BE40DF"/>
    <w:rsid w:val="00BE4AEC"/>
    <w:rsid w:val="00BE4DDB"/>
    <w:rsid w:val="00BE5124"/>
    <w:rsid w:val="00BE61D6"/>
    <w:rsid w:val="00BE638C"/>
    <w:rsid w:val="00BE664C"/>
    <w:rsid w:val="00BF102C"/>
    <w:rsid w:val="00BF1194"/>
    <w:rsid w:val="00BF198C"/>
    <w:rsid w:val="00BF1A9C"/>
    <w:rsid w:val="00BF1B09"/>
    <w:rsid w:val="00BF218B"/>
    <w:rsid w:val="00BF23D7"/>
    <w:rsid w:val="00BF38B9"/>
    <w:rsid w:val="00BF3CEE"/>
    <w:rsid w:val="00BF3F5A"/>
    <w:rsid w:val="00BF47DA"/>
    <w:rsid w:val="00BF55A7"/>
    <w:rsid w:val="00BF6384"/>
    <w:rsid w:val="00BF67DC"/>
    <w:rsid w:val="00BF78D7"/>
    <w:rsid w:val="00BF7F06"/>
    <w:rsid w:val="00C00576"/>
    <w:rsid w:val="00C00E03"/>
    <w:rsid w:val="00C02799"/>
    <w:rsid w:val="00C03D5E"/>
    <w:rsid w:val="00C05461"/>
    <w:rsid w:val="00C060C7"/>
    <w:rsid w:val="00C060CD"/>
    <w:rsid w:val="00C0738E"/>
    <w:rsid w:val="00C10133"/>
    <w:rsid w:val="00C10C27"/>
    <w:rsid w:val="00C10DA1"/>
    <w:rsid w:val="00C1116F"/>
    <w:rsid w:val="00C11CE7"/>
    <w:rsid w:val="00C11F0C"/>
    <w:rsid w:val="00C16DEC"/>
    <w:rsid w:val="00C17CA5"/>
    <w:rsid w:val="00C20DCF"/>
    <w:rsid w:val="00C21448"/>
    <w:rsid w:val="00C2154F"/>
    <w:rsid w:val="00C21736"/>
    <w:rsid w:val="00C2186D"/>
    <w:rsid w:val="00C2286D"/>
    <w:rsid w:val="00C23CC0"/>
    <w:rsid w:val="00C246E5"/>
    <w:rsid w:val="00C24CCD"/>
    <w:rsid w:val="00C25C2D"/>
    <w:rsid w:val="00C26207"/>
    <w:rsid w:val="00C2692B"/>
    <w:rsid w:val="00C32604"/>
    <w:rsid w:val="00C33054"/>
    <w:rsid w:val="00C338C6"/>
    <w:rsid w:val="00C33E9C"/>
    <w:rsid w:val="00C35617"/>
    <w:rsid w:val="00C35748"/>
    <w:rsid w:val="00C360A5"/>
    <w:rsid w:val="00C36713"/>
    <w:rsid w:val="00C36854"/>
    <w:rsid w:val="00C3736C"/>
    <w:rsid w:val="00C3749A"/>
    <w:rsid w:val="00C4006B"/>
    <w:rsid w:val="00C40437"/>
    <w:rsid w:val="00C40774"/>
    <w:rsid w:val="00C4162C"/>
    <w:rsid w:val="00C42317"/>
    <w:rsid w:val="00C426B8"/>
    <w:rsid w:val="00C427A6"/>
    <w:rsid w:val="00C42C2D"/>
    <w:rsid w:val="00C43DFE"/>
    <w:rsid w:val="00C43E49"/>
    <w:rsid w:val="00C44CA2"/>
    <w:rsid w:val="00C45181"/>
    <w:rsid w:val="00C47D52"/>
    <w:rsid w:val="00C5165F"/>
    <w:rsid w:val="00C51A3F"/>
    <w:rsid w:val="00C54F76"/>
    <w:rsid w:val="00C55A54"/>
    <w:rsid w:val="00C55EB3"/>
    <w:rsid w:val="00C565F4"/>
    <w:rsid w:val="00C56B99"/>
    <w:rsid w:val="00C6052A"/>
    <w:rsid w:val="00C6072A"/>
    <w:rsid w:val="00C620EB"/>
    <w:rsid w:val="00C62EC5"/>
    <w:rsid w:val="00C630E2"/>
    <w:rsid w:val="00C6406A"/>
    <w:rsid w:val="00C6491A"/>
    <w:rsid w:val="00C64ACB"/>
    <w:rsid w:val="00C670EC"/>
    <w:rsid w:val="00C67F68"/>
    <w:rsid w:val="00C70994"/>
    <w:rsid w:val="00C70E44"/>
    <w:rsid w:val="00C71F96"/>
    <w:rsid w:val="00C729B0"/>
    <w:rsid w:val="00C72FF7"/>
    <w:rsid w:val="00C73F28"/>
    <w:rsid w:val="00C754CC"/>
    <w:rsid w:val="00C75527"/>
    <w:rsid w:val="00C75A11"/>
    <w:rsid w:val="00C772E5"/>
    <w:rsid w:val="00C7735C"/>
    <w:rsid w:val="00C77A0B"/>
    <w:rsid w:val="00C77F5A"/>
    <w:rsid w:val="00C81A82"/>
    <w:rsid w:val="00C82999"/>
    <w:rsid w:val="00C8357B"/>
    <w:rsid w:val="00C84D46"/>
    <w:rsid w:val="00C84EE2"/>
    <w:rsid w:val="00C8548C"/>
    <w:rsid w:val="00C85674"/>
    <w:rsid w:val="00C85E0E"/>
    <w:rsid w:val="00C86025"/>
    <w:rsid w:val="00C86549"/>
    <w:rsid w:val="00C866B8"/>
    <w:rsid w:val="00C86E37"/>
    <w:rsid w:val="00C87364"/>
    <w:rsid w:val="00C87774"/>
    <w:rsid w:val="00C87FC0"/>
    <w:rsid w:val="00C90426"/>
    <w:rsid w:val="00C91005"/>
    <w:rsid w:val="00C911D4"/>
    <w:rsid w:val="00C91449"/>
    <w:rsid w:val="00C91547"/>
    <w:rsid w:val="00C9154B"/>
    <w:rsid w:val="00C927EC"/>
    <w:rsid w:val="00C92F41"/>
    <w:rsid w:val="00C935E6"/>
    <w:rsid w:val="00C94992"/>
    <w:rsid w:val="00C94B8C"/>
    <w:rsid w:val="00C95A59"/>
    <w:rsid w:val="00C96A48"/>
    <w:rsid w:val="00C96ED2"/>
    <w:rsid w:val="00CA0C2B"/>
    <w:rsid w:val="00CA1A5F"/>
    <w:rsid w:val="00CA212B"/>
    <w:rsid w:val="00CA2A43"/>
    <w:rsid w:val="00CA2AC8"/>
    <w:rsid w:val="00CA31B0"/>
    <w:rsid w:val="00CA345E"/>
    <w:rsid w:val="00CA3831"/>
    <w:rsid w:val="00CA3E6F"/>
    <w:rsid w:val="00CA449B"/>
    <w:rsid w:val="00CA4B73"/>
    <w:rsid w:val="00CA4DAB"/>
    <w:rsid w:val="00CA519C"/>
    <w:rsid w:val="00CA5C35"/>
    <w:rsid w:val="00CA6A17"/>
    <w:rsid w:val="00CA6C49"/>
    <w:rsid w:val="00CA789F"/>
    <w:rsid w:val="00CB0C70"/>
    <w:rsid w:val="00CB0CF1"/>
    <w:rsid w:val="00CB0F69"/>
    <w:rsid w:val="00CB18E7"/>
    <w:rsid w:val="00CB1AD3"/>
    <w:rsid w:val="00CB1B05"/>
    <w:rsid w:val="00CB2406"/>
    <w:rsid w:val="00CB24CF"/>
    <w:rsid w:val="00CB3178"/>
    <w:rsid w:val="00CB3B61"/>
    <w:rsid w:val="00CB3E3E"/>
    <w:rsid w:val="00CB41D1"/>
    <w:rsid w:val="00CB4B44"/>
    <w:rsid w:val="00CB576C"/>
    <w:rsid w:val="00CB59AB"/>
    <w:rsid w:val="00CB5AF7"/>
    <w:rsid w:val="00CB615D"/>
    <w:rsid w:val="00CB7A5A"/>
    <w:rsid w:val="00CB7E2A"/>
    <w:rsid w:val="00CC00A0"/>
    <w:rsid w:val="00CC173B"/>
    <w:rsid w:val="00CC1788"/>
    <w:rsid w:val="00CC1A8D"/>
    <w:rsid w:val="00CC1C57"/>
    <w:rsid w:val="00CC2DBC"/>
    <w:rsid w:val="00CC3F65"/>
    <w:rsid w:val="00CC4322"/>
    <w:rsid w:val="00CC4B63"/>
    <w:rsid w:val="00CC566E"/>
    <w:rsid w:val="00CC61F6"/>
    <w:rsid w:val="00CC634D"/>
    <w:rsid w:val="00CC6F67"/>
    <w:rsid w:val="00CC7331"/>
    <w:rsid w:val="00CC74FC"/>
    <w:rsid w:val="00CC7788"/>
    <w:rsid w:val="00CD05B7"/>
    <w:rsid w:val="00CD14E4"/>
    <w:rsid w:val="00CD1DD7"/>
    <w:rsid w:val="00CD2E22"/>
    <w:rsid w:val="00CD32E2"/>
    <w:rsid w:val="00CD3751"/>
    <w:rsid w:val="00CD60B2"/>
    <w:rsid w:val="00CD6CC9"/>
    <w:rsid w:val="00CD763E"/>
    <w:rsid w:val="00CD7CBB"/>
    <w:rsid w:val="00CE0FF9"/>
    <w:rsid w:val="00CE117A"/>
    <w:rsid w:val="00CE193C"/>
    <w:rsid w:val="00CE1ACE"/>
    <w:rsid w:val="00CE28A3"/>
    <w:rsid w:val="00CE2A2F"/>
    <w:rsid w:val="00CE2AA3"/>
    <w:rsid w:val="00CE36A4"/>
    <w:rsid w:val="00CE36A6"/>
    <w:rsid w:val="00CE468C"/>
    <w:rsid w:val="00CE4C67"/>
    <w:rsid w:val="00CE5A6C"/>
    <w:rsid w:val="00CE7DD4"/>
    <w:rsid w:val="00CF09DD"/>
    <w:rsid w:val="00CF0FEA"/>
    <w:rsid w:val="00CF1C92"/>
    <w:rsid w:val="00CF1CFF"/>
    <w:rsid w:val="00CF1D47"/>
    <w:rsid w:val="00CF37CA"/>
    <w:rsid w:val="00CF37F7"/>
    <w:rsid w:val="00CF3DA6"/>
    <w:rsid w:val="00CF52AE"/>
    <w:rsid w:val="00CF6B8D"/>
    <w:rsid w:val="00CF74B1"/>
    <w:rsid w:val="00CF7E54"/>
    <w:rsid w:val="00D005BC"/>
    <w:rsid w:val="00D0140F"/>
    <w:rsid w:val="00D0288F"/>
    <w:rsid w:val="00D037DA"/>
    <w:rsid w:val="00D0392D"/>
    <w:rsid w:val="00D04270"/>
    <w:rsid w:val="00D04383"/>
    <w:rsid w:val="00D04A78"/>
    <w:rsid w:val="00D0681B"/>
    <w:rsid w:val="00D07F7D"/>
    <w:rsid w:val="00D1041F"/>
    <w:rsid w:val="00D10456"/>
    <w:rsid w:val="00D112D0"/>
    <w:rsid w:val="00D11396"/>
    <w:rsid w:val="00D1192E"/>
    <w:rsid w:val="00D119A0"/>
    <w:rsid w:val="00D128DD"/>
    <w:rsid w:val="00D14133"/>
    <w:rsid w:val="00D16333"/>
    <w:rsid w:val="00D165E7"/>
    <w:rsid w:val="00D16AD0"/>
    <w:rsid w:val="00D16E71"/>
    <w:rsid w:val="00D20C9C"/>
    <w:rsid w:val="00D211A7"/>
    <w:rsid w:val="00D22366"/>
    <w:rsid w:val="00D22BCA"/>
    <w:rsid w:val="00D2431C"/>
    <w:rsid w:val="00D24637"/>
    <w:rsid w:val="00D25539"/>
    <w:rsid w:val="00D25558"/>
    <w:rsid w:val="00D25874"/>
    <w:rsid w:val="00D25C5B"/>
    <w:rsid w:val="00D2718A"/>
    <w:rsid w:val="00D27439"/>
    <w:rsid w:val="00D27ABE"/>
    <w:rsid w:val="00D27B4A"/>
    <w:rsid w:val="00D306A8"/>
    <w:rsid w:val="00D31285"/>
    <w:rsid w:val="00D32BB2"/>
    <w:rsid w:val="00D3327A"/>
    <w:rsid w:val="00D338B4"/>
    <w:rsid w:val="00D347AD"/>
    <w:rsid w:val="00D34A28"/>
    <w:rsid w:val="00D34DAE"/>
    <w:rsid w:val="00D35237"/>
    <w:rsid w:val="00D375B7"/>
    <w:rsid w:val="00D3776F"/>
    <w:rsid w:val="00D37ACF"/>
    <w:rsid w:val="00D37C74"/>
    <w:rsid w:val="00D401F0"/>
    <w:rsid w:val="00D4034D"/>
    <w:rsid w:val="00D40629"/>
    <w:rsid w:val="00D43842"/>
    <w:rsid w:val="00D444EE"/>
    <w:rsid w:val="00D4773F"/>
    <w:rsid w:val="00D51E5E"/>
    <w:rsid w:val="00D5299C"/>
    <w:rsid w:val="00D52E0B"/>
    <w:rsid w:val="00D53A4E"/>
    <w:rsid w:val="00D54073"/>
    <w:rsid w:val="00D557CD"/>
    <w:rsid w:val="00D55849"/>
    <w:rsid w:val="00D566DF"/>
    <w:rsid w:val="00D567B2"/>
    <w:rsid w:val="00D56B91"/>
    <w:rsid w:val="00D57C7E"/>
    <w:rsid w:val="00D60639"/>
    <w:rsid w:val="00D610AE"/>
    <w:rsid w:val="00D61585"/>
    <w:rsid w:val="00D61658"/>
    <w:rsid w:val="00D61659"/>
    <w:rsid w:val="00D61884"/>
    <w:rsid w:val="00D61BB0"/>
    <w:rsid w:val="00D61D2C"/>
    <w:rsid w:val="00D63BD3"/>
    <w:rsid w:val="00D64307"/>
    <w:rsid w:val="00D65E4A"/>
    <w:rsid w:val="00D67D65"/>
    <w:rsid w:val="00D7016C"/>
    <w:rsid w:val="00D70D9A"/>
    <w:rsid w:val="00D71C9B"/>
    <w:rsid w:val="00D71FFF"/>
    <w:rsid w:val="00D723A2"/>
    <w:rsid w:val="00D72B38"/>
    <w:rsid w:val="00D72C0B"/>
    <w:rsid w:val="00D72E19"/>
    <w:rsid w:val="00D732AB"/>
    <w:rsid w:val="00D76F95"/>
    <w:rsid w:val="00D77123"/>
    <w:rsid w:val="00D773B7"/>
    <w:rsid w:val="00D779BB"/>
    <w:rsid w:val="00D802A6"/>
    <w:rsid w:val="00D8036E"/>
    <w:rsid w:val="00D80402"/>
    <w:rsid w:val="00D8087E"/>
    <w:rsid w:val="00D81355"/>
    <w:rsid w:val="00D81EEE"/>
    <w:rsid w:val="00D821AA"/>
    <w:rsid w:val="00D825FB"/>
    <w:rsid w:val="00D83F5D"/>
    <w:rsid w:val="00D84681"/>
    <w:rsid w:val="00D85374"/>
    <w:rsid w:val="00D86270"/>
    <w:rsid w:val="00D8767D"/>
    <w:rsid w:val="00D87C94"/>
    <w:rsid w:val="00D87F57"/>
    <w:rsid w:val="00D9054E"/>
    <w:rsid w:val="00D91374"/>
    <w:rsid w:val="00D91D1F"/>
    <w:rsid w:val="00D91E28"/>
    <w:rsid w:val="00D92B73"/>
    <w:rsid w:val="00D92D72"/>
    <w:rsid w:val="00D94F85"/>
    <w:rsid w:val="00D9545C"/>
    <w:rsid w:val="00D95941"/>
    <w:rsid w:val="00D96B4D"/>
    <w:rsid w:val="00D96CC1"/>
    <w:rsid w:val="00D974FA"/>
    <w:rsid w:val="00D97DD9"/>
    <w:rsid w:val="00DA01D8"/>
    <w:rsid w:val="00DA0358"/>
    <w:rsid w:val="00DA03BD"/>
    <w:rsid w:val="00DA03D0"/>
    <w:rsid w:val="00DA0FC2"/>
    <w:rsid w:val="00DA1A8E"/>
    <w:rsid w:val="00DA26A4"/>
    <w:rsid w:val="00DA2744"/>
    <w:rsid w:val="00DA2E37"/>
    <w:rsid w:val="00DA4050"/>
    <w:rsid w:val="00DA4996"/>
    <w:rsid w:val="00DA5767"/>
    <w:rsid w:val="00DA5D8D"/>
    <w:rsid w:val="00DA6147"/>
    <w:rsid w:val="00DA6A45"/>
    <w:rsid w:val="00DA6F70"/>
    <w:rsid w:val="00DA75FC"/>
    <w:rsid w:val="00DA7620"/>
    <w:rsid w:val="00DB2C93"/>
    <w:rsid w:val="00DB3667"/>
    <w:rsid w:val="00DB4210"/>
    <w:rsid w:val="00DB4A4A"/>
    <w:rsid w:val="00DB50BA"/>
    <w:rsid w:val="00DB52FC"/>
    <w:rsid w:val="00DB62CF"/>
    <w:rsid w:val="00DB6947"/>
    <w:rsid w:val="00DB727E"/>
    <w:rsid w:val="00DC0A12"/>
    <w:rsid w:val="00DC2C1B"/>
    <w:rsid w:val="00DC35CB"/>
    <w:rsid w:val="00DC37CA"/>
    <w:rsid w:val="00DC3DEF"/>
    <w:rsid w:val="00DC55F4"/>
    <w:rsid w:val="00DC6112"/>
    <w:rsid w:val="00DC67A7"/>
    <w:rsid w:val="00DC73F6"/>
    <w:rsid w:val="00DC7A9C"/>
    <w:rsid w:val="00DD0AD8"/>
    <w:rsid w:val="00DD2621"/>
    <w:rsid w:val="00DD2EAB"/>
    <w:rsid w:val="00DD355F"/>
    <w:rsid w:val="00DD4D53"/>
    <w:rsid w:val="00DD5B33"/>
    <w:rsid w:val="00DD629E"/>
    <w:rsid w:val="00DD7D3D"/>
    <w:rsid w:val="00DE1616"/>
    <w:rsid w:val="00DE1647"/>
    <w:rsid w:val="00DE187F"/>
    <w:rsid w:val="00DE20C9"/>
    <w:rsid w:val="00DE3233"/>
    <w:rsid w:val="00DE5C90"/>
    <w:rsid w:val="00DE6EBE"/>
    <w:rsid w:val="00DE6FB8"/>
    <w:rsid w:val="00DE74B6"/>
    <w:rsid w:val="00DE74C0"/>
    <w:rsid w:val="00DE7A41"/>
    <w:rsid w:val="00DE7BB9"/>
    <w:rsid w:val="00DF001D"/>
    <w:rsid w:val="00DF02D5"/>
    <w:rsid w:val="00DF090F"/>
    <w:rsid w:val="00DF09CD"/>
    <w:rsid w:val="00DF1D6E"/>
    <w:rsid w:val="00DF1F58"/>
    <w:rsid w:val="00DF3D25"/>
    <w:rsid w:val="00DF4704"/>
    <w:rsid w:val="00DF73D4"/>
    <w:rsid w:val="00DF7BDF"/>
    <w:rsid w:val="00DF7CFA"/>
    <w:rsid w:val="00E00E08"/>
    <w:rsid w:val="00E00F16"/>
    <w:rsid w:val="00E01CE1"/>
    <w:rsid w:val="00E02251"/>
    <w:rsid w:val="00E035BB"/>
    <w:rsid w:val="00E035C3"/>
    <w:rsid w:val="00E0362A"/>
    <w:rsid w:val="00E04805"/>
    <w:rsid w:val="00E04A81"/>
    <w:rsid w:val="00E052E1"/>
    <w:rsid w:val="00E0542A"/>
    <w:rsid w:val="00E05F84"/>
    <w:rsid w:val="00E06ADA"/>
    <w:rsid w:val="00E07532"/>
    <w:rsid w:val="00E07848"/>
    <w:rsid w:val="00E07AAE"/>
    <w:rsid w:val="00E07B53"/>
    <w:rsid w:val="00E12190"/>
    <w:rsid w:val="00E12C3A"/>
    <w:rsid w:val="00E130CE"/>
    <w:rsid w:val="00E13A7E"/>
    <w:rsid w:val="00E13D27"/>
    <w:rsid w:val="00E14021"/>
    <w:rsid w:val="00E15EE0"/>
    <w:rsid w:val="00E160A3"/>
    <w:rsid w:val="00E16F33"/>
    <w:rsid w:val="00E171DC"/>
    <w:rsid w:val="00E17426"/>
    <w:rsid w:val="00E17529"/>
    <w:rsid w:val="00E178AC"/>
    <w:rsid w:val="00E17AB8"/>
    <w:rsid w:val="00E2035F"/>
    <w:rsid w:val="00E203AA"/>
    <w:rsid w:val="00E20A78"/>
    <w:rsid w:val="00E219BE"/>
    <w:rsid w:val="00E21D16"/>
    <w:rsid w:val="00E234AA"/>
    <w:rsid w:val="00E23A19"/>
    <w:rsid w:val="00E2468A"/>
    <w:rsid w:val="00E24958"/>
    <w:rsid w:val="00E24FD4"/>
    <w:rsid w:val="00E25193"/>
    <w:rsid w:val="00E25A27"/>
    <w:rsid w:val="00E272C9"/>
    <w:rsid w:val="00E27F55"/>
    <w:rsid w:val="00E3037B"/>
    <w:rsid w:val="00E30B3F"/>
    <w:rsid w:val="00E31C20"/>
    <w:rsid w:val="00E31CA6"/>
    <w:rsid w:val="00E3298D"/>
    <w:rsid w:val="00E32A80"/>
    <w:rsid w:val="00E3387F"/>
    <w:rsid w:val="00E33919"/>
    <w:rsid w:val="00E34B55"/>
    <w:rsid w:val="00E35491"/>
    <w:rsid w:val="00E356EF"/>
    <w:rsid w:val="00E36154"/>
    <w:rsid w:val="00E36D78"/>
    <w:rsid w:val="00E40D19"/>
    <w:rsid w:val="00E41A07"/>
    <w:rsid w:val="00E42780"/>
    <w:rsid w:val="00E44DCC"/>
    <w:rsid w:val="00E45334"/>
    <w:rsid w:val="00E45466"/>
    <w:rsid w:val="00E462A9"/>
    <w:rsid w:val="00E46FF1"/>
    <w:rsid w:val="00E476FF"/>
    <w:rsid w:val="00E503ED"/>
    <w:rsid w:val="00E50AB6"/>
    <w:rsid w:val="00E53099"/>
    <w:rsid w:val="00E536DC"/>
    <w:rsid w:val="00E5372C"/>
    <w:rsid w:val="00E53ACC"/>
    <w:rsid w:val="00E53D7E"/>
    <w:rsid w:val="00E53FA6"/>
    <w:rsid w:val="00E54781"/>
    <w:rsid w:val="00E5561A"/>
    <w:rsid w:val="00E55D66"/>
    <w:rsid w:val="00E55F51"/>
    <w:rsid w:val="00E57046"/>
    <w:rsid w:val="00E57CB0"/>
    <w:rsid w:val="00E57D36"/>
    <w:rsid w:val="00E60291"/>
    <w:rsid w:val="00E61299"/>
    <w:rsid w:val="00E63130"/>
    <w:rsid w:val="00E63F94"/>
    <w:rsid w:val="00E64DE3"/>
    <w:rsid w:val="00E652BC"/>
    <w:rsid w:val="00E6593E"/>
    <w:rsid w:val="00E65BCA"/>
    <w:rsid w:val="00E70223"/>
    <w:rsid w:val="00E707E7"/>
    <w:rsid w:val="00E727B9"/>
    <w:rsid w:val="00E72E0F"/>
    <w:rsid w:val="00E73706"/>
    <w:rsid w:val="00E737F7"/>
    <w:rsid w:val="00E74C2E"/>
    <w:rsid w:val="00E75DA9"/>
    <w:rsid w:val="00E76AB0"/>
    <w:rsid w:val="00E80595"/>
    <w:rsid w:val="00E80DA9"/>
    <w:rsid w:val="00E81DC8"/>
    <w:rsid w:val="00E81F1A"/>
    <w:rsid w:val="00E82678"/>
    <w:rsid w:val="00E839A3"/>
    <w:rsid w:val="00E86095"/>
    <w:rsid w:val="00E8709D"/>
    <w:rsid w:val="00E8782F"/>
    <w:rsid w:val="00E879F9"/>
    <w:rsid w:val="00E87F31"/>
    <w:rsid w:val="00E90D66"/>
    <w:rsid w:val="00E91059"/>
    <w:rsid w:val="00E91860"/>
    <w:rsid w:val="00E92A0E"/>
    <w:rsid w:val="00E931C3"/>
    <w:rsid w:val="00E93B65"/>
    <w:rsid w:val="00E946E8"/>
    <w:rsid w:val="00E9484A"/>
    <w:rsid w:val="00E95B8A"/>
    <w:rsid w:val="00E9611C"/>
    <w:rsid w:val="00E96223"/>
    <w:rsid w:val="00E9663E"/>
    <w:rsid w:val="00E96DD8"/>
    <w:rsid w:val="00E96E85"/>
    <w:rsid w:val="00E96EC6"/>
    <w:rsid w:val="00E96ED7"/>
    <w:rsid w:val="00E97328"/>
    <w:rsid w:val="00EA0944"/>
    <w:rsid w:val="00EA0EB7"/>
    <w:rsid w:val="00EA1235"/>
    <w:rsid w:val="00EA3C1B"/>
    <w:rsid w:val="00EA4435"/>
    <w:rsid w:val="00EA4A48"/>
    <w:rsid w:val="00EA4B70"/>
    <w:rsid w:val="00EA5163"/>
    <w:rsid w:val="00EA5B94"/>
    <w:rsid w:val="00EA7343"/>
    <w:rsid w:val="00EB1635"/>
    <w:rsid w:val="00EB16F1"/>
    <w:rsid w:val="00EB23B5"/>
    <w:rsid w:val="00EB269F"/>
    <w:rsid w:val="00EB2E04"/>
    <w:rsid w:val="00EB30DC"/>
    <w:rsid w:val="00EB32AD"/>
    <w:rsid w:val="00EB3CF1"/>
    <w:rsid w:val="00EB4396"/>
    <w:rsid w:val="00EB44D7"/>
    <w:rsid w:val="00EB6B4E"/>
    <w:rsid w:val="00EB6CEB"/>
    <w:rsid w:val="00EB6F41"/>
    <w:rsid w:val="00EB7668"/>
    <w:rsid w:val="00EB7E5D"/>
    <w:rsid w:val="00EC0725"/>
    <w:rsid w:val="00EC09B6"/>
    <w:rsid w:val="00EC13DA"/>
    <w:rsid w:val="00EC25C1"/>
    <w:rsid w:val="00EC3B73"/>
    <w:rsid w:val="00EC4149"/>
    <w:rsid w:val="00EC4711"/>
    <w:rsid w:val="00EC4B53"/>
    <w:rsid w:val="00EC5319"/>
    <w:rsid w:val="00EC73EC"/>
    <w:rsid w:val="00ED0148"/>
    <w:rsid w:val="00ED17B1"/>
    <w:rsid w:val="00ED1A6D"/>
    <w:rsid w:val="00ED1AEA"/>
    <w:rsid w:val="00ED2063"/>
    <w:rsid w:val="00ED22A3"/>
    <w:rsid w:val="00ED2371"/>
    <w:rsid w:val="00ED2460"/>
    <w:rsid w:val="00ED3C3D"/>
    <w:rsid w:val="00ED470E"/>
    <w:rsid w:val="00ED4F1C"/>
    <w:rsid w:val="00ED5062"/>
    <w:rsid w:val="00ED57B3"/>
    <w:rsid w:val="00ED6F9C"/>
    <w:rsid w:val="00EE0537"/>
    <w:rsid w:val="00EE1BA1"/>
    <w:rsid w:val="00EE2031"/>
    <w:rsid w:val="00EE31AE"/>
    <w:rsid w:val="00EE4878"/>
    <w:rsid w:val="00EE5622"/>
    <w:rsid w:val="00EE5956"/>
    <w:rsid w:val="00EE65D7"/>
    <w:rsid w:val="00EE7BCE"/>
    <w:rsid w:val="00EF0632"/>
    <w:rsid w:val="00EF0A19"/>
    <w:rsid w:val="00EF0E6E"/>
    <w:rsid w:val="00EF1202"/>
    <w:rsid w:val="00EF1527"/>
    <w:rsid w:val="00EF1C47"/>
    <w:rsid w:val="00EF2E3E"/>
    <w:rsid w:val="00EF3373"/>
    <w:rsid w:val="00EF3406"/>
    <w:rsid w:val="00EF37B5"/>
    <w:rsid w:val="00EF3F41"/>
    <w:rsid w:val="00EF4498"/>
    <w:rsid w:val="00EF4870"/>
    <w:rsid w:val="00EF4B2C"/>
    <w:rsid w:val="00EF7400"/>
    <w:rsid w:val="00EF7A96"/>
    <w:rsid w:val="00F006C1"/>
    <w:rsid w:val="00F00745"/>
    <w:rsid w:val="00F00856"/>
    <w:rsid w:val="00F01DAE"/>
    <w:rsid w:val="00F0296C"/>
    <w:rsid w:val="00F0356B"/>
    <w:rsid w:val="00F03A11"/>
    <w:rsid w:val="00F03B13"/>
    <w:rsid w:val="00F04806"/>
    <w:rsid w:val="00F050D0"/>
    <w:rsid w:val="00F0705C"/>
    <w:rsid w:val="00F0711F"/>
    <w:rsid w:val="00F073E9"/>
    <w:rsid w:val="00F1034C"/>
    <w:rsid w:val="00F119BD"/>
    <w:rsid w:val="00F13076"/>
    <w:rsid w:val="00F132F8"/>
    <w:rsid w:val="00F13918"/>
    <w:rsid w:val="00F13E36"/>
    <w:rsid w:val="00F14C63"/>
    <w:rsid w:val="00F14C87"/>
    <w:rsid w:val="00F15514"/>
    <w:rsid w:val="00F15B43"/>
    <w:rsid w:val="00F17A0F"/>
    <w:rsid w:val="00F17E01"/>
    <w:rsid w:val="00F21286"/>
    <w:rsid w:val="00F21542"/>
    <w:rsid w:val="00F21D99"/>
    <w:rsid w:val="00F2379B"/>
    <w:rsid w:val="00F23852"/>
    <w:rsid w:val="00F24DC3"/>
    <w:rsid w:val="00F25D1E"/>
    <w:rsid w:val="00F261F6"/>
    <w:rsid w:val="00F30502"/>
    <w:rsid w:val="00F3196F"/>
    <w:rsid w:val="00F32094"/>
    <w:rsid w:val="00F328CA"/>
    <w:rsid w:val="00F332DD"/>
    <w:rsid w:val="00F33C85"/>
    <w:rsid w:val="00F33F09"/>
    <w:rsid w:val="00F341EC"/>
    <w:rsid w:val="00F344A7"/>
    <w:rsid w:val="00F34F73"/>
    <w:rsid w:val="00F37334"/>
    <w:rsid w:val="00F3770E"/>
    <w:rsid w:val="00F4054B"/>
    <w:rsid w:val="00F4085A"/>
    <w:rsid w:val="00F4160D"/>
    <w:rsid w:val="00F42D56"/>
    <w:rsid w:val="00F42E14"/>
    <w:rsid w:val="00F43B80"/>
    <w:rsid w:val="00F43BE8"/>
    <w:rsid w:val="00F44154"/>
    <w:rsid w:val="00F44838"/>
    <w:rsid w:val="00F44FC0"/>
    <w:rsid w:val="00F45D96"/>
    <w:rsid w:val="00F46645"/>
    <w:rsid w:val="00F47321"/>
    <w:rsid w:val="00F47728"/>
    <w:rsid w:val="00F50A42"/>
    <w:rsid w:val="00F51063"/>
    <w:rsid w:val="00F52785"/>
    <w:rsid w:val="00F5393F"/>
    <w:rsid w:val="00F5396F"/>
    <w:rsid w:val="00F53E1E"/>
    <w:rsid w:val="00F5401D"/>
    <w:rsid w:val="00F545A6"/>
    <w:rsid w:val="00F5575B"/>
    <w:rsid w:val="00F56D02"/>
    <w:rsid w:val="00F57D49"/>
    <w:rsid w:val="00F60D30"/>
    <w:rsid w:val="00F60F27"/>
    <w:rsid w:val="00F620B8"/>
    <w:rsid w:val="00F6328D"/>
    <w:rsid w:val="00F6373F"/>
    <w:rsid w:val="00F640C9"/>
    <w:rsid w:val="00F64510"/>
    <w:rsid w:val="00F65037"/>
    <w:rsid w:val="00F66635"/>
    <w:rsid w:val="00F66CCE"/>
    <w:rsid w:val="00F67D85"/>
    <w:rsid w:val="00F70E14"/>
    <w:rsid w:val="00F7114B"/>
    <w:rsid w:val="00F71B82"/>
    <w:rsid w:val="00F71FF6"/>
    <w:rsid w:val="00F7366B"/>
    <w:rsid w:val="00F7390E"/>
    <w:rsid w:val="00F74655"/>
    <w:rsid w:val="00F7505E"/>
    <w:rsid w:val="00F756B2"/>
    <w:rsid w:val="00F76EC1"/>
    <w:rsid w:val="00F77A4D"/>
    <w:rsid w:val="00F77F28"/>
    <w:rsid w:val="00F80B54"/>
    <w:rsid w:val="00F810FB"/>
    <w:rsid w:val="00F81D90"/>
    <w:rsid w:val="00F8224C"/>
    <w:rsid w:val="00F82261"/>
    <w:rsid w:val="00F822D2"/>
    <w:rsid w:val="00F829A6"/>
    <w:rsid w:val="00F82CFD"/>
    <w:rsid w:val="00F8348D"/>
    <w:rsid w:val="00F83FBB"/>
    <w:rsid w:val="00F840A8"/>
    <w:rsid w:val="00F8420B"/>
    <w:rsid w:val="00F8437E"/>
    <w:rsid w:val="00F86831"/>
    <w:rsid w:val="00F86EC2"/>
    <w:rsid w:val="00F8700A"/>
    <w:rsid w:val="00F87523"/>
    <w:rsid w:val="00F9081A"/>
    <w:rsid w:val="00F90D5E"/>
    <w:rsid w:val="00F915F6"/>
    <w:rsid w:val="00F93920"/>
    <w:rsid w:val="00F94EFE"/>
    <w:rsid w:val="00F9539E"/>
    <w:rsid w:val="00F95AF4"/>
    <w:rsid w:val="00F96E71"/>
    <w:rsid w:val="00FA0214"/>
    <w:rsid w:val="00FA0E13"/>
    <w:rsid w:val="00FA117B"/>
    <w:rsid w:val="00FA18F3"/>
    <w:rsid w:val="00FA2DAA"/>
    <w:rsid w:val="00FA498E"/>
    <w:rsid w:val="00FA5432"/>
    <w:rsid w:val="00FA5858"/>
    <w:rsid w:val="00FA5941"/>
    <w:rsid w:val="00FA68E6"/>
    <w:rsid w:val="00FA785B"/>
    <w:rsid w:val="00FA7A7D"/>
    <w:rsid w:val="00FA7DE2"/>
    <w:rsid w:val="00FB0240"/>
    <w:rsid w:val="00FB0EBD"/>
    <w:rsid w:val="00FB1B58"/>
    <w:rsid w:val="00FB227E"/>
    <w:rsid w:val="00FB238D"/>
    <w:rsid w:val="00FB3BDA"/>
    <w:rsid w:val="00FB4425"/>
    <w:rsid w:val="00FB507A"/>
    <w:rsid w:val="00FB519A"/>
    <w:rsid w:val="00FB6EB7"/>
    <w:rsid w:val="00FB7A38"/>
    <w:rsid w:val="00FC04D6"/>
    <w:rsid w:val="00FC1244"/>
    <w:rsid w:val="00FC3A34"/>
    <w:rsid w:val="00FC3ED3"/>
    <w:rsid w:val="00FC40C7"/>
    <w:rsid w:val="00FC48DD"/>
    <w:rsid w:val="00FC4B37"/>
    <w:rsid w:val="00FC4CAF"/>
    <w:rsid w:val="00FC50A9"/>
    <w:rsid w:val="00FC54E1"/>
    <w:rsid w:val="00FC58D7"/>
    <w:rsid w:val="00FC63A3"/>
    <w:rsid w:val="00FC6CD5"/>
    <w:rsid w:val="00FC7915"/>
    <w:rsid w:val="00FD12BF"/>
    <w:rsid w:val="00FD1BA0"/>
    <w:rsid w:val="00FD22EF"/>
    <w:rsid w:val="00FD2647"/>
    <w:rsid w:val="00FD2FC5"/>
    <w:rsid w:val="00FD3A08"/>
    <w:rsid w:val="00FD3E3D"/>
    <w:rsid w:val="00FD4123"/>
    <w:rsid w:val="00FD56CC"/>
    <w:rsid w:val="00FD620E"/>
    <w:rsid w:val="00FE1B9F"/>
    <w:rsid w:val="00FE1F54"/>
    <w:rsid w:val="00FE252C"/>
    <w:rsid w:val="00FE3A1A"/>
    <w:rsid w:val="00FE4B02"/>
    <w:rsid w:val="00FE4CEA"/>
    <w:rsid w:val="00FE4F87"/>
    <w:rsid w:val="00FE50F9"/>
    <w:rsid w:val="00FE5F78"/>
    <w:rsid w:val="00FE605E"/>
    <w:rsid w:val="00FE61CB"/>
    <w:rsid w:val="00FE664F"/>
    <w:rsid w:val="00FE6D88"/>
    <w:rsid w:val="00FE70EA"/>
    <w:rsid w:val="00FE7DA2"/>
    <w:rsid w:val="00FE7EEF"/>
    <w:rsid w:val="00FF4A68"/>
    <w:rsid w:val="00FF4E05"/>
    <w:rsid w:val="00FF530A"/>
    <w:rsid w:val="00FF5466"/>
    <w:rsid w:val="00FF637C"/>
    <w:rsid w:val="00FF7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fc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0059C3"/>
    <w:pPr>
      <w:widowControl w:val="0"/>
      <w:jc w:val="both"/>
    </w:pPr>
    <w:rPr>
      <w:rFonts w:ascii="Consolas" w:eastAsia="华文楷体" w:hAnsi="Consolas"/>
      <w:sz w:val="28"/>
    </w:rPr>
  </w:style>
  <w:style w:type="paragraph" w:styleId="1">
    <w:name w:val="heading 1"/>
    <w:basedOn w:val="a5"/>
    <w:next w:val="a5"/>
    <w:link w:val="1Char"/>
    <w:uiPriority w:val="9"/>
    <w:qFormat/>
    <w:rsid w:val="007D26A4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5"/>
    <w:next w:val="a5"/>
    <w:link w:val="2Char"/>
    <w:uiPriority w:val="9"/>
    <w:unhideWhenUsed/>
    <w:qFormat/>
    <w:rsid w:val="00922C35"/>
    <w:pPr>
      <w:keepNext/>
      <w:keepLines/>
      <w:numPr>
        <w:ilvl w:val="1"/>
        <w:numId w:val="2"/>
      </w:numPr>
      <w:spacing w:before="260" w:after="260" w:line="415" w:lineRule="auto"/>
      <w:ind w:left="851"/>
      <w:outlineLvl w:val="1"/>
    </w:pPr>
    <w:rPr>
      <w:rFonts w:asciiTheme="majorHAnsi" w:hAnsiTheme="majorHAnsi" w:cstheme="majorBidi"/>
      <w:b/>
      <w:bCs/>
      <w:color w:val="ED7D31" w:themeColor="accent2"/>
      <w:sz w:val="44"/>
      <w:szCs w:val="32"/>
    </w:rPr>
  </w:style>
  <w:style w:type="paragraph" w:styleId="3">
    <w:name w:val="heading 3"/>
    <w:basedOn w:val="a5"/>
    <w:next w:val="a5"/>
    <w:link w:val="3Char"/>
    <w:uiPriority w:val="9"/>
    <w:unhideWhenUsed/>
    <w:qFormat/>
    <w:rsid w:val="007910E8"/>
    <w:pPr>
      <w:keepNext/>
      <w:keepLines/>
      <w:numPr>
        <w:ilvl w:val="2"/>
        <w:numId w:val="2"/>
      </w:numPr>
      <w:spacing w:before="260" w:after="260" w:line="415" w:lineRule="auto"/>
      <w:ind w:left="1418"/>
      <w:outlineLvl w:val="2"/>
    </w:pPr>
    <w:rPr>
      <w:b/>
      <w:bCs/>
      <w:color w:val="BE0296"/>
      <w:sz w:val="32"/>
      <w:szCs w:val="32"/>
    </w:rPr>
  </w:style>
  <w:style w:type="paragraph" w:styleId="4">
    <w:name w:val="heading 4"/>
    <w:basedOn w:val="a5"/>
    <w:next w:val="a5"/>
    <w:link w:val="4Char"/>
    <w:uiPriority w:val="9"/>
    <w:unhideWhenUsed/>
    <w:qFormat/>
    <w:rsid w:val="000123DE"/>
    <w:pPr>
      <w:keepNext/>
      <w:keepLines/>
      <w:numPr>
        <w:ilvl w:val="3"/>
        <w:numId w:val="2"/>
      </w:numPr>
      <w:spacing w:before="280" w:after="290" w:line="377" w:lineRule="auto"/>
      <w:outlineLvl w:val="3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paragraph" w:styleId="5">
    <w:name w:val="heading 5"/>
    <w:basedOn w:val="a5"/>
    <w:next w:val="a5"/>
    <w:link w:val="5Char"/>
    <w:uiPriority w:val="9"/>
    <w:unhideWhenUsed/>
    <w:qFormat/>
    <w:rsid w:val="000E5CF9"/>
    <w:pPr>
      <w:keepNext/>
      <w:keepLines/>
      <w:numPr>
        <w:ilvl w:val="4"/>
        <w:numId w:val="2"/>
      </w:numPr>
      <w:spacing w:before="40" w:after="40" w:line="377" w:lineRule="auto"/>
      <w:ind w:left="1134" w:firstLine="0"/>
      <w:outlineLvl w:val="4"/>
    </w:pPr>
    <w:rPr>
      <w:bCs/>
      <w:sz w:val="24"/>
      <w:szCs w:val="28"/>
    </w:rPr>
  </w:style>
  <w:style w:type="paragraph" w:styleId="6">
    <w:name w:val="heading 6"/>
    <w:basedOn w:val="a5"/>
    <w:next w:val="a5"/>
    <w:link w:val="6Char"/>
    <w:uiPriority w:val="9"/>
    <w:semiHidden/>
    <w:unhideWhenUsed/>
    <w:qFormat/>
    <w:rsid w:val="00C77A0B"/>
    <w:pPr>
      <w:keepNext/>
      <w:keepLines/>
      <w:spacing w:before="240" w:after="64" w:line="320" w:lineRule="atLeast"/>
      <w:ind w:rightChars="100" w:right="100" w:hanging="1152"/>
      <w:outlineLvl w:val="5"/>
    </w:pPr>
    <w:rPr>
      <w:rFonts w:asciiTheme="majorHAnsi" w:eastAsiaTheme="majorEastAsia" w:hAnsiTheme="majorHAnsi" w:cstheme="majorBidi"/>
      <w:b/>
      <w:bCs/>
      <w:color w:val="000000" w:themeColor="text1"/>
      <w:szCs w:val="24"/>
    </w:rPr>
  </w:style>
  <w:style w:type="paragraph" w:styleId="7">
    <w:name w:val="heading 7"/>
    <w:basedOn w:val="a5"/>
    <w:next w:val="a5"/>
    <w:link w:val="7Char"/>
    <w:uiPriority w:val="9"/>
    <w:semiHidden/>
    <w:unhideWhenUsed/>
    <w:qFormat/>
    <w:rsid w:val="00C77A0B"/>
    <w:pPr>
      <w:keepNext/>
      <w:keepLines/>
      <w:spacing w:before="240" w:after="64" w:line="320" w:lineRule="atLeast"/>
      <w:ind w:rightChars="100" w:right="100" w:hanging="1296"/>
      <w:outlineLvl w:val="6"/>
    </w:pPr>
    <w:rPr>
      <w:rFonts w:ascii="Times New Roman" w:hAnsi="Times New Roman"/>
      <w:b/>
      <w:bCs/>
      <w:color w:val="000000" w:themeColor="text1"/>
      <w:szCs w:val="24"/>
    </w:rPr>
  </w:style>
  <w:style w:type="paragraph" w:styleId="8">
    <w:name w:val="heading 8"/>
    <w:basedOn w:val="a5"/>
    <w:next w:val="a5"/>
    <w:link w:val="8Char"/>
    <w:uiPriority w:val="9"/>
    <w:semiHidden/>
    <w:unhideWhenUsed/>
    <w:qFormat/>
    <w:rsid w:val="00C77A0B"/>
    <w:pPr>
      <w:keepNext/>
      <w:keepLines/>
      <w:spacing w:before="240" w:after="64" w:line="320" w:lineRule="atLeast"/>
      <w:ind w:rightChars="100" w:right="100" w:hanging="1440"/>
      <w:outlineLvl w:val="7"/>
    </w:pPr>
    <w:rPr>
      <w:rFonts w:asciiTheme="majorHAnsi" w:eastAsiaTheme="majorEastAsia" w:hAnsiTheme="majorHAnsi" w:cstheme="majorBidi"/>
      <w:color w:val="000000" w:themeColor="text1"/>
      <w:szCs w:val="24"/>
    </w:rPr>
  </w:style>
  <w:style w:type="paragraph" w:styleId="9">
    <w:name w:val="heading 9"/>
    <w:basedOn w:val="a5"/>
    <w:next w:val="a5"/>
    <w:link w:val="9Char"/>
    <w:uiPriority w:val="9"/>
    <w:semiHidden/>
    <w:unhideWhenUsed/>
    <w:qFormat/>
    <w:rsid w:val="00C77A0B"/>
    <w:pPr>
      <w:keepNext/>
      <w:keepLines/>
      <w:spacing w:before="240" w:after="64" w:line="320" w:lineRule="atLeast"/>
      <w:ind w:rightChars="100" w:right="100" w:hanging="1584"/>
      <w:outlineLvl w:val="8"/>
    </w:pPr>
    <w:rPr>
      <w:rFonts w:asciiTheme="majorHAnsi" w:eastAsiaTheme="majorEastAsia" w:hAnsiTheme="majorHAnsi" w:cstheme="majorBidi"/>
      <w:color w:val="000000" w:themeColor="text1"/>
      <w:sz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Char"/>
    <w:uiPriority w:val="99"/>
    <w:unhideWhenUsed/>
    <w:rsid w:val="004941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6"/>
    <w:link w:val="a9"/>
    <w:uiPriority w:val="99"/>
    <w:rsid w:val="00494156"/>
    <w:rPr>
      <w:sz w:val="18"/>
      <w:szCs w:val="18"/>
    </w:rPr>
  </w:style>
  <w:style w:type="paragraph" w:styleId="aa">
    <w:name w:val="footer"/>
    <w:basedOn w:val="a5"/>
    <w:link w:val="Char0"/>
    <w:uiPriority w:val="99"/>
    <w:unhideWhenUsed/>
    <w:rsid w:val="004941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6"/>
    <w:link w:val="aa"/>
    <w:uiPriority w:val="99"/>
    <w:rsid w:val="00494156"/>
    <w:rPr>
      <w:sz w:val="18"/>
      <w:szCs w:val="18"/>
    </w:rPr>
  </w:style>
  <w:style w:type="character" w:customStyle="1" w:styleId="1Char">
    <w:name w:val="标题 1 Char"/>
    <w:basedOn w:val="a6"/>
    <w:link w:val="1"/>
    <w:uiPriority w:val="9"/>
    <w:rsid w:val="007D26A4"/>
    <w:rPr>
      <w:rFonts w:ascii="Consolas" w:eastAsia="华文楷体" w:hAnsi="Consolas"/>
      <w:b/>
      <w:bCs/>
      <w:kern w:val="44"/>
      <w:sz w:val="44"/>
      <w:szCs w:val="44"/>
    </w:rPr>
  </w:style>
  <w:style w:type="character" w:customStyle="1" w:styleId="2Char">
    <w:name w:val="标题 2 Char"/>
    <w:basedOn w:val="a6"/>
    <w:link w:val="20"/>
    <w:uiPriority w:val="9"/>
    <w:rsid w:val="00922C35"/>
    <w:rPr>
      <w:rFonts w:asciiTheme="majorHAnsi" w:eastAsia="华文楷体" w:hAnsiTheme="majorHAnsi" w:cstheme="majorBidi"/>
      <w:b/>
      <w:bCs/>
      <w:color w:val="ED7D31" w:themeColor="accent2"/>
      <w:sz w:val="44"/>
      <w:szCs w:val="32"/>
    </w:rPr>
  </w:style>
  <w:style w:type="character" w:customStyle="1" w:styleId="3Char">
    <w:name w:val="标题 3 Char"/>
    <w:basedOn w:val="a6"/>
    <w:link w:val="3"/>
    <w:uiPriority w:val="9"/>
    <w:rsid w:val="007910E8"/>
    <w:rPr>
      <w:rFonts w:ascii="Consolas" w:eastAsia="华文楷体" w:hAnsi="Consolas"/>
      <w:b/>
      <w:bCs/>
      <w:color w:val="BE0296"/>
      <w:sz w:val="32"/>
      <w:szCs w:val="32"/>
    </w:rPr>
  </w:style>
  <w:style w:type="character" w:customStyle="1" w:styleId="4Char">
    <w:name w:val="标题 4 Char"/>
    <w:basedOn w:val="a6"/>
    <w:link w:val="4"/>
    <w:uiPriority w:val="9"/>
    <w:rsid w:val="000123D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5Char">
    <w:name w:val="标题 5 Char"/>
    <w:basedOn w:val="a6"/>
    <w:link w:val="5"/>
    <w:uiPriority w:val="9"/>
    <w:rsid w:val="000E5CF9"/>
    <w:rPr>
      <w:rFonts w:ascii="Consolas" w:eastAsia="华文楷体" w:hAnsi="Consolas"/>
      <w:bCs/>
      <w:sz w:val="24"/>
      <w:szCs w:val="28"/>
    </w:rPr>
  </w:style>
  <w:style w:type="paragraph" w:styleId="ab">
    <w:name w:val="No Spacing"/>
    <w:uiPriority w:val="1"/>
    <w:qFormat/>
    <w:rsid w:val="0087449C"/>
    <w:pPr>
      <w:widowControl w:val="0"/>
      <w:jc w:val="both"/>
    </w:pPr>
  </w:style>
  <w:style w:type="character" w:styleId="ac">
    <w:name w:val="Hyperlink"/>
    <w:basedOn w:val="a6"/>
    <w:uiPriority w:val="99"/>
    <w:unhideWhenUsed/>
    <w:rsid w:val="0087449C"/>
    <w:rPr>
      <w:color w:val="0563C1" w:themeColor="hyperlink"/>
      <w:u w:val="single"/>
    </w:rPr>
  </w:style>
  <w:style w:type="paragraph" w:styleId="a">
    <w:name w:val="List Bullet"/>
    <w:basedOn w:val="a5"/>
    <w:uiPriority w:val="99"/>
    <w:unhideWhenUsed/>
    <w:rsid w:val="0087449C"/>
    <w:pPr>
      <w:numPr>
        <w:numId w:val="1"/>
      </w:numPr>
      <w:spacing w:line="400" w:lineRule="exact"/>
      <w:ind w:leftChars="200" w:left="200" w:rightChars="100" w:right="100"/>
      <w:contextualSpacing/>
    </w:pPr>
    <w:rPr>
      <w:rFonts w:ascii="Times New Roman" w:eastAsia="宋体" w:hAnsi="Times New Roman"/>
      <w:color w:val="000000" w:themeColor="text1"/>
      <w:sz w:val="24"/>
    </w:rPr>
  </w:style>
  <w:style w:type="paragraph" w:styleId="a1">
    <w:name w:val="Intense Quote"/>
    <w:aliases w:val="代码段,代码"/>
    <w:basedOn w:val="a5"/>
    <w:next w:val="a5"/>
    <w:link w:val="Char1"/>
    <w:uiPriority w:val="30"/>
    <w:qFormat/>
    <w:rsid w:val="00250A45"/>
    <w:pPr>
      <w:numPr>
        <w:numId w:val="64"/>
      </w:numPr>
      <w:pBdr>
        <w:top w:val="single" w:sz="4" w:space="10" w:color="5B9BD5" w:themeColor="accent1" w:shadow="1"/>
        <w:left w:val="single" w:sz="4" w:space="4" w:color="5B9BD5" w:themeColor="accent1" w:shadow="1"/>
        <w:bottom w:val="single" w:sz="4" w:space="10" w:color="5B9BD5" w:themeColor="accent1" w:shadow="1"/>
        <w:right w:val="single" w:sz="4" w:space="4" w:color="5B9BD5" w:themeColor="accent1" w:shadow="1"/>
      </w:pBdr>
      <w:shd w:val="pct5" w:color="auto" w:fill="auto"/>
      <w:spacing w:before="100" w:beforeAutospacing="1" w:after="100" w:afterAutospacing="1" w:line="240" w:lineRule="atLeast"/>
      <w:ind w:right="862"/>
      <w:jc w:val="left"/>
    </w:pPr>
    <w:rPr>
      <w:rFonts w:ascii="Courier New" w:hAnsi="Courier New"/>
      <w:iCs/>
      <w:color w:val="0000FF"/>
      <w:sz w:val="24"/>
    </w:rPr>
  </w:style>
  <w:style w:type="character" w:customStyle="1" w:styleId="Char1">
    <w:name w:val="明显引用 Char"/>
    <w:aliases w:val="代码段 Char,代码 Char"/>
    <w:basedOn w:val="a6"/>
    <w:link w:val="a1"/>
    <w:uiPriority w:val="30"/>
    <w:rsid w:val="00250A45"/>
    <w:rPr>
      <w:rFonts w:ascii="Courier New" w:eastAsia="华文楷体" w:hAnsi="Courier New"/>
      <w:iCs/>
      <w:color w:val="0000FF"/>
      <w:sz w:val="24"/>
      <w:shd w:val="pct5" w:color="auto" w:fill="auto"/>
    </w:rPr>
  </w:style>
  <w:style w:type="character" w:styleId="ad">
    <w:name w:val="Subtle Reference"/>
    <w:basedOn w:val="a6"/>
    <w:uiPriority w:val="31"/>
    <w:qFormat/>
    <w:rsid w:val="0087449C"/>
    <w:rPr>
      <w:smallCaps/>
      <w:color w:val="5A5A5A" w:themeColor="text1" w:themeTint="A5"/>
    </w:rPr>
  </w:style>
  <w:style w:type="character" w:styleId="ae">
    <w:name w:val="Intense Reference"/>
    <w:basedOn w:val="a6"/>
    <w:uiPriority w:val="32"/>
    <w:qFormat/>
    <w:rsid w:val="0087449C"/>
    <w:rPr>
      <w:b/>
      <w:bCs/>
      <w:smallCaps/>
      <w:color w:val="5B9BD5" w:themeColor="accent1"/>
      <w:spacing w:val="5"/>
    </w:rPr>
  </w:style>
  <w:style w:type="paragraph" w:styleId="af">
    <w:name w:val="List Paragraph"/>
    <w:basedOn w:val="a5"/>
    <w:uiPriority w:val="34"/>
    <w:qFormat/>
    <w:rsid w:val="00FB0EBD"/>
    <w:pPr>
      <w:ind w:firstLineChars="200" w:firstLine="420"/>
    </w:pPr>
  </w:style>
  <w:style w:type="paragraph" w:styleId="TOC">
    <w:name w:val="TOC Heading"/>
    <w:basedOn w:val="1"/>
    <w:next w:val="a5"/>
    <w:uiPriority w:val="39"/>
    <w:unhideWhenUsed/>
    <w:qFormat/>
    <w:rsid w:val="00A10EEF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5"/>
    <w:next w:val="a5"/>
    <w:autoRedefine/>
    <w:uiPriority w:val="39"/>
    <w:unhideWhenUsed/>
    <w:rsid w:val="00A10EEF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5"/>
    <w:next w:val="a5"/>
    <w:autoRedefine/>
    <w:uiPriority w:val="39"/>
    <w:unhideWhenUsed/>
    <w:rsid w:val="00A10EEF"/>
    <w:pPr>
      <w:ind w:left="280"/>
      <w:jc w:val="left"/>
    </w:pPr>
    <w:rPr>
      <w:rFonts w:cstheme="minorHAnsi"/>
      <w:smallCaps/>
      <w:sz w:val="20"/>
      <w:szCs w:val="20"/>
    </w:rPr>
  </w:style>
  <w:style w:type="paragraph" w:styleId="af0">
    <w:name w:val="Balloon Text"/>
    <w:basedOn w:val="a5"/>
    <w:link w:val="Char2"/>
    <w:uiPriority w:val="99"/>
    <w:semiHidden/>
    <w:unhideWhenUsed/>
    <w:rsid w:val="00A10EEF"/>
    <w:rPr>
      <w:sz w:val="18"/>
      <w:szCs w:val="18"/>
    </w:rPr>
  </w:style>
  <w:style w:type="character" w:customStyle="1" w:styleId="Char2">
    <w:name w:val="批注框文本 Char"/>
    <w:basedOn w:val="a6"/>
    <w:link w:val="af0"/>
    <w:uiPriority w:val="99"/>
    <w:semiHidden/>
    <w:rsid w:val="00A10EEF"/>
    <w:rPr>
      <w:rFonts w:eastAsia="方正楷体简体"/>
      <w:sz w:val="18"/>
      <w:szCs w:val="18"/>
    </w:rPr>
  </w:style>
  <w:style w:type="paragraph" w:styleId="30">
    <w:name w:val="toc 3"/>
    <w:basedOn w:val="a5"/>
    <w:next w:val="a5"/>
    <w:autoRedefine/>
    <w:uiPriority w:val="39"/>
    <w:unhideWhenUsed/>
    <w:rsid w:val="00257029"/>
    <w:pPr>
      <w:tabs>
        <w:tab w:val="left" w:pos="1400"/>
        <w:tab w:val="right" w:leader="dot" w:pos="8296"/>
      </w:tabs>
      <w:ind w:left="560"/>
      <w:jc w:val="left"/>
    </w:pPr>
    <w:rPr>
      <w:rFonts w:cstheme="minorHAnsi"/>
      <w:i/>
      <w:iCs/>
      <w:sz w:val="20"/>
      <w:szCs w:val="20"/>
    </w:rPr>
  </w:style>
  <w:style w:type="character" w:styleId="af1">
    <w:name w:val="FollowedHyperlink"/>
    <w:basedOn w:val="a6"/>
    <w:uiPriority w:val="99"/>
    <w:semiHidden/>
    <w:unhideWhenUsed/>
    <w:rsid w:val="001A2757"/>
    <w:rPr>
      <w:color w:val="954F72" w:themeColor="followedHyperlink"/>
      <w:u w:val="single"/>
    </w:rPr>
  </w:style>
  <w:style w:type="paragraph" w:styleId="40">
    <w:name w:val="toc 4"/>
    <w:basedOn w:val="a5"/>
    <w:next w:val="a5"/>
    <w:autoRedefine/>
    <w:uiPriority w:val="39"/>
    <w:unhideWhenUsed/>
    <w:rsid w:val="00172F22"/>
    <w:pPr>
      <w:ind w:left="840"/>
      <w:jc w:val="left"/>
    </w:pPr>
    <w:rPr>
      <w:rFonts w:cstheme="minorHAnsi"/>
      <w:sz w:val="18"/>
      <w:szCs w:val="18"/>
    </w:rPr>
  </w:style>
  <w:style w:type="paragraph" w:styleId="50">
    <w:name w:val="toc 5"/>
    <w:basedOn w:val="a5"/>
    <w:next w:val="a5"/>
    <w:autoRedefine/>
    <w:uiPriority w:val="39"/>
    <w:unhideWhenUsed/>
    <w:rsid w:val="00172F22"/>
    <w:pPr>
      <w:ind w:left="1120"/>
      <w:jc w:val="left"/>
    </w:pPr>
    <w:rPr>
      <w:rFonts w:cstheme="minorHAnsi"/>
      <w:sz w:val="18"/>
      <w:szCs w:val="18"/>
    </w:rPr>
  </w:style>
  <w:style w:type="paragraph" w:styleId="60">
    <w:name w:val="toc 6"/>
    <w:basedOn w:val="a5"/>
    <w:next w:val="a5"/>
    <w:autoRedefine/>
    <w:uiPriority w:val="39"/>
    <w:unhideWhenUsed/>
    <w:rsid w:val="00172F22"/>
    <w:pPr>
      <w:ind w:left="1400"/>
      <w:jc w:val="left"/>
    </w:pPr>
    <w:rPr>
      <w:rFonts w:cstheme="minorHAnsi"/>
      <w:sz w:val="18"/>
      <w:szCs w:val="18"/>
    </w:rPr>
  </w:style>
  <w:style w:type="paragraph" w:styleId="70">
    <w:name w:val="toc 7"/>
    <w:basedOn w:val="a5"/>
    <w:next w:val="a5"/>
    <w:autoRedefine/>
    <w:uiPriority w:val="39"/>
    <w:unhideWhenUsed/>
    <w:rsid w:val="00172F22"/>
    <w:pPr>
      <w:ind w:left="1680"/>
      <w:jc w:val="left"/>
    </w:pPr>
    <w:rPr>
      <w:rFonts w:cstheme="minorHAnsi"/>
      <w:sz w:val="18"/>
      <w:szCs w:val="18"/>
    </w:rPr>
  </w:style>
  <w:style w:type="paragraph" w:styleId="80">
    <w:name w:val="toc 8"/>
    <w:basedOn w:val="a5"/>
    <w:next w:val="a5"/>
    <w:autoRedefine/>
    <w:uiPriority w:val="39"/>
    <w:unhideWhenUsed/>
    <w:rsid w:val="00172F22"/>
    <w:pPr>
      <w:ind w:left="1960"/>
      <w:jc w:val="left"/>
    </w:pPr>
    <w:rPr>
      <w:rFonts w:cstheme="minorHAnsi"/>
      <w:sz w:val="18"/>
      <w:szCs w:val="18"/>
    </w:rPr>
  </w:style>
  <w:style w:type="paragraph" w:styleId="90">
    <w:name w:val="toc 9"/>
    <w:basedOn w:val="a5"/>
    <w:next w:val="a5"/>
    <w:autoRedefine/>
    <w:uiPriority w:val="39"/>
    <w:unhideWhenUsed/>
    <w:rsid w:val="00172F22"/>
    <w:pPr>
      <w:ind w:left="2240"/>
      <w:jc w:val="left"/>
    </w:pPr>
    <w:rPr>
      <w:rFonts w:cstheme="minorHAnsi"/>
      <w:sz w:val="18"/>
      <w:szCs w:val="18"/>
    </w:rPr>
  </w:style>
  <w:style w:type="table" w:styleId="af2">
    <w:name w:val="Table Grid"/>
    <w:basedOn w:val="a7"/>
    <w:uiPriority w:val="39"/>
    <w:rsid w:val="00912C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TML">
    <w:name w:val="HTML代码样式"/>
    <w:basedOn w:val="a5"/>
    <w:link w:val="HTMLChar"/>
    <w:rsid w:val="006255DE"/>
    <w:pPr>
      <w:ind w:left="2520" w:firstLine="420"/>
    </w:pPr>
    <w:rPr>
      <w:rFonts w:ascii="Courier New" w:eastAsia="Microsoft Yi Baiti" w:hAnsi="Courier New"/>
    </w:rPr>
  </w:style>
  <w:style w:type="character" w:customStyle="1" w:styleId="HTMLChar">
    <w:name w:val="HTML代码样式 Char"/>
    <w:basedOn w:val="a6"/>
    <w:link w:val="HTML"/>
    <w:rsid w:val="006255DE"/>
    <w:rPr>
      <w:rFonts w:ascii="Courier New" w:eastAsia="Microsoft Yi Baiti" w:hAnsi="Courier New"/>
      <w:sz w:val="28"/>
    </w:rPr>
  </w:style>
  <w:style w:type="character" w:customStyle="1" w:styleId="Char10">
    <w:name w:val="明显引用 Char1"/>
    <w:aliases w:val="代码段 Char1,代码 Char1"/>
    <w:basedOn w:val="a6"/>
    <w:uiPriority w:val="30"/>
    <w:rsid w:val="004B0EDE"/>
    <w:rPr>
      <w:rFonts w:eastAsia="华文楷体"/>
      <w:i/>
      <w:iCs/>
      <w:color w:val="5B9BD5" w:themeColor="accent1"/>
      <w:sz w:val="28"/>
    </w:rPr>
  </w:style>
  <w:style w:type="paragraph" w:styleId="HTML0">
    <w:name w:val="HTML Preformatted"/>
    <w:basedOn w:val="a5"/>
    <w:link w:val="HTMLChar0"/>
    <w:uiPriority w:val="99"/>
    <w:unhideWhenUsed/>
    <w:rsid w:val="008B42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0">
    <w:name w:val="HTML 预设格式 Char"/>
    <w:basedOn w:val="a6"/>
    <w:link w:val="HTML0"/>
    <w:uiPriority w:val="99"/>
    <w:rsid w:val="008B42EA"/>
    <w:rPr>
      <w:rFonts w:ascii="宋体" w:eastAsia="宋体" w:hAnsi="宋体" w:cs="宋体"/>
      <w:kern w:val="0"/>
      <w:sz w:val="24"/>
      <w:szCs w:val="24"/>
    </w:rPr>
  </w:style>
  <w:style w:type="character" w:styleId="af3">
    <w:name w:val="Strong"/>
    <w:basedOn w:val="a6"/>
    <w:uiPriority w:val="22"/>
    <w:qFormat/>
    <w:rsid w:val="000671A2"/>
    <w:rPr>
      <w:b/>
      <w:bCs/>
    </w:rPr>
  </w:style>
  <w:style w:type="character" w:customStyle="1" w:styleId="marked">
    <w:name w:val="marked"/>
    <w:basedOn w:val="a6"/>
    <w:rsid w:val="000671A2"/>
  </w:style>
  <w:style w:type="character" w:styleId="HTML1">
    <w:name w:val="HTML Code"/>
    <w:basedOn w:val="a6"/>
    <w:uiPriority w:val="99"/>
    <w:semiHidden/>
    <w:unhideWhenUsed/>
    <w:rsid w:val="00664F8D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6"/>
    <w:rsid w:val="00664F8D"/>
  </w:style>
  <w:style w:type="character" w:customStyle="1" w:styleId="c1">
    <w:name w:val="c1"/>
    <w:basedOn w:val="a6"/>
    <w:rsid w:val="00DA2744"/>
  </w:style>
  <w:style w:type="paragraph" w:customStyle="1" w:styleId="a3">
    <w:name w:val="字母标题"/>
    <w:basedOn w:val="a5"/>
    <w:link w:val="Char3"/>
    <w:rsid w:val="006E2AFE"/>
    <w:pPr>
      <w:numPr>
        <w:numId w:val="266"/>
      </w:numPr>
      <w:ind w:leftChars="300" w:left="720"/>
    </w:pPr>
    <w:rPr>
      <w:bCs/>
      <w:sz w:val="24"/>
      <w:szCs w:val="32"/>
    </w:rPr>
  </w:style>
  <w:style w:type="character" w:customStyle="1" w:styleId="Char3">
    <w:name w:val="字母标题 Char"/>
    <w:basedOn w:val="5Char"/>
    <w:link w:val="a3"/>
    <w:rsid w:val="006E2AFE"/>
    <w:rPr>
      <w:rFonts w:ascii="Consolas" w:eastAsia="华文楷体" w:hAnsi="Consolas"/>
      <w:bCs/>
      <w:sz w:val="24"/>
      <w:szCs w:val="32"/>
    </w:rPr>
  </w:style>
  <w:style w:type="paragraph" w:customStyle="1" w:styleId="a2">
    <w:name w:val="有序列表"/>
    <w:basedOn w:val="5"/>
    <w:link w:val="Char4"/>
    <w:rsid w:val="00320C2E"/>
    <w:pPr>
      <w:numPr>
        <w:numId w:val="268"/>
      </w:numPr>
    </w:pPr>
  </w:style>
  <w:style w:type="paragraph" w:customStyle="1" w:styleId="2">
    <w:name w:val="有序列表2"/>
    <w:basedOn w:val="5"/>
    <w:link w:val="2Char0"/>
    <w:rsid w:val="009E2426"/>
    <w:pPr>
      <w:numPr>
        <w:numId w:val="269"/>
      </w:numPr>
    </w:pPr>
  </w:style>
  <w:style w:type="character" w:customStyle="1" w:styleId="Char4">
    <w:name w:val="有序列表 Char"/>
    <w:basedOn w:val="5Char"/>
    <w:link w:val="a2"/>
    <w:rsid w:val="00320C2E"/>
    <w:rPr>
      <w:rFonts w:ascii="Consolas" w:eastAsia="华文楷体" w:hAnsi="Consolas"/>
      <w:bCs/>
      <w:sz w:val="24"/>
      <w:szCs w:val="28"/>
    </w:rPr>
  </w:style>
  <w:style w:type="paragraph" w:customStyle="1" w:styleId="10">
    <w:name w:val="样式1"/>
    <w:basedOn w:val="5"/>
    <w:link w:val="1Char0"/>
    <w:qFormat/>
    <w:rsid w:val="009E2426"/>
    <w:pPr>
      <w:numPr>
        <w:numId w:val="270"/>
      </w:numPr>
    </w:pPr>
  </w:style>
  <w:style w:type="character" w:customStyle="1" w:styleId="2Char0">
    <w:name w:val="有序列表2 Char"/>
    <w:basedOn w:val="a6"/>
    <w:link w:val="2"/>
    <w:rsid w:val="009E2426"/>
    <w:rPr>
      <w:rFonts w:ascii="Consolas" w:eastAsia="华文楷体" w:hAnsi="Consolas"/>
      <w:bCs/>
      <w:sz w:val="24"/>
      <w:szCs w:val="28"/>
    </w:rPr>
  </w:style>
  <w:style w:type="character" w:customStyle="1" w:styleId="1Char0">
    <w:name w:val="样式1 Char"/>
    <w:basedOn w:val="5Char"/>
    <w:link w:val="10"/>
    <w:rsid w:val="009E2426"/>
    <w:rPr>
      <w:rFonts w:ascii="Consolas" w:eastAsia="华文楷体" w:hAnsi="Consolas"/>
      <w:bCs/>
      <w:sz w:val="24"/>
      <w:szCs w:val="28"/>
    </w:rPr>
  </w:style>
  <w:style w:type="paragraph" w:styleId="af4">
    <w:name w:val="Normal (Web)"/>
    <w:basedOn w:val="a5"/>
    <w:uiPriority w:val="99"/>
    <w:semiHidden/>
    <w:unhideWhenUsed/>
    <w:rsid w:val="008073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6Char">
    <w:name w:val="标题 6 Char"/>
    <w:basedOn w:val="a6"/>
    <w:link w:val="6"/>
    <w:uiPriority w:val="9"/>
    <w:semiHidden/>
    <w:rsid w:val="00C77A0B"/>
    <w:rPr>
      <w:rFonts w:asciiTheme="majorHAnsi" w:eastAsiaTheme="majorEastAsia" w:hAnsiTheme="majorHAnsi" w:cstheme="majorBidi"/>
      <w:b/>
      <w:bCs/>
      <w:color w:val="000000" w:themeColor="text1"/>
      <w:sz w:val="28"/>
      <w:szCs w:val="24"/>
    </w:rPr>
  </w:style>
  <w:style w:type="character" w:customStyle="1" w:styleId="7Char">
    <w:name w:val="标题 7 Char"/>
    <w:basedOn w:val="a6"/>
    <w:link w:val="7"/>
    <w:uiPriority w:val="9"/>
    <w:semiHidden/>
    <w:rsid w:val="00C77A0B"/>
    <w:rPr>
      <w:rFonts w:ascii="Times New Roman" w:eastAsia="华文楷体" w:hAnsi="Times New Roman"/>
      <w:b/>
      <w:bCs/>
      <w:color w:val="000000" w:themeColor="text1"/>
      <w:sz w:val="28"/>
      <w:szCs w:val="24"/>
    </w:rPr>
  </w:style>
  <w:style w:type="character" w:customStyle="1" w:styleId="8Char">
    <w:name w:val="标题 8 Char"/>
    <w:basedOn w:val="a6"/>
    <w:link w:val="8"/>
    <w:uiPriority w:val="9"/>
    <w:semiHidden/>
    <w:rsid w:val="00C77A0B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character" w:customStyle="1" w:styleId="9Char">
    <w:name w:val="标题 9 Char"/>
    <w:basedOn w:val="a6"/>
    <w:link w:val="9"/>
    <w:uiPriority w:val="9"/>
    <w:semiHidden/>
    <w:rsid w:val="00C77A0B"/>
    <w:rPr>
      <w:rFonts w:asciiTheme="majorHAnsi" w:eastAsiaTheme="majorEastAsia" w:hAnsiTheme="majorHAnsi" w:cstheme="majorBidi"/>
      <w:color w:val="000000" w:themeColor="text1"/>
    </w:rPr>
  </w:style>
  <w:style w:type="character" w:styleId="af5">
    <w:name w:val="Emphasis"/>
    <w:basedOn w:val="a6"/>
    <w:uiPriority w:val="20"/>
    <w:qFormat/>
    <w:rsid w:val="00C77A0B"/>
    <w:rPr>
      <w:i/>
      <w:iCs/>
      <w:color w:val="000000"/>
    </w:rPr>
  </w:style>
  <w:style w:type="paragraph" w:styleId="a0">
    <w:name w:val="Title"/>
    <w:basedOn w:val="a5"/>
    <w:next w:val="a5"/>
    <w:link w:val="Char5"/>
    <w:uiPriority w:val="10"/>
    <w:qFormat/>
    <w:rsid w:val="00C77A0B"/>
    <w:pPr>
      <w:numPr>
        <w:numId w:val="369"/>
      </w:numPr>
      <w:spacing w:before="240" w:after="60" w:line="400" w:lineRule="exact"/>
      <w:ind w:leftChars="300" w:left="300" w:rightChars="100" w:right="100" w:firstLine="0"/>
      <w:outlineLvl w:val="0"/>
    </w:pPr>
    <w:rPr>
      <w:rFonts w:asciiTheme="majorHAnsi" w:hAnsiTheme="majorHAnsi" w:cstheme="majorBidi"/>
      <w:b/>
      <w:bCs/>
      <w:i/>
      <w:color w:val="000000" w:themeColor="text1"/>
      <w:sz w:val="32"/>
      <w:szCs w:val="32"/>
    </w:rPr>
  </w:style>
  <w:style w:type="character" w:customStyle="1" w:styleId="Char5">
    <w:name w:val="标题 Char"/>
    <w:basedOn w:val="a6"/>
    <w:link w:val="a0"/>
    <w:uiPriority w:val="10"/>
    <w:rsid w:val="00C77A0B"/>
    <w:rPr>
      <w:rFonts w:asciiTheme="majorHAnsi" w:eastAsia="华文楷体" w:hAnsiTheme="majorHAnsi" w:cstheme="majorBidi"/>
      <w:b/>
      <w:bCs/>
      <w:i/>
      <w:color w:val="000000" w:themeColor="text1"/>
      <w:sz w:val="32"/>
      <w:szCs w:val="32"/>
    </w:rPr>
  </w:style>
  <w:style w:type="paragraph" w:styleId="a4">
    <w:name w:val="Subtitle"/>
    <w:basedOn w:val="a5"/>
    <w:next w:val="a5"/>
    <w:link w:val="Char6"/>
    <w:uiPriority w:val="11"/>
    <w:qFormat/>
    <w:rsid w:val="00C77A0B"/>
    <w:pPr>
      <w:numPr>
        <w:numId w:val="370"/>
      </w:numPr>
      <w:spacing w:before="240" w:after="60" w:line="240" w:lineRule="atLeast"/>
      <w:ind w:leftChars="400" w:left="400" w:rightChars="100" w:right="100" w:firstLine="0"/>
      <w:outlineLvl w:val="1"/>
    </w:pPr>
    <w:rPr>
      <w:rFonts w:asciiTheme="majorHAnsi" w:hAnsiTheme="majorHAnsi" w:cstheme="majorBidi"/>
      <w:b/>
      <w:bCs/>
      <w:i/>
      <w:color w:val="000000" w:themeColor="text1"/>
      <w:kern w:val="28"/>
      <w:szCs w:val="32"/>
    </w:rPr>
  </w:style>
  <w:style w:type="character" w:customStyle="1" w:styleId="Char6">
    <w:name w:val="副标题 Char"/>
    <w:basedOn w:val="a6"/>
    <w:link w:val="a4"/>
    <w:uiPriority w:val="11"/>
    <w:rsid w:val="00C77A0B"/>
    <w:rPr>
      <w:rFonts w:asciiTheme="majorHAnsi" w:eastAsia="华文楷体" w:hAnsiTheme="majorHAnsi" w:cstheme="majorBidi"/>
      <w:b/>
      <w:bCs/>
      <w:i/>
      <w:color w:val="000000" w:themeColor="text1"/>
      <w:kern w:val="28"/>
      <w:sz w:val="28"/>
      <w:szCs w:val="32"/>
    </w:rPr>
  </w:style>
  <w:style w:type="paragraph" w:styleId="af6">
    <w:name w:val="Quote"/>
    <w:basedOn w:val="a5"/>
    <w:next w:val="a5"/>
    <w:link w:val="Char7"/>
    <w:uiPriority w:val="29"/>
    <w:qFormat/>
    <w:rsid w:val="00C77A0B"/>
    <w:pPr>
      <w:spacing w:before="200" w:after="160" w:line="400" w:lineRule="exact"/>
      <w:ind w:leftChars="200" w:left="864" w:rightChars="100" w:right="864"/>
      <w:jc w:val="center"/>
    </w:pPr>
    <w:rPr>
      <w:rFonts w:ascii="Times New Roman" w:hAnsi="Times New Roman"/>
      <w:i/>
      <w:iCs/>
      <w:color w:val="404040" w:themeColor="text1" w:themeTint="BF"/>
    </w:rPr>
  </w:style>
  <w:style w:type="character" w:customStyle="1" w:styleId="Char7">
    <w:name w:val="引用 Char"/>
    <w:basedOn w:val="a6"/>
    <w:link w:val="af6"/>
    <w:uiPriority w:val="29"/>
    <w:rsid w:val="00C77A0B"/>
    <w:rPr>
      <w:rFonts w:ascii="Times New Roman" w:eastAsia="华文楷体" w:hAnsi="Times New Roman"/>
      <w:i/>
      <w:iCs/>
      <w:color w:val="404040" w:themeColor="text1" w:themeTint="BF"/>
      <w:sz w:val="28"/>
    </w:rPr>
  </w:style>
  <w:style w:type="paragraph" w:customStyle="1" w:styleId="note">
    <w:name w:val="note"/>
    <w:basedOn w:val="a5"/>
    <w:uiPriority w:val="99"/>
    <w:rsid w:val="00C77A0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f7">
    <w:name w:val="Subtle Emphasis"/>
    <w:basedOn w:val="a6"/>
    <w:uiPriority w:val="19"/>
    <w:qFormat/>
    <w:rsid w:val="00C77A0B"/>
    <w:rPr>
      <w:i/>
      <w:iCs/>
      <w:color w:val="404040" w:themeColor="text1" w:themeTint="BF"/>
    </w:rPr>
  </w:style>
  <w:style w:type="character" w:styleId="af8">
    <w:name w:val="Intense Emphasis"/>
    <w:basedOn w:val="a6"/>
    <w:uiPriority w:val="21"/>
    <w:qFormat/>
    <w:rsid w:val="00C77A0B"/>
    <w:rPr>
      <w:i/>
      <w:iCs/>
      <w:color w:val="5B9BD5" w:themeColor="accent1"/>
    </w:rPr>
  </w:style>
  <w:style w:type="character" w:customStyle="1" w:styleId="span4">
    <w:name w:val="span4"/>
    <w:basedOn w:val="a6"/>
    <w:rsid w:val="00C77A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0059C3"/>
    <w:pPr>
      <w:widowControl w:val="0"/>
      <w:jc w:val="both"/>
    </w:pPr>
    <w:rPr>
      <w:rFonts w:ascii="Consolas" w:eastAsia="华文楷体" w:hAnsi="Consolas"/>
      <w:sz w:val="28"/>
    </w:rPr>
  </w:style>
  <w:style w:type="paragraph" w:styleId="1">
    <w:name w:val="heading 1"/>
    <w:basedOn w:val="a5"/>
    <w:next w:val="a5"/>
    <w:link w:val="1Char"/>
    <w:uiPriority w:val="9"/>
    <w:qFormat/>
    <w:rsid w:val="007D26A4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5"/>
    <w:next w:val="a5"/>
    <w:link w:val="2Char"/>
    <w:uiPriority w:val="9"/>
    <w:unhideWhenUsed/>
    <w:qFormat/>
    <w:rsid w:val="00922C35"/>
    <w:pPr>
      <w:keepNext/>
      <w:keepLines/>
      <w:numPr>
        <w:ilvl w:val="1"/>
        <w:numId w:val="2"/>
      </w:numPr>
      <w:spacing w:before="260" w:after="260" w:line="415" w:lineRule="auto"/>
      <w:ind w:left="851"/>
      <w:outlineLvl w:val="1"/>
    </w:pPr>
    <w:rPr>
      <w:rFonts w:asciiTheme="majorHAnsi" w:hAnsiTheme="majorHAnsi" w:cstheme="majorBidi"/>
      <w:b/>
      <w:bCs/>
      <w:color w:val="ED7D31" w:themeColor="accent2"/>
      <w:sz w:val="44"/>
      <w:szCs w:val="32"/>
    </w:rPr>
  </w:style>
  <w:style w:type="paragraph" w:styleId="3">
    <w:name w:val="heading 3"/>
    <w:basedOn w:val="a5"/>
    <w:next w:val="a5"/>
    <w:link w:val="3Char"/>
    <w:uiPriority w:val="9"/>
    <w:unhideWhenUsed/>
    <w:qFormat/>
    <w:rsid w:val="007910E8"/>
    <w:pPr>
      <w:keepNext/>
      <w:keepLines/>
      <w:numPr>
        <w:ilvl w:val="2"/>
        <w:numId w:val="2"/>
      </w:numPr>
      <w:spacing w:before="260" w:after="260" w:line="415" w:lineRule="auto"/>
      <w:ind w:left="1418"/>
      <w:outlineLvl w:val="2"/>
    </w:pPr>
    <w:rPr>
      <w:b/>
      <w:bCs/>
      <w:color w:val="BE0296"/>
      <w:sz w:val="32"/>
      <w:szCs w:val="32"/>
    </w:rPr>
  </w:style>
  <w:style w:type="paragraph" w:styleId="4">
    <w:name w:val="heading 4"/>
    <w:basedOn w:val="a5"/>
    <w:next w:val="a5"/>
    <w:link w:val="4Char"/>
    <w:uiPriority w:val="9"/>
    <w:unhideWhenUsed/>
    <w:qFormat/>
    <w:rsid w:val="000123DE"/>
    <w:pPr>
      <w:keepNext/>
      <w:keepLines/>
      <w:numPr>
        <w:ilvl w:val="3"/>
        <w:numId w:val="2"/>
      </w:numPr>
      <w:spacing w:before="280" w:after="290" w:line="377" w:lineRule="auto"/>
      <w:outlineLvl w:val="3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paragraph" w:styleId="5">
    <w:name w:val="heading 5"/>
    <w:basedOn w:val="a5"/>
    <w:next w:val="a5"/>
    <w:link w:val="5Char"/>
    <w:uiPriority w:val="9"/>
    <w:unhideWhenUsed/>
    <w:qFormat/>
    <w:rsid w:val="000E5CF9"/>
    <w:pPr>
      <w:keepNext/>
      <w:keepLines/>
      <w:numPr>
        <w:ilvl w:val="4"/>
        <w:numId w:val="2"/>
      </w:numPr>
      <w:spacing w:before="40" w:after="40" w:line="377" w:lineRule="auto"/>
      <w:ind w:left="1134" w:firstLine="0"/>
      <w:outlineLvl w:val="4"/>
    </w:pPr>
    <w:rPr>
      <w:bCs/>
      <w:sz w:val="24"/>
      <w:szCs w:val="28"/>
    </w:rPr>
  </w:style>
  <w:style w:type="paragraph" w:styleId="6">
    <w:name w:val="heading 6"/>
    <w:basedOn w:val="a5"/>
    <w:next w:val="a5"/>
    <w:link w:val="6Char"/>
    <w:uiPriority w:val="9"/>
    <w:semiHidden/>
    <w:unhideWhenUsed/>
    <w:qFormat/>
    <w:rsid w:val="00C77A0B"/>
    <w:pPr>
      <w:keepNext/>
      <w:keepLines/>
      <w:spacing w:before="240" w:after="64" w:line="320" w:lineRule="atLeast"/>
      <w:ind w:rightChars="100" w:right="100" w:hanging="1152"/>
      <w:outlineLvl w:val="5"/>
    </w:pPr>
    <w:rPr>
      <w:rFonts w:asciiTheme="majorHAnsi" w:eastAsiaTheme="majorEastAsia" w:hAnsiTheme="majorHAnsi" w:cstheme="majorBidi"/>
      <w:b/>
      <w:bCs/>
      <w:color w:val="000000" w:themeColor="text1"/>
      <w:szCs w:val="24"/>
    </w:rPr>
  </w:style>
  <w:style w:type="paragraph" w:styleId="7">
    <w:name w:val="heading 7"/>
    <w:basedOn w:val="a5"/>
    <w:next w:val="a5"/>
    <w:link w:val="7Char"/>
    <w:uiPriority w:val="9"/>
    <w:semiHidden/>
    <w:unhideWhenUsed/>
    <w:qFormat/>
    <w:rsid w:val="00C77A0B"/>
    <w:pPr>
      <w:keepNext/>
      <w:keepLines/>
      <w:spacing w:before="240" w:after="64" w:line="320" w:lineRule="atLeast"/>
      <w:ind w:rightChars="100" w:right="100" w:hanging="1296"/>
      <w:outlineLvl w:val="6"/>
    </w:pPr>
    <w:rPr>
      <w:rFonts w:ascii="Times New Roman" w:hAnsi="Times New Roman"/>
      <w:b/>
      <w:bCs/>
      <w:color w:val="000000" w:themeColor="text1"/>
      <w:szCs w:val="24"/>
    </w:rPr>
  </w:style>
  <w:style w:type="paragraph" w:styleId="8">
    <w:name w:val="heading 8"/>
    <w:basedOn w:val="a5"/>
    <w:next w:val="a5"/>
    <w:link w:val="8Char"/>
    <w:uiPriority w:val="9"/>
    <w:semiHidden/>
    <w:unhideWhenUsed/>
    <w:qFormat/>
    <w:rsid w:val="00C77A0B"/>
    <w:pPr>
      <w:keepNext/>
      <w:keepLines/>
      <w:spacing w:before="240" w:after="64" w:line="320" w:lineRule="atLeast"/>
      <w:ind w:rightChars="100" w:right="100" w:hanging="1440"/>
      <w:outlineLvl w:val="7"/>
    </w:pPr>
    <w:rPr>
      <w:rFonts w:asciiTheme="majorHAnsi" w:eastAsiaTheme="majorEastAsia" w:hAnsiTheme="majorHAnsi" w:cstheme="majorBidi"/>
      <w:color w:val="000000" w:themeColor="text1"/>
      <w:szCs w:val="24"/>
    </w:rPr>
  </w:style>
  <w:style w:type="paragraph" w:styleId="9">
    <w:name w:val="heading 9"/>
    <w:basedOn w:val="a5"/>
    <w:next w:val="a5"/>
    <w:link w:val="9Char"/>
    <w:uiPriority w:val="9"/>
    <w:semiHidden/>
    <w:unhideWhenUsed/>
    <w:qFormat/>
    <w:rsid w:val="00C77A0B"/>
    <w:pPr>
      <w:keepNext/>
      <w:keepLines/>
      <w:spacing w:before="240" w:after="64" w:line="320" w:lineRule="atLeast"/>
      <w:ind w:rightChars="100" w:right="100" w:hanging="1584"/>
      <w:outlineLvl w:val="8"/>
    </w:pPr>
    <w:rPr>
      <w:rFonts w:asciiTheme="majorHAnsi" w:eastAsiaTheme="majorEastAsia" w:hAnsiTheme="majorHAnsi" w:cstheme="majorBidi"/>
      <w:color w:val="000000" w:themeColor="text1"/>
      <w:sz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Char"/>
    <w:uiPriority w:val="99"/>
    <w:unhideWhenUsed/>
    <w:rsid w:val="004941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6"/>
    <w:link w:val="a9"/>
    <w:uiPriority w:val="99"/>
    <w:rsid w:val="00494156"/>
    <w:rPr>
      <w:sz w:val="18"/>
      <w:szCs w:val="18"/>
    </w:rPr>
  </w:style>
  <w:style w:type="paragraph" w:styleId="aa">
    <w:name w:val="footer"/>
    <w:basedOn w:val="a5"/>
    <w:link w:val="Char0"/>
    <w:uiPriority w:val="99"/>
    <w:unhideWhenUsed/>
    <w:rsid w:val="004941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6"/>
    <w:link w:val="aa"/>
    <w:uiPriority w:val="99"/>
    <w:rsid w:val="00494156"/>
    <w:rPr>
      <w:sz w:val="18"/>
      <w:szCs w:val="18"/>
    </w:rPr>
  </w:style>
  <w:style w:type="character" w:customStyle="1" w:styleId="1Char">
    <w:name w:val="标题 1 Char"/>
    <w:basedOn w:val="a6"/>
    <w:link w:val="1"/>
    <w:uiPriority w:val="9"/>
    <w:rsid w:val="007D26A4"/>
    <w:rPr>
      <w:rFonts w:ascii="Consolas" w:eastAsia="华文楷体" w:hAnsi="Consolas"/>
      <w:b/>
      <w:bCs/>
      <w:kern w:val="44"/>
      <w:sz w:val="44"/>
      <w:szCs w:val="44"/>
    </w:rPr>
  </w:style>
  <w:style w:type="character" w:customStyle="1" w:styleId="2Char">
    <w:name w:val="标题 2 Char"/>
    <w:basedOn w:val="a6"/>
    <w:link w:val="20"/>
    <w:uiPriority w:val="9"/>
    <w:rsid w:val="00922C35"/>
    <w:rPr>
      <w:rFonts w:asciiTheme="majorHAnsi" w:eastAsia="华文楷体" w:hAnsiTheme="majorHAnsi" w:cstheme="majorBidi"/>
      <w:b/>
      <w:bCs/>
      <w:color w:val="ED7D31" w:themeColor="accent2"/>
      <w:sz w:val="44"/>
      <w:szCs w:val="32"/>
    </w:rPr>
  </w:style>
  <w:style w:type="character" w:customStyle="1" w:styleId="3Char">
    <w:name w:val="标题 3 Char"/>
    <w:basedOn w:val="a6"/>
    <w:link w:val="3"/>
    <w:uiPriority w:val="9"/>
    <w:rsid w:val="007910E8"/>
    <w:rPr>
      <w:rFonts w:ascii="Consolas" w:eastAsia="华文楷体" w:hAnsi="Consolas"/>
      <w:b/>
      <w:bCs/>
      <w:color w:val="BE0296"/>
      <w:sz w:val="32"/>
      <w:szCs w:val="32"/>
    </w:rPr>
  </w:style>
  <w:style w:type="character" w:customStyle="1" w:styleId="4Char">
    <w:name w:val="标题 4 Char"/>
    <w:basedOn w:val="a6"/>
    <w:link w:val="4"/>
    <w:uiPriority w:val="9"/>
    <w:rsid w:val="000123D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5Char">
    <w:name w:val="标题 5 Char"/>
    <w:basedOn w:val="a6"/>
    <w:link w:val="5"/>
    <w:uiPriority w:val="9"/>
    <w:rsid w:val="000E5CF9"/>
    <w:rPr>
      <w:rFonts w:ascii="Consolas" w:eastAsia="华文楷体" w:hAnsi="Consolas"/>
      <w:bCs/>
      <w:sz w:val="24"/>
      <w:szCs w:val="28"/>
    </w:rPr>
  </w:style>
  <w:style w:type="paragraph" w:styleId="ab">
    <w:name w:val="No Spacing"/>
    <w:uiPriority w:val="1"/>
    <w:qFormat/>
    <w:rsid w:val="0087449C"/>
    <w:pPr>
      <w:widowControl w:val="0"/>
      <w:jc w:val="both"/>
    </w:pPr>
  </w:style>
  <w:style w:type="character" w:styleId="ac">
    <w:name w:val="Hyperlink"/>
    <w:basedOn w:val="a6"/>
    <w:uiPriority w:val="99"/>
    <w:unhideWhenUsed/>
    <w:rsid w:val="0087449C"/>
    <w:rPr>
      <w:color w:val="0563C1" w:themeColor="hyperlink"/>
      <w:u w:val="single"/>
    </w:rPr>
  </w:style>
  <w:style w:type="paragraph" w:styleId="a">
    <w:name w:val="List Bullet"/>
    <w:basedOn w:val="a5"/>
    <w:uiPriority w:val="99"/>
    <w:unhideWhenUsed/>
    <w:rsid w:val="0087449C"/>
    <w:pPr>
      <w:numPr>
        <w:numId w:val="1"/>
      </w:numPr>
      <w:spacing w:line="400" w:lineRule="exact"/>
      <w:ind w:leftChars="200" w:left="200" w:rightChars="100" w:right="100"/>
      <w:contextualSpacing/>
    </w:pPr>
    <w:rPr>
      <w:rFonts w:ascii="Times New Roman" w:eastAsia="宋体" w:hAnsi="Times New Roman"/>
      <w:color w:val="000000" w:themeColor="text1"/>
      <w:sz w:val="24"/>
    </w:rPr>
  </w:style>
  <w:style w:type="paragraph" w:styleId="a1">
    <w:name w:val="Intense Quote"/>
    <w:aliases w:val="代码段,代码"/>
    <w:basedOn w:val="a5"/>
    <w:next w:val="a5"/>
    <w:link w:val="Char1"/>
    <w:uiPriority w:val="30"/>
    <w:qFormat/>
    <w:rsid w:val="00250A45"/>
    <w:pPr>
      <w:numPr>
        <w:numId w:val="64"/>
      </w:numPr>
      <w:pBdr>
        <w:top w:val="single" w:sz="4" w:space="10" w:color="5B9BD5" w:themeColor="accent1" w:shadow="1"/>
        <w:left w:val="single" w:sz="4" w:space="4" w:color="5B9BD5" w:themeColor="accent1" w:shadow="1"/>
        <w:bottom w:val="single" w:sz="4" w:space="10" w:color="5B9BD5" w:themeColor="accent1" w:shadow="1"/>
        <w:right w:val="single" w:sz="4" w:space="4" w:color="5B9BD5" w:themeColor="accent1" w:shadow="1"/>
      </w:pBdr>
      <w:shd w:val="pct5" w:color="auto" w:fill="auto"/>
      <w:spacing w:before="100" w:beforeAutospacing="1" w:after="100" w:afterAutospacing="1" w:line="240" w:lineRule="atLeast"/>
      <w:ind w:right="862"/>
      <w:jc w:val="left"/>
    </w:pPr>
    <w:rPr>
      <w:rFonts w:ascii="Courier New" w:hAnsi="Courier New"/>
      <w:iCs/>
      <w:color w:val="0000FF"/>
      <w:sz w:val="24"/>
    </w:rPr>
  </w:style>
  <w:style w:type="character" w:customStyle="1" w:styleId="Char1">
    <w:name w:val="明显引用 Char"/>
    <w:aliases w:val="代码段 Char,代码 Char"/>
    <w:basedOn w:val="a6"/>
    <w:link w:val="a1"/>
    <w:uiPriority w:val="30"/>
    <w:rsid w:val="00250A45"/>
    <w:rPr>
      <w:rFonts w:ascii="Courier New" w:eastAsia="华文楷体" w:hAnsi="Courier New"/>
      <w:iCs/>
      <w:color w:val="0000FF"/>
      <w:sz w:val="24"/>
      <w:shd w:val="pct5" w:color="auto" w:fill="auto"/>
    </w:rPr>
  </w:style>
  <w:style w:type="character" w:styleId="ad">
    <w:name w:val="Subtle Reference"/>
    <w:basedOn w:val="a6"/>
    <w:uiPriority w:val="31"/>
    <w:qFormat/>
    <w:rsid w:val="0087449C"/>
    <w:rPr>
      <w:smallCaps/>
      <w:color w:val="5A5A5A" w:themeColor="text1" w:themeTint="A5"/>
    </w:rPr>
  </w:style>
  <w:style w:type="character" w:styleId="ae">
    <w:name w:val="Intense Reference"/>
    <w:basedOn w:val="a6"/>
    <w:uiPriority w:val="32"/>
    <w:qFormat/>
    <w:rsid w:val="0087449C"/>
    <w:rPr>
      <w:b/>
      <w:bCs/>
      <w:smallCaps/>
      <w:color w:val="5B9BD5" w:themeColor="accent1"/>
      <w:spacing w:val="5"/>
    </w:rPr>
  </w:style>
  <w:style w:type="paragraph" w:styleId="af">
    <w:name w:val="List Paragraph"/>
    <w:basedOn w:val="a5"/>
    <w:uiPriority w:val="34"/>
    <w:qFormat/>
    <w:rsid w:val="00FB0EBD"/>
    <w:pPr>
      <w:ind w:firstLineChars="200" w:firstLine="420"/>
    </w:pPr>
  </w:style>
  <w:style w:type="paragraph" w:styleId="TOC">
    <w:name w:val="TOC Heading"/>
    <w:basedOn w:val="1"/>
    <w:next w:val="a5"/>
    <w:uiPriority w:val="39"/>
    <w:unhideWhenUsed/>
    <w:qFormat/>
    <w:rsid w:val="00A10EEF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5"/>
    <w:next w:val="a5"/>
    <w:autoRedefine/>
    <w:uiPriority w:val="39"/>
    <w:unhideWhenUsed/>
    <w:rsid w:val="00A10EEF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5"/>
    <w:next w:val="a5"/>
    <w:autoRedefine/>
    <w:uiPriority w:val="39"/>
    <w:unhideWhenUsed/>
    <w:rsid w:val="00A10EEF"/>
    <w:pPr>
      <w:ind w:left="280"/>
      <w:jc w:val="left"/>
    </w:pPr>
    <w:rPr>
      <w:rFonts w:cstheme="minorHAnsi"/>
      <w:smallCaps/>
      <w:sz w:val="20"/>
      <w:szCs w:val="20"/>
    </w:rPr>
  </w:style>
  <w:style w:type="paragraph" w:styleId="af0">
    <w:name w:val="Balloon Text"/>
    <w:basedOn w:val="a5"/>
    <w:link w:val="Char2"/>
    <w:uiPriority w:val="99"/>
    <w:semiHidden/>
    <w:unhideWhenUsed/>
    <w:rsid w:val="00A10EEF"/>
    <w:rPr>
      <w:sz w:val="18"/>
      <w:szCs w:val="18"/>
    </w:rPr>
  </w:style>
  <w:style w:type="character" w:customStyle="1" w:styleId="Char2">
    <w:name w:val="批注框文本 Char"/>
    <w:basedOn w:val="a6"/>
    <w:link w:val="af0"/>
    <w:uiPriority w:val="99"/>
    <w:semiHidden/>
    <w:rsid w:val="00A10EEF"/>
    <w:rPr>
      <w:rFonts w:eastAsia="方正楷体简体"/>
      <w:sz w:val="18"/>
      <w:szCs w:val="18"/>
    </w:rPr>
  </w:style>
  <w:style w:type="paragraph" w:styleId="30">
    <w:name w:val="toc 3"/>
    <w:basedOn w:val="a5"/>
    <w:next w:val="a5"/>
    <w:autoRedefine/>
    <w:uiPriority w:val="39"/>
    <w:unhideWhenUsed/>
    <w:rsid w:val="00257029"/>
    <w:pPr>
      <w:tabs>
        <w:tab w:val="left" w:pos="1400"/>
        <w:tab w:val="right" w:leader="dot" w:pos="8296"/>
      </w:tabs>
      <w:ind w:left="560"/>
      <w:jc w:val="left"/>
    </w:pPr>
    <w:rPr>
      <w:rFonts w:cstheme="minorHAnsi"/>
      <w:i/>
      <w:iCs/>
      <w:sz w:val="20"/>
      <w:szCs w:val="20"/>
    </w:rPr>
  </w:style>
  <w:style w:type="character" w:styleId="af1">
    <w:name w:val="FollowedHyperlink"/>
    <w:basedOn w:val="a6"/>
    <w:uiPriority w:val="99"/>
    <w:semiHidden/>
    <w:unhideWhenUsed/>
    <w:rsid w:val="001A2757"/>
    <w:rPr>
      <w:color w:val="954F72" w:themeColor="followedHyperlink"/>
      <w:u w:val="single"/>
    </w:rPr>
  </w:style>
  <w:style w:type="paragraph" w:styleId="40">
    <w:name w:val="toc 4"/>
    <w:basedOn w:val="a5"/>
    <w:next w:val="a5"/>
    <w:autoRedefine/>
    <w:uiPriority w:val="39"/>
    <w:unhideWhenUsed/>
    <w:rsid w:val="00172F22"/>
    <w:pPr>
      <w:ind w:left="840"/>
      <w:jc w:val="left"/>
    </w:pPr>
    <w:rPr>
      <w:rFonts w:cstheme="minorHAnsi"/>
      <w:sz w:val="18"/>
      <w:szCs w:val="18"/>
    </w:rPr>
  </w:style>
  <w:style w:type="paragraph" w:styleId="50">
    <w:name w:val="toc 5"/>
    <w:basedOn w:val="a5"/>
    <w:next w:val="a5"/>
    <w:autoRedefine/>
    <w:uiPriority w:val="39"/>
    <w:unhideWhenUsed/>
    <w:rsid w:val="00172F22"/>
    <w:pPr>
      <w:ind w:left="1120"/>
      <w:jc w:val="left"/>
    </w:pPr>
    <w:rPr>
      <w:rFonts w:cstheme="minorHAnsi"/>
      <w:sz w:val="18"/>
      <w:szCs w:val="18"/>
    </w:rPr>
  </w:style>
  <w:style w:type="paragraph" w:styleId="60">
    <w:name w:val="toc 6"/>
    <w:basedOn w:val="a5"/>
    <w:next w:val="a5"/>
    <w:autoRedefine/>
    <w:uiPriority w:val="39"/>
    <w:unhideWhenUsed/>
    <w:rsid w:val="00172F22"/>
    <w:pPr>
      <w:ind w:left="1400"/>
      <w:jc w:val="left"/>
    </w:pPr>
    <w:rPr>
      <w:rFonts w:cstheme="minorHAnsi"/>
      <w:sz w:val="18"/>
      <w:szCs w:val="18"/>
    </w:rPr>
  </w:style>
  <w:style w:type="paragraph" w:styleId="70">
    <w:name w:val="toc 7"/>
    <w:basedOn w:val="a5"/>
    <w:next w:val="a5"/>
    <w:autoRedefine/>
    <w:uiPriority w:val="39"/>
    <w:unhideWhenUsed/>
    <w:rsid w:val="00172F22"/>
    <w:pPr>
      <w:ind w:left="1680"/>
      <w:jc w:val="left"/>
    </w:pPr>
    <w:rPr>
      <w:rFonts w:cstheme="minorHAnsi"/>
      <w:sz w:val="18"/>
      <w:szCs w:val="18"/>
    </w:rPr>
  </w:style>
  <w:style w:type="paragraph" w:styleId="80">
    <w:name w:val="toc 8"/>
    <w:basedOn w:val="a5"/>
    <w:next w:val="a5"/>
    <w:autoRedefine/>
    <w:uiPriority w:val="39"/>
    <w:unhideWhenUsed/>
    <w:rsid w:val="00172F22"/>
    <w:pPr>
      <w:ind w:left="1960"/>
      <w:jc w:val="left"/>
    </w:pPr>
    <w:rPr>
      <w:rFonts w:cstheme="minorHAnsi"/>
      <w:sz w:val="18"/>
      <w:szCs w:val="18"/>
    </w:rPr>
  </w:style>
  <w:style w:type="paragraph" w:styleId="90">
    <w:name w:val="toc 9"/>
    <w:basedOn w:val="a5"/>
    <w:next w:val="a5"/>
    <w:autoRedefine/>
    <w:uiPriority w:val="39"/>
    <w:unhideWhenUsed/>
    <w:rsid w:val="00172F22"/>
    <w:pPr>
      <w:ind w:left="2240"/>
      <w:jc w:val="left"/>
    </w:pPr>
    <w:rPr>
      <w:rFonts w:cstheme="minorHAnsi"/>
      <w:sz w:val="18"/>
      <w:szCs w:val="18"/>
    </w:rPr>
  </w:style>
  <w:style w:type="table" w:styleId="af2">
    <w:name w:val="Table Grid"/>
    <w:basedOn w:val="a7"/>
    <w:uiPriority w:val="39"/>
    <w:rsid w:val="00912C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TML">
    <w:name w:val="HTML代码样式"/>
    <w:basedOn w:val="a5"/>
    <w:link w:val="HTMLChar"/>
    <w:rsid w:val="006255DE"/>
    <w:pPr>
      <w:ind w:left="2520" w:firstLine="420"/>
    </w:pPr>
    <w:rPr>
      <w:rFonts w:ascii="Courier New" w:eastAsia="Microsoft Yi Baiti" w:hAnsi="Courier New"/>
    </w:rPr>
  </w:style>
  <w:style w:type="character" w:customStyle="1" w:styleId="HTMLChar">
    <w:name w:val="HTML代码样式 Char"/>
    <w:basedOn w:val="a6"/>
    <w:link w:val="HTML"/>
    <w:rsid w:val="006255DE"/>
    <w:rPr>
      <w:rFonts w:ascii="Courier New" w:eastAsia="Microsoft Yi Baiti" w:hAnsi="Courier New"/>
      <w:sz w:val="28"/>
    </w:rPr>
  </w:style>
  <w:style w:type="character" w:customStyle="1" w:styleId="Char10">
    <w:name w:val="明显引用 Char1"/>
    <w:aliases w:val="代码段 Char1,代码 Char1"/>
    <w:basedOn w:val="a6"/>
    <w:uiPriority w:val="30"/>
    <w:rsid w:val="004B0EDE"/>
    <w:rPr>
      <w:rFonts w:eastAsia="华文楷体"/>
      <w:i/>
      <w:iCs/>
      <w:color w:val="5B9BD5" w:themeColor="accent1"/>
      <w:sz w:val="28"/>
    </w:rPr>
  </w:style>
  <w:style w:type="paragraph" w:styleId="HTML0">
    <w:name w:val="HTML Preformatted"/>
    <w:basedOn w:val="a5"/>
    <w:link w:val="HTMLChar0"/>
    <w:uiPriority w:val="99"/>
    <w:unhideWhenUsed/>
    <w:rsid w:val="008B42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0">
    <w:name w:val="HTML 预设格式 Char"/>
    <w:basedOn w:val="a6"/>
    <w:link w:val="HTML0"/>
    <w:uiPriority w:val="99"/>
    <w:rsid w:val="008B42EA"/>
    <w:rPr>
      <w:rFonts w:ascii="宋体" w:eastAsia="宋体" w:hAnsi="宋体" w:cs="宋体"/>
      <w:kern w:val="0"/>
      <w:sz w:val="24"/>
      <w:szCs w:val="24"/>
    </w:rPr>
  </w:style>
  <w:style w:type="character" w:styleId="af3">
    <w:name w:val="Strong"/>
    <w:basedOn w:val="a6"/>
    <w:uiPriority w:val="22"/>
    <w:qFormat/>
    <w:rsid w:val="000671A2"/>
    <w:rPr>
      <w:b/>
      <w:bCs/>
    </w:rPr>
  </w:style>
  <w:style w:type="character" w:customStyle="1" w:styleId="marked">
    <w:name w:val="marked"/>
    <w:basedOn w:val="a6"/>
    <w:rsid w:val="000671A2"/>
  </w:style>
  <w:style w:type="character" w:styleId="HTML1">
    <w:name w:val="HTML Code"/>
    <w:basedOn w:val="a6"/>
    <w:uiPriority w:val="99"/>
    <w:semiHidden/>
    <w:unhideWhenUsed/>
    <w:rsid w:val="00664F8D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6"/>
    <w:rsid w:val="00664F8D"/>
  </w:style>
  <w:style w:type="character" w:customStyle="1" w:styleId="c1">
    <w:name w:val="c1"/>
    <w:basedOn w:val="a6"/>
    <w:rsid w:val="00DA2744"/>
  </w:style>
  <w:style w:type="paragraph" w:customStyle="1" w:styleId="a3">
    <w:name w:val="字母标题"/>
    <w:basedOn w:val="a5"/>
    <w:link w:val="Char3"/>
    <w:rsid w:val="006E2AFE"/>
    <w:pPr>
      <w:numPr>
        <w:numId w:val="266"/>
      </w:numPr>
      <w:ind w:leftChars="300" w:left="720"/>
    </w:pPr>
    <w:rPr>
      <w:bCs/>
      <w:sz w:val="24"/>
      <w:szCs w:val="32"/>
    </w:rPr>
  </w:style>
  <w:style w:type="character" w:customStyle="1" w:styleId="Char3">
    <w:name w:val="字母标题 Char"/>
    <w:basedOn w:val="5Char"/>
    <w:link w:val="a3"/>
    <w:rsid w:val="006E2AFE"/>
    <w:rPr>
      <w:rFonts w:ascii="Consolas" w:eastAsia="华文楷体" w:hAnsi="Consolas"/>
      <w:bCs/>
      <w:sz w:val="24"/>
      <w:szCs w:val="32"/>
    </w:rPr>
  </w:style>
  <w:style w:type="paragraph" w:customStyle="1" w:styleId="a2">
    <w:name w:val="有序列表"/>
    <w:basedOn w:val="5"/>
    <w:link w:val="Char4"/>
    <w:rsid w:val="00320C2E"/>
    <w:pPr>
      <w:numPr>
        <w:numId w:val="268"/>
      </w:numPr>
    </w:pPr>
  </w:style>
  <w:style w:type="paragraph" w:customStyle="1" w:styleId="2">
    <w:name w:val="有序列表2"/>
    <w:basedOn w:val="5"/>
    <w:link w:val="2Char0"/>
    <w:rsid w:val="009E2426"/>
    <w:pPr>
      <w:numPr>
        <w:numId w:val="269"/>
      </w:numPr>
    </w:pPr>
  </w:style>
  <w:style w:type="character" w:customStyle="1" w:styleId="Char4">
    <w:name w:val="有序列表 Char"/>
    <w:basedOn w:val="5Char"/>
    <w:link w:val="a2"/>
    <w:rsid w:val="00320C2E"/>
    <w:rPr>
      <w:rFonts w:ascii="Consolas" w:eastAsia="华文楷体" w:hAnsi="Consolas"/>
      <w:bCs/>
      <w:sz w:val="24"/>
      <w:szCs w:val="28"/>
    </w:rPr>
  </w:style>
  <w:style w:type="paragraph" w:customStyle="1" w:styleId="10">
    <w:name w:val="样式1"/>
    <w:basedOn w:val="5"/>
    <w:link w:val="1Char0"/>
    <w:qFormat/>
    <w:rsid w:val="009E2426"/>
    <w:pPr>
      <w:numPr>
        <w:numId w:val="270"/>
      </w:numPr>
    </w:pPr>
  </w:style>
  <w:style w:type="character" w:customStyle="1" w:styleId="2Char0">
    <w:name w:val="有序列表2 Char"/>
    <w:basedOn w:val="a6"/>
    <w:link w:val="2"/>
    <w:rsid w:val="009E2426"/>
    <w:rPr>
      <w:rFonts w:ascii="Consolas" w:eastAsia="华文楷体" w:hAnsi="Consolas"/>
      <w:bCs/>
      <w:sz w:val="24"/>
      <w:szCs w:val="28"/>
    </w:rPr>
  </w:style>
  <w:style w:type="character" w:customStyle="1" w:styleId="1Char0">
    <w:name w:val="样式1 Char"/>
    <w:basedOn w:val="5Char"/>
    <w:link w:val="10"/>
    <w:rsid w:val="009E2426"/>
    <w:rPr>
      <w:rFonts w:ascii="Consolas" w:eastAsia="华文楷体" w:hAnsi="Consolas"/>
      <w:bCs/>
      <w:sz w:val="24"/>
      <w:szCs w:val="28"/>
    </w:rPr>
  </w:style>
  <w:style w:type="paragraph" w:styleId="af4">
    <w:name w:val="Normal (Web)"/>
    <w:basedOn w:val="a5"/>
    <w:uiPriority w:val="99"/>
    <w:semiHidden/>
    <w:unhideWhenUsed/>
    <w:rsid w:val="008073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6Char">
    <w:name w:val="标题 6 Char"/>
    <w:basedOn w:val="a6"/>
    <w:link w:val="6"/>
    <w:uiPriority w:val="9"/>
    <w:semiHidden/>
    <w:rsid w:val="00C77A0B"/>
    <w:rPr>
      <w:rFonts w:asciiTheme="majorHAnsi" w:eastAsiaTheme="majorEastAsia" w:hAnsiTheme="majorHAnsi" w:cstheme="majorBidi"/>
      <w:b/>
      <w:bCs/>
      <w:color w:val="000000" w:themeColor="text1"/>
      <w:sz w:val="28"/>
      <w:szCs w:val="24"/>
    </w:rPr>
  </w:style>
  <w:style w:type="character" w:customStyle="1" w:styleId="7Char">
    <w:name w:val="标题 7 Char"/>
    <w:basedOn w:val="a6"/>
    <w:link w:val="7"/>
    <w:uiPriority w:val="9"/>
    <w:semiHidden/>
    <w:rsid w:val="00C77A0B"/>
    <w:rPr>
      <w:rFonts w:ascii="Times New Roman" w:eastAsia="华文楷体" w:hAnsi="Times New Roman"/>
      <w:b/>
      <w:bCs/>
      <w:color w:val="000000" w:themeColor="text1"/>
      <w:sz w:val="28"/>
      <w:szCs w:val="24"/>
    </w:rPr>
  </w:style>
  <w:style w:type="character" w:customStyle="1" w:styleId="8Char">
    <w:name w:val="标题 8 Char"/>
    <w:basedOn w:val="a6"/>
    <w:link w:val="8"/>
    <w:uiPriority w:val="9"/>
    <w:semiHidden/>
    <w:rsid w:val="00C77A0B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character" w:customStyle="1" w:styleId="9Char">
    <w:name w:val="标题 9 Char"/>
    <w:basedOn w:val="a6"/>
    <w:link w:val="9"/>
    <w:uiPriority w:val="9"/>
    <w:semiHidden/>
    <w:rsid w:val="00C77A0B"/>
    <w:rPr>
      <w:rFonts w:asciiTheme="majorHAnsi" w:eastAsiaTheme="majorEastAsia" w:hAnsiTheme="majorHAnsi" w:cstheme="majorBidi"/>
      <w:color w:val="000000" w:themeColor="text1"/>
    </w:rPr>
  </w:style>
  <w:style w:type="character" w:styleId="af5">
    <w:name w:val="Emphasis"/>
    <w:basedOn w:val="a6"/>
    <w:uiPriority w:val="20"/>
    <w:qFormat/>
    <w:rsid w:val="00C77A0B"/>
    <w:rPr>
      <w:i/>
      <w:iCs/>
      <w:color w:val="000000"/>
    </w:rPr>
  </w:style>
  <w:style w:type="paragraph" w:styleId="a0">
    <w:name w:val="Title"/>
    <w:basedOn w:val="a5"/>
    <w:next w:val="a5"/>
    <w:link w:val="Char5"/>
    <w:uiPriority w:val="10"/>
    <w:qFormat/>
    <w:rsid w:val="00C77A0B"/>
    <w:pPr>
      <w:numPr>
        <w:numId w:val="369"/>
      </w:numPr>
      <w:spacing w:before="240" w:after="60" w:line="400" w:lineRule="exact"/>
      <w:ind w:leftChars="300" w:left="300" w:rightChars="100" w:right="100" w:firstLine="0"/>
      <w:outlineLvl w:val="0"/>
    </w:pPr>
    <w:rPr>
      <w:rFonts w:asciiTheme="majorHAnsi" w:hAnsiTheme="majorHAnsi" w:cstheme="majorBidi"/>
      <w:b/>
      <w:bCs/>
      <w:i/>
      <w:color w:val="000000" w:themeColor="text1"/>
      <w:sz w:val="32"/>
      <w:szCs w:val="32"/>
    </w:rPr>
  </w:style>
  <w:style w:type="character" w:customStyle="1" w:styleId="Char5">
    <w:name w:val="标题 Char"/>
    <w:basedOn w:val="a6"/>
    <w:link w:val="a0"/>
    <w:uiPriority w:val="10"/>
    <w:rsid w:val="00C77A0B"/>
    <w:rPr>
      <w:rFonts w:asciiTheme="majorHAnsi" w:eastAsia="华文楷体" w:hAnsiTheme="majorHAnsi" w:cstheme="majorBidi"/>
      <w:b/>
      <w:bCs/>
      <w:i/>
      <w:color w:val="000000" w:themeColor="text1"/>
      <w:sz w:val="32"/>
      <w:szCs w:val="32"/>
    </w:rPr>
  </w:style>
  <w:style w:type="paragraph" w:styleId="a4">
    <w:name w:val="Subtitle"/>
    <w:basedOn w:val="a5"/>
    <w:next w:val="a5"/>
    <w:link w:val="Char6"/>
    <w:uiPriority w:val="11"/>
    <w:qFormat/>
    <w:rsid w:val="00C77A0B"/>
    <w:pPr>
      <w:numPr>
        <w:numId w:val="370"/>
      </w:numPr>
      <w:spacing w:before="240" w:after="60" w:line="240" w:lineRule="atLeast"/>
      <w:ind w:leftChars="400" w:left="400" w:rightChars="100" w:right="100" w:firstLine="0"/>
      <w:outlineLvl w:val="1"/>
    </w:pPr>
    <w:rPr>
      <w:rFonts w:asciiTheme="majorHAnsi" w:hAnsiTheme="majorHAnsi" w:cstheme="majorBidi"/>
      <w:b/>
      <w:bCs/>
      <w:i/>
      <w:color w:val="000000" w:themeColor="text1"/>
      <w:kern w:val="28"/>
      <w:szCs w:val="32"/>
    </w:rPr>
  </w:style>
  <w:style w:type="character" w:customStyle="1" w:styleId="Char6">
    <w:name w:val="副标题 Char"/>
    <w:basedOn w:val="a6"/>
    <w:link w:val="a4"/>
    <w:uiPriority w:val="11"/>
    <w:rsid w:val="00C77A0B"/>
    <w:rPr>
      <w:rFonts w:asciiTheme="majorHAnsi" w:eastAsia="华文楷体" w:hAnsiTheme="majorHAnsi" w:cstheme="majorBidi"/>
      <w:b/>
      <w:bCs/>
      <w:i/>
      <w:color w:val="000000" w:themeColor="text1"/>
      <w:kern w:val="28"/>
      <w:sz w:val="28"/>
      <w:szCs w:val="32"/>
    </w:rPr>
  </w:style>
  <w:style w:type="paragraph" w:styleId="af6">
    <w:name w:val="Quote"/>
    <w:basedOn w:val="a5"/>
    <w:next w:val="a5"/>
    <w:link w:val="Char7"/>
    <w:uiPriority w:val="29"/>
    <w:qFormat/>
    <w:rsid w:val="00C77A0B"/>
    <w:pPr>
      <w:spacing w:before="200" w:after="160" w:line="400" w:lineRule="exact"/>
      <w:ind w:leftChars="200" w:left="864" w:rightChars="100" w:right="864"/>
      <w:jc w:val="center"/>
    </w:pPr>
    <w:rPr>
      <w:rFonts w:ascii="Times New Roman" w:hAnsi="Times New Roman"/>
      <w:i/>
      <w:iCs/>
      <w:color w:val="404040" w:themeColor="text1" w:themeTint="BF"/>
    </w:rPr>
  </w:style>
  <w:style w:type="character" w:customStyle="1" w:styleId="Char7">
    <w:name w:val="引用 Char"/>
    <w:basedOn w:val="a6"/>
    <w:link w:val="af6"/>
    <w:uiPriority w:val="29"/>
    <w:rsid w:val="00C77A0B"/>
    <w:rPr>
      <w:rFonts w:ascii="Times New Roman" w:eastAsia="华文楷体" w:hAnsi="Times New Roman"/>
      <w:i/>
      <w:iCs/>
      <w:color w:val="404040" w:themeColor="text1" w:themeTint="BF"/>
      <w:sz w:val="28"/>
    </w:rPr>
  </w:style>
  <w:style w:type="paragraph" w:customStyle="1" w:styleId="note">
    <w:name w:val="note"/>
    <w:basedOn w:val="a5"/>
    <w:uiPriority w:val="99"/>
    <w:rsid w:val="00C77A0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f7">
    <w:name w:val="Subtle Emphasis"/>
    <w:basedOn w:val="a6"/>
    <w:uiPriority w:val="19"/>
    <w:qFormat/>
    <w:rsid w:val="00C77A0B"/>
    <w:rPr>
      <w:i/>
      <w:iCs/>
      <w:color w:val="404040" w:themeColor="text1" w:themeTint="BF"/>
    </w:rPr>
  </w:style>
  <w:style w:type="character" w:styleId="af8">
    <w:name w:val="Intense Emphasis"/>
    <w:basedOn w:val="a6"/>
    <w:uiPriority w:val="21"/>
    <w:qFormat/>
    <w:rsid w:val="00C77A0B"/>
    <w:rPr>
      <w:i/>
      <w:iCs/>
      <w:color w:val="5B9BD5" w:themeColor="accent1"/>
    </w:rPr>
  </w:style>
  <w:style w:type="character" w:customStyle="1" w:styleId="span4">
    <w:name w:val="span4"/>
    <w:basedOn w:val="a6"/>
    <w:rsid w:val="00C77A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0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89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4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5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0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40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8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npmjs.com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0256;&#26234;&#25773;&#23458;\&#31508;&#35760;\&#31508;&#35760;-&#27169;&#29256;-&#26032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FE6435-67F9-4716-A2A4-43B1960B5291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7CE1F-7237-434F-984D-7C31C95F0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笔记-模版-新.dotx</Template>
  <TotalTime>246</TotalTime>
  <Pages>79</Pages>
  <Words>7548</Words>
  <Characters>43027</Characters>
  <Application>Microsoft Office Word</Application>
  <DocSecurity>0</DocSecurity>
  <Lines>358</Lines>
  <Paragraphs>100</Paragraphs>
  <ScaleCrop>false</ScaleCrop>
  <Company>微软中国</Company>
  <LinksUpToDate>false</LinksUpToDate>
  <CharactersWithSpaces>50475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unknown</cp:lastModifiedBy>
  <cp:revision>362</cp:revision>
  <dcterms:created xsi:type="dcterms:W3CDTF">2018-06-04T03:55:00Z</dcterms:created>
  <dcterms:modified xsi:type="dcterms:W3CDTF">2018-07-11T02:48:00Z</dcterms:modified>
</cp:coreProperties>
</file>